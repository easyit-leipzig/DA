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634C9" w14:textId="77777777" w:rsidR="00004AC4" w:rsidRPr="00004AC4" w:rsidRDefault="00004AC4" w:rsidP="00533796">
      <w:pPr>
        <w:pStyle w:val="berschrift1"/>
      </w:pPr>
      <w:r w:rsidRPr="00004AC4">
        <w:t>Kapitel 2 – Forschungsstand und theoretische Einordnung des Funktionalen Raum-Zeit-Kohärenzsystems</w:t>
      </w:r>
    </w:p>
    <w:p w14:paraId="68A3F80E" w14:textId="77777777" w:rsidR="00004AC4" w:rsidRPr="00004AC4" w:rsidRDefault="00004AC4" w:rsidP="00004AC4">
      <w:pPr>
        <w:rPr>
          <w:b/>
          <w:bCs/>
        </w:rPr>
      </w:pPr>
      <w:r w:rsidRPr="00004AC4">
        <w:rPr>
          <w:b/>
          <w:bCs/>
        </w:rPr>
        <w:t>1. Fachliche Festlegung der Gliederung</w:t>
      </w:r>
    </w:p>
    <w:p w14:paraId="757026A5" w14:textId="77777777" w:rsidR="00004AC4" w:rsidRPr="00004AC4" w:rsidRDefault="00004AC4" w:rsidP="00004AC4">
      <w:r w:rsidRPr="00004AC4">
        <w:t>Auf Grundlage der freigegebenen Einleitung, der Übergabedokumente und der bisherigen Literaturrecherche lege ich folgende Arbeitsgliederung für Kapitel 2 fest. Sie umfasst die Abschnitte 2.0 bis 2.10 und bildet die Grundlage für die anschließende wissenschaftliche Textentwicklung.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3576"/>
        <w:gridCol w:w="4467"/>
      </w:tblGrid>
      <w:tr w:rsidR="00004AC4" w:rsidRPr="00004AC4" w14:paraId="35C9DBDE" w14:textId="77777777" w:rsidTr="00004AC4">
        <w:trPr>
          <w:tblCellSpacing w:w="15" w:type="dxa"/>
        </w:trPr>
        <w:tc>
          <w:tcPr>
            <w:tcW w:w="0" w:type="auto"/>
            <w:vAlign w:val="center"/>
            <w:hideMark/>
          </w:tcPr>
          <w:p w14:paraId="6A8787EB" w14:textId="77777777" w:rsidR="00004AC4" w:rsidRPr="00004AC4" w:rsidRDefault="00004AC4" w:rsidP="00004AC4">
            <w:pPr>
              <w:rPr>
                <w:b/>
                <w:bCs/>
              </w:rPr>
            </w:pPr>
            <w:r w:rsidRPr="00004AC4">
              <w:rPr>
                <w:b/>
                <w:bCs/>
              </w:rPr>
              <w:t>Abschnitt</w:t>
            </w:r>
          </w:p>
        </w:tc>
        <w:tc>
          <w:tcPr>
            <w:tcW w:w="0" w:type="auto"/>
            <w:vAlign w:val="center"/>
            <w:hideMark/>
          </w:tcPr>
          <w:p w14:paraId="6C762580" w14:textId="77777777" w:rsidR="00004AC4" w:rsidRPr="00004AC4" w:rsidRDefault="00004AC4" w:rsidP="00004AC4">
            <w:pPr>
              <w:rPr>
                <w:b/>
                <w:bCs/>
              </w:rPr>
            </w:pPr>
            <w:r w:rsidRPr="00004AC4">
              <w:rPr>
                <w:b/>
                <w:bCs/>
              </w:rPr>
              <w:t>Verbindlicher Arbeitstitel</w:t>
            </w:r>
          </w:p>
        </w:tc>
        <w:tc>
          <w:tcPr>
            <w:tcW w:w="0" w:type="auto"/>
            <w:vAlign w:val="center"/>
            <w:hideMark/>
          </w:tcPr>
          <w:p w14:paraId="0B898542" w14:textId="77777777" w:rsidR="00004AC4" w:rsidRPr="00004AC4" w:rsidRDefault="00004AC4" w:rsidP="00004AC4">
            <w:pPr>
              <w:rPr>
                <w:b/>
                <w:bCs/>
              </w:rPr>
            </w:pPr>
            <w:r w:rsidRPr="00004AC4">
              <w:rPr>
                <w:b/>
                <w:bCs/>
              </w:rPr>
              <w:t>Wissenschaftliche Funktion</w:t>
            </w:r>
          </w:p>
        </w:tc>
      </w:tr>
      <w:tr w:rsidR="00004AC4" w:rsidRPr="00004AC4" w14:paraId="15A46B6A" w14:textId="77777777" w:rsidTr="00004AC4">
        <w:trPr>
          <w:tblCellSpacing w:w="15" w:type="dxa"/>
        </w:trPr>
        <w:tc>
          <w:tcPr>
            <w:tcW w:w="0" w:type="auto"/>
            <w:vAlign w:val="center"/>
            <w:hideMark/>
          </w:tcPr>
          <w:p w14:paraId="1C04918B" w14:textId="77777777" w:rsidR="00004AC4" w:rsidRPr="00004AC4" w:rsidRDefault="00004AC4" w:rsidP="00004AC4">
            <w:r w:rsidRPr="00004AC4">
              <w:t>2.0</w:t>
            </w:r>
          </w:p>
        </w:tc>
        <w:tc>
          <w:tcPr>
            <w:tcW w:w="0" w:type="auto"/>
            <w:vAlign w:val="center"/>
            <w:hideMark/>
          </w:tcPr>
          <w:p w14:paraId="76503651" w14:textId="77777777" w:rsidR="00004AC4" w:rsidRPr="00004AC4" w:rsidRDefault="00004AC4" w:rsidP="00004AC4">
            <w:r w:rsidRPr="00004AC4">
              <w:t>Gegenstand, Methode und Abgrenzung der Literaturuntersuchung</w:t>
            </w:r>
          </w:p>
        </w:tc>
        <w:tc>
          <w:tcPr>
            <w:tcW w:w="0" w:type="auto"/>
            <w:vAlign w:val="center"/>
            <w:hideMark/>
          </w:tcPr>
          <w:p w14:paraId="7E40C3CC" w14:textId="77777777" w:rsidR="00004AC4" w:rsidRPr="00004AC4" w:rsidRDefault="00004AC4" w:rsidP="00004AC4">
            <w:r w:rsidRPr="00004AC4">
              <w:t>Forschungsbereich, Auswahlverfahren und Belegmaßstäbe bestimmen</w:t>
            </w:r>
          </w:p>
        </w:tc>
      </w:tr>
      <w:tr w:rsidR="00004AC4" w:rsidRPr="00004AC4" w14:paraId="00D1578D" w14:textId="77777777" w:rsidTr="00004AC4">
        <w:trPr>
          <w:tblCellSpacing w:w="15" w:type="dxa"/>
        </w:trPr>
        <w:tc>
          <w:tcPr>
            <w:tcW w:w="0" w:type="auto"/>
            <w:vAlign w:val="center"/>
            <w:hideMark/>
          </w:tcPr>
          <w:p w14:paraId="5FB97030" w14:textId="77777777" w:rsidR="00004AC4" w:rsidRPr="00004AC4" w:rsidRDefault="00004AC4" w:rsidP="00004AC4">
            <w:r w:rsidRPr="00004AC4">
              <w:t>2.1</w:t>
            </w:r>
          </w:p>
        </w:tc>
        <w:tc>
          <w:tcPr>
            <w:tcW w:w="0" w:type="auto"/>
            <w:vAlign w:val="center"/>
            <w:hideMark/>
          </w:tcPr>
          <w:p w14:paraId="6811C17E" w14:textId="77777777" w:rsidR="00004AC4" w:rsidRPr="00004AC4" w:rsidRDefault="00004AC4" w:rsidP="00004AC4">
            <w:r w:rsidRPr="00004AC4">
              <w:t>Funktionale Zusammenhänge und mathematische Modellierung</w:t>
            </w:r>
          </w:p>
        </w:tc>
        <w:tc>
          <w:tcPr>
            <w:tcW w:w="0" w:type="auto"/>
            <w:vAlign w:val="center"/>
            <w:hideMark/>
          </w:tcPr>
          <w:p w14:paraId="0C38F9BC" w14:textId="77777777" w:rsidR="00004AC4" w:rsidRPr="00004AC4" w:rsidRDefault="00004AC4" w:rsidP="00004AC4">
            <w:r w:rsidRPr="00004AC4">
              <w:t>Mathematische Beziehungen, Modellierungszyklen und Geltungsbereiche untersuchen</w:t>
            </w:r>
          </w:p>
        </w:tc>
      </w:tr>
      <w:tr w:rsidR="00004AC4" w:rsidRPr="00004AC4" w14:paraId="070FFB16" w14:textId="77777777" w:rsidTr="00004AC4">
        <w:trPr>
          <w:tblCellSpacing w:w="15" w:type="dxa"/>
        </w:trPr>
        <w:tc>
          <w:tcPr>
            <w:tcW w:w="0" w:type="auto"/>
            <w:vAlign w:val="center"/>
            <w:hideMark/>
          </w:tcPr>
          <w:p w14:paraId="7A185CD0" w14:textId="77777777" w:rsidR="00004AC4" w:rsidRPr="00004AC4" w:rsidRDefault="00004AC4" w:rsidP="00004AC4">
            <w:r w:rsidRPr="00004AC4">
              <w:t>2.2</w:t>
            </w:r>
          </w:p>
        </w:tc>
        <w:tc>
          <w:tcPr>
            <w:tcW w:w="0" w:type="auto"/>
            <w:vAlign w:val="center"/>
            <w:hideMark/>
          </w:tcPr>
          <w:p w14:paraId="13AD984B" w14:textId="77777777" w:rsidR="00004AC4" w:rsidRPr="00004AC4" w:rsidRDefault="00004AC4" w:rsidP="00004AC4">
            <w:r w:rsidRPr="00004AC4">
              <w:t>Mathematische Repräsentationen, Visualisierung und Concept-Maps</w:t>
            </w:r>
          </w:p>
        </w:tc>
        <w:tc>
          <w:tcPr>
            <w:tcW w:w="0" w:type="auto"/>
            <w:vAlign w:val="center"/>
            <w:hideMark/>
          </w:tcPr>
          <w:p w14:paraId="05B83683" w14:textId="77777777" w:rsidR="00004AC4" w:rsidRPr="00004AC4" w:rsidRDefault="00004AC4" w:rsidP="00004AC4">
            <w:r w:rsidRPr="00004AC4">
              <w:t>Darstellungsformen, Repräsentationswechsel und bestehende Ordnungsverfahren vergleichen</w:t>
            </w:r>
          </w:p>
        </w:tc>
      </w:tr>
      <w:tr w:rsidR="00004AC4" w:rsidRPr="00004AC4" w14:paraId="16FF9B23" w14:textId="77777777" w:rsidTr="00004AC4">
        <w:trPr>
          <w:tblCellSpacing w:w="15" w:type="dxa"/>
        </w:trPr>
        <w:tc>
          <w:tcPr>
            <w:tcW w:w="0" w:type="auto"/>
            <w:vAlign w:val="center"/>
            <w:hideMark/>
          </w:tcPr>
          <w:p w14:paraId="0B203703" w14:textId="77777777" w:rsidR="00004AC4" w:rsidRPr="00004AC4" w:rsidRDefault="00004AC4" w:rsidP="00004AC4">
            <w:r w:rsidRPr="00004AC4">
              <w:t>2.3</w:t>
            </w:r>
          </w:p>
        </w:tc>
        <w:tc>
          <w:tcPr>
            <w:tcW w:w="0" w:type="auto"/>
            <w:vAlign w:val="center"/>
            <w:hideMark/>
          </w:tcPr>
          <w:p w14:paraId="6DEB3485" w14:textId="77777777" w:rsidR="00004AC4" w:rsidRPr="00004AC4" w:rsidRDefault="00004AC4" w:rsidP="00004AC4">
            <w:r w:rsidRPr="00004AC4">
              <w:t>Aufgabenverständnis, mathematisches Problemlösen und Transfer</w:t>
            </w:r>
          </w:p>
        </w:tc>
        <w:tc>
          <w:tcPr>
            <w:tcW w:w="0" w:type="auto"/>
            <w:vAlign w:val="center"/>
            <w:hideMark/>
          </w:tcPr>
          <w:p w14:paraId="734AC8A0" w14:textId="77777777" w:rsidR="00004AC4" w:rsidRPr="00004AC4" w:rsidRDefault="00004AC4" w:rsidP="00004AC4">
            <w:r w:rsidRPr="00004AC4">
              <w:t>Verständnisprobleme, Strategien, Fehler und Übertragbarkeit untersuchen</w:t>
            </w:r>
          </w:p>
        </w:tc>
      </w:tr>
      <w:tr w:rsidR="00004AC4" w:rsidRPr="00004AC4" w14:paraId="1CD32E0F" w14:textId="77777777" w:rsidTr="00004AC4">
        <w:trPr>
          <w:tblCellSpacing w:w="15" w:type="dxa"/>
        </w:trPr>
        <w:tc>
          <w:tcPr>
            <w:tcW w:w="0" w:type="auto"/>
            <w:vAlign w:val="center"/>
            <w:hideMark/>
          </w:tcPr>
          <w:p w14:paraId="66EF4EAD" w14:textId="77777777" w:rsidR="00004AC4" w:rsidRPr="00004AC4" w:rsidRDefault="00004AC4" w:rsidP="00004AC4">
            <w:r w:rsidRPr="00004AC4">
              <w:t>2.4</w:t>
            </w:r>
          </w:p>
        </w:tc>
        <w:tc>
          <w:tcPr>
            <w:tcW w:w="0" w:type="auto"/>
            <w:vAlign w:val="center"/>
            <w:hideMark/>
          </w:tcPr>
          <w:p w14:paraId="05AA2F33" w14:textId="77777777" w:rsidR="00004AC4" w:rsidRPr="00004AC4" w:rsidRDefault="00004AC4" w:rsidP="00004AC4">
            <w:r w:rsidRPr="00004AC4">
              <w:t>Vorwissen, Begriffsbildung und mathematische Kommunikation</w:t>
            </w:r>
          </w:p>
        </w:tc>
        <w:tc>
          <w:tcPr>
            <w:tcW w:w="0" w:type="auto"/>
            <w:vAlign w:val="center"/>
            <w:hideMark/>
          </w:tcPr>
          <w:p w14:paraId="6CE15DAA" w14:textId="77777777" w:rsidR="00004AC4" w:rsidRPr="00004AC4" w:rsidRDefault="00004AC4" w:rsidP="00004AC4">
            <w:r w:rsidRPr="00004AC4">
              <w:t>Zusammenhang zwischen vorhandenem Wissen, mathematischen Begriffen und Erklärungskompetenz klären</w:t>
            </w:r>
          </w:p>
        </w:tc>
      </w:tr>
      <w:tr w:rsidR="00004AC4" w:rsidRPr="00004AC4" w14:paraId="5939FB53" w14:textId="77777777" w:rsidTr="00004AC4">
        <w:trPr>
          <w:tblCellSpacing w:w="15" w:type="dxa"/>
        </w:trPr>
        <w:tc>
          <w:tcPr>
            <w:tcW w:w="0" w:type="auto"/>
            <w:vAlign w:val="center"/>
            <w:hideMark/>
          </w:tcPr>
          <w:p w14:paraId="6C9AAD1E" w14:textId="77777777" w:rsidR="00004AC4" w:rsidRPr="00004AC4" w:rsidRDefault="00004AC4" w:rsidP="00004AC4">
            <w:r w:rsidRPr="00004AC4">
              <w:t>2.5</w:t>
            </w:r>
          </w:p>
        </w:tc>
        <w:tc>
          <w:tcPr>
            <w:tcW w:w="0" w:type="auto"/>
            <w:vAlign w:val="center"/>
            <w:hideMark/>
          </w:tcPr>
          <w:p w14:paraId="04F05688" w14:textId="77777777" w:rsidR="00004AC4" w:rsidRPr="00004AC4" w:rsidRDefault="00004AC4" w:rsidP="00004AC4">
            <w:r w:rsidRPr="00004AC4">
              <w:t xml:space="preserve">Individuelle Lernförderung, </w:t>
            </w:r>
            <w:proofErr w:type="spellStart"/>
            <w:r w:rsidRPr="00004AC4">
              <w:t>Scaffolding</w:t>
            </w:r>
            <w:proofErr w:type="spellEnd"/>
            <w:r w:rsidRPr="00004AC4">
              <w:t xml:space="preserve"> und Feedback</w:t>
            </w:r>
          </w:p>
        </w:tc>
        <w:tc>
          <w:tcPr>
            <w:tcW w:w="0" w:type="auto"/>
            <w:vAlign w:val="center"/>
            <w:hideMark/>
          </w:tcPr>
          <w:p w14:paraId="133451FC" w14:textId="77777777" w:rsidR="00004AC4" w:rsidRPr="00004AC4" w:rsidRDefault="00004AC4" w:rsidP="00004AC4">
            <w:r w:rsidRPr="00004AC4">
              <w:t>Einfluss von Lernbegleitung, Hilfestellungen und Rückmeldungen untersuchen</w:t>
            </w:r>
          </w:p>
        </w:tc>
      </w:tr>
      <w:tr w:rsidR="00004AC4" w:rsidRPr="00004AC4" w14:paraId="647B855A" w14:textId="77777777" w:rsidTr="00004AC4">
        <w:trPr>
          <w:tblCellSpacing w:w="15" w:type="dxa"/>
        </w:trPr>
        <w:tc>
          <w:tcPr>
            <w:tcW w:w="0" w:type="auto"/>
            <w:vAlign w:val="center"/>
            <w:hideMark/>
          </w:tcPr>
          <w:p w14:paraId="206B83A2" w14:textId="77777777" w:rsidR="00004AC4" w:rsidRPr="00004AC4" w:rsidRDefault="00004AC4" w:rsidP="00004AC4">
            <w:r w:rsidRPr="00004AC4">
              <w:t>2.6</w:t>
            </w:r>
          </w:p>
        </w:tc>
        <w:tc>
          <w:tcPr>
            <w:tcW w:w="0" w:type="auto"/>
            <w:vAlign w:val="center"/>
            <w:hideMark/>
          </w:tcPr>
          <w:p w14:paraId="57A5A794" w14:textId="77777777" w:rsidR="00004AC4" w:rsidRPr="00004AC4" w:rsidRDefault="00004AC4" w:rsidP="00004AC4">
            <w:r w:rsidRPr="00004AC4">
              <w:t>Didaktische Entwicklungsforschung und empirische Evaluation</w:t>
            </w:r>
          </w:p>
        </w:tc>
        <w:tc>
          <w:tcPr>
            <w:tcW w:w="0" w:type="auto"/>
            <w:vAlign w:val="center"/>
            <w:hideMark/>
          </w:tcPr>
          <w:p w14:paraId="091ACEC8" w14:textId="77777777" w:rsidR="00004AC4" w:rsidRPr="00004AC4" w:rsidRDefault="00004AC4" w:rsidP="00004AC4">
            <w:r w:rsidRPr="00004AC4">
              <w:t>Methoden zur Entwicklung, Beobachtung und Wirksamkeitsprüfung begründen</w:t>
            </w:r>
          </w:p>
        </w:tc>
      </w:tr>
      <w:tr w:rsidR="00004AC4" w:rsidRPr="00004AC4" w14:paraId="7CC96752" w14:textId="77777777" w:rsidTr="00004AC4">
        <w:trPr>
          <w:tblCellSpacing w:w="15" w:type="dxa"/>
        </w:trPr>
        <w:tc>
          <w:tcPr>
            <w:tcW w:w="0" w:type="auto"/>
            <w:vAlign w:val="center"/>
            <w:hideMark/>
          </w:tcPr>
          <w:p w14:paraId="71B7BE76" w14:textId="77777777" w:rsidR="00004AC4" w:rsidRPr="00004AC4" w:rsidRDefault="00004AC4" w:rsidP="00004AC4">
            <w:r w:rsidRPr="00004AC4">
              <w:t>2.7</w:t>
            </w:r>
          </w:p>
        </w:tc>
        <w:tc>
          <w:tcPr>
            <w:tcW w:w="0" w:type="auto"/>
            <w:vAlign w:val="center"/>
            <w:hideMark/>
          </w:tcPr>
          <w:p w14:paraId="31129CDE" w14:textId="77777777" w:rsidR="00004AC4" w:rsidRPr="00004AC4" w:rsidRDefault="00004AC4" w:rsidP="00004AC4">
            <w:r w:rsidRPr="00004AC4">
              <w:t>Systemtheoretische, kybernetische und erkenntnistheoretische Bezüge</w:t>
            </w:r>
          </w:p>
        </w:tc>
        <w:tc>
          <w:tcPr>
            <w:tcW w:w="0" w:type="auto"/>
            <w:vAlign w:val="center"/>
            <w:hideMark/>
          </w:tcPr>
          <w:p w14:paraId="3218CEFC" w14:textId="77777777" w:rsidR="00004AC4" w:rsidRPr="00004AC4" w:rsidRDefault="00004AC4" w:rsidP="00004AC4">
            <w:r w:rsidRPr="00004AC4">
              <w:t>Beobachtung, Systemgrenzen und Bezugssysteme als begrenzte Vergleichskonzepte einordnen</w:t>
            </w:r>
          </w:p>
        </w:tc>
      </w:tr>
      <w:tr w:rsidR="00004AC4" w:rsidRPr="00004AC4" w14:paraId="37374F01" w14:textId="77777777" w:rsidTr="00004AC4">
        <w:trPr>
          <w:tblCellSpacing w:w="15" w:type="dxa"/>
        </w:trPr>
        <w:tc>
          <w:tcPr>
            <w:tcW w:w="0" w:type="auto"/>
            <w:vAlign w:val="center"/>
            <w:hideMark/>
          </w:tcPr>
          <w:p w14:paraId="558DA375" w14:textId="77777777" w:rsidR="00004AC4" w:rsidRPr="00004AC4" w:rsidRDefault="00004AC4" w:rsidP="00004AC4">
            <w:r w:rsidRPr="00004AC4">
              <w:t>2.8</w:t>
            </w:r>
          </w:p>
        </w:tc>
        <w:tc>
          <w:tcPr>
            <w:tcW w:w="0" w:type="auto"/>
            <w:vAlign w:val="center"/>
            <w:hideMark/>
          </w:tcPr>
          <w:p w14:paraId="35C4A449" w14:textId="77777777" w:rsidR="00004AC4" w:rsidRPr="00004AC4" w:rsidRDefault="00004AC4" w:rsidP="00004AC4">
            <w:r w:rsidRPr="00004AC4">
              <w:t>Raum, Zeit und Beobachtung im Kontext physikalischer Modellbildung</w:t>
            </w:r>
          </w:p>
        </w:tc>
        <w:tc>
          <w:tcPr>
            <w:tcW w:w="0" w:type="auto"/>
            <w:vAlign w:val="center"/>
            <w:hideMark/>
          </w:tcPr>
          <w:p w14:paraId="53DF43C2" w14:textId="77777777" w:rsidR="00004AC4" w:rsidRPr="00004AC4" w:rsidRDefault="00004AC4" w:rsidP="00004AC4">
            <w:r w:rsidRPr="00004AC4">
              <w:t>Physikalische Modellbegriffe von methodisch-didaktischen Darstellungen abgrenzen</w:t>
            </w:r>
          </w:p>
        </w:tc>
      </w:tr>
      <w:tr w:rsidR="00004AC4" w:rsidRPr="00004AC4" w14:paraId="252B1864" w14:textId="77777777" w:rsidTr="00004AC4">
        <w:trPr>
          <w:tblCellSpacing w:w="15" w:type="dxa"/>
        </w:trPr>
        <w:tc>
          <w:tcPr>
            <w:tcW w:w="0" w:type="auto"/>
            <w:vAlign w:val="center"/>
            <w:hideMark/>
          </w:tcPr>
          <w:p w14:paraId="5FDEB7EC" w14:textId="77777777" w:rsidR="00004AC4" w:rsidRPr="00004AC4" w:rsidRDefault="00004AC4" w:rsidP="00004AC4">
            <w:r w:rsidRPr="00004AC4">
              <w:t>2.9</w:t>
            </w:r>
          </w:p>
        </w:tc>
        <w:tc>
          <w:tcPr>
            <w:tcW w:w="0" w:type="auto"/>
            <w:vAlign w:val="center"/>
            <w:hideMark/>
          </w:tcPr>
          <w:p w14:paraId="7E42BB69" w14:textId="77777777" w:rsidR="00004AC4" w:rsidRPr="00004AC4" w:rsidRDefault="00004AC4" w:rsidP="00004AC4">
            <w:r w:rsidRPr="00004AC4">
              <w:t>Kritische Gegenüberstellung des Forschungsstands und des FRZK-Anspruchs</w:t>
            </w:r>
          </w:p>
        </w:tc>
        <w:tc>
          <w:tcPr>
            <w:tcW w:w="0" w:type="auto"/>
            <w:vAlign w:val="center"/>
            <w:hideMark/>
          </w:tcPr>
          <w:p w14:paraId="611CB3D0" w14:textId="77777777" w:rsidR="00004AC4" w:rsidRPr="00004AC4" w:rsidRDefault="00004AC4" w:rsidP="00004AC4">
            <w:r w:rsidRPr="00004AC4">
              <w:t>Gemeinsamkeiten, Unterschiede, Grenzen und mögliche Zusatzleistungen bewerten</w:t>
            </w:r>
          </w:p>
        </w:tc>
      </w:tr>
      <w:tr w:rsidR="00004AC4" w:rsidRPr="00004AC4" w14:paraId="575D865D" w14:textId="77777777" w:rsidTr="00004AC4">
        <w:trPr>
          <w:tblCellSpacing w:w="15" w:type="dxa"/>
        </w:trPr>
        <w:tc>
          <w:tcPr>
            <w:tcW w:w="0" w:type="auto"/>
            <w:vAlign w:val="center"/>
            <w:hideMark/>
          </w:tcPr>
          <w:p w14:paraId="01538867" w14:textId="77777777" w:rsidR="00004AC4" w:rsidRPr="00004AC4" w:rsidRDefault="00004AC4" w:rsidP="00004AC4">
            <w:r w:rsidRPr="00004AC4">
              <w:lastRenderedPageBreak/>
              <w:t>2.10</w:t>
            </w:r>
          </w:p>
        </w:tc>
        <w:tc>
          <w:tcPr>
            <w:tcW w:w="0" w:type="auto"/>
            <w:vAlign w:val="center"/>
            <w:hideMark/>
          </w:tcPr>
          <w:p w14:paraId="7CA4833F" w14:textId="77777777" w:rsidR="00004AC4" w:rsidRPr="00004AC4" w:rsidRDefault="00004AC4" w:rsidP="00004AC4">
            <w:r w:rsidRPr="00004AC4">
              <w:t>Forschungslücke und Anforderungen an die mathematische Grundlegung</w:t>
            </w:r>
          </w:p>
        </w:tc>
        <w:tc>
          <w:tcPr>
            <w:tcW w:w="0" w:type="auto"/>
            <w:vAlign w:val="center"/>
            <w:hideMark/>
          </w:tcPr>
          <w:p w14:paraId="4E4C120E" w14:textId="77777777" w:rsidR="00004AC4" w:rsidRPr="00004AC4" w:rsidRDefault="00004AC4" w:rsidP="00004AC4">
            <w:r w:rsidRPr="00004AC4">
              <w:t>Begründete Forschungsaufgaben und den Übergang zu Kapitel 3 formulieren</w:t>
            </w:r>
          </w:p>
        </w:tc>
      </w:tr>
    </w:tbl>
    <w:p w14:paraId="654AFA7E" w14:textId="6E8630FF" w:rsidR="00004AC4" w:rsidRDefault="00004AC4" w:rsidP="00082214">
      <w:pPr>
        <w:rPr>
          <w:rStyle w:val="IntensiveHervorhebung"/>
          <w:i w:val="0"/>
          <w:iCs w:val="0"/>
          <w:color w:val="auto"/>
        </w:rPr>
      </w:pPr>
    </w:p>
    <w:p w14:paraId="5BD0DAB7" w14:textId="77777777" w:rsidR="00004AC4" w:rsidRPr="00004AC4" w:rsidRDefault="00004AC4" w:rsidP="00533796">
      <w:pPr>
        <w:pStyle w:val="berschrift2"/>
      </w:pPr>
      <w:r>
        <w:rPr>
          <w:rStyle w:val="IntensiveHervorhebung"/>
          <w:i w:val="0"/>
          <w:iCs w:val="0"/>
          <w:color w:val="auto"/>
        </w:rPr>
        <w:br w:type="page"/>
      </w:r>
      <w:r w:rsidRPr="00004AC4">
        <w:lastRenderedPageBreak/>
        <w:t>2.0 Gegenstand, Methode und Abgrenzung der Literaturuntersuchung</w:t>
      </w:r>
    </w:p>
    <w:p w14:paraId="76639444" w14:textId="77777777" w:rsidR="00004AC4" w:rsidRPr="00004AC4" w:rsidRDefault="00004AC4" w:rsidP="00004AC4">
      <w:r w:rsidRPr="00004AC4">
        <w:t>Mit der Entwicklung des Funktionalen Raum-Zeit-Kohärenzsystems (FRZK) verfolge ich das Ziel, mathematische und weitere funktionale Zusammenhänge so darzustellen, dass die beteiligten Größen, ihre Beziehungen, die zugrunde liegenden Annahmen und die möglichen Lösungswege nachvollziehbar werden. In der Einleitung habe ich beschrieben, wie sich diese Fragestellung aus meinen Erfahrungen mit der Bearbeitung mathematischer Aufgaben und aus der technischen Modellierung entwickelt hat. Damit ist jedoch zunächst nur der Ausgangspunkt meiner Untersuchung bestimmt. Ob das FRZK eine eigenständige methodische Leistung erbringen kann und ob sich daraus ein didaktischer Nutzen ergibt, lässt sich aus seiner Entstehung nicht ableiten.</w:t>
      </w:r>
    </w:p>
    <w:p w14:paraId="653BE338" w14:textId="77777777" w:rsidR="00004AC4" w:rsidRPr="00004AC4" w:rsidRDefault="00004AC4" w:rsidP="00004AC4">
      <w:r w:rsidRPr="00004AC4">
        <w:t>Bevor ich den Darstellungsrahmen mathematisch präzisiere, muss ich deshalb untersuchen, welche wissenschaftlichen Erkenntnisse für seine Entwicklung und Bewertung bereits vorliegen. Dabei stellt sich für mich eine grundsätzliche Schwierigkeit. Die Beschreibung funktionaler Beziehungen ist kein ausschließlich mathematisches oder didaktisches Problem. Sie berührt unter anderem die mathematische Modellierung, die Gestaltung und Interpretation von Repräsentationen, den Aufbau mathematischer Begriffe, die Bearbeitung komplexer Aufgaben und die Frage, wie sich ein möglicher Lernerfolg überhaupt nachweisen lässt. Diese Forschungsbereiche verfolgen unterschiedliche Ziele und verwenden teilweise ähnliche Begriffe, ohne damit notwendigerweise dieselben Gegenstände zu bezeichnen.</w:t>
      </w:r>
    </w:p>
    <w:p w14:paraId="4588D88D" w14:textId="77777777" w:rsidR="00004AC4" w:rsidRPr="00004AC4" w:rsidRDefault="00004AC4" w:rsidP="00004AC4">
      <w:r w:rsidRPr="00004AC4">
        <w:t>Ich kann sie deshalb nicht einfach zu einer einheitlichen Theorie zusammenfassen. Zunächst muss ich feststellen, welchen Beitrag die einzelnen Ansätze tatsächlich leisten, unter welchen Voraussetzungen ihre Ergebnisse gelten und wo ihre Aussagekraft für meine Fragestellung endet. Erst danach kann ich begründet entscheiden, welche Erkenntnisse für die weitere Entwicklung des FRZK benötigt werden.</w:t>
      </w:r>
    </w:p>
    <w:p w14:paraId="2DE860B5" w14:textId="77777777" w:rsidR="00004AC4" w:rsidRPr="00004AC4" w:rsidRDefault="00004AC4" w:rsidP="00004AC4">
      <w:r w:rsidRPr="00004AC4">
        <w:t>Für die wissenschaftliche Einordnung wähle ich eine kritisch-integrative Literaturuntersuchung mit dokumentierter, thematisch strukturierter Recherche. Diese Entscheidung ergibt sich aus dem Untersuchungsgegenstand selbst. Ich möchte nicht ausschließlich die Wirksamkeit einer bestimmten Unterrichtsintervention aus einer homogenen Gruppe empirischer Studien zusammenfassen. Vielmehr muss ich mathematische Begriffe, theoretische Modelle, didaktische Verfahren und empirische Ergebnisse miteinander vergleichen, ohne ihre unterschiedlichen wissenschaftlichen Geltungsansprüche aufzugeben.</w:t>
      </w:r>
    </w:p>
    <w:p w14:paraId="46D2BE2B" w14:textId="77777777" w:rsidR="00004AC4" w:rsidRPr="00004AC4" w:rsidRDefault="00004AC4" w:rsidP="00004AC4">
      <w:r w:rsidRPr="00004AC4">
        <w:t xml:space="preserve">Grant und Booth untersuchten verschiedene Formen wissenschaftlicher Literaturübersichten und ordneten vierzehn </w:t>
      </w:r>
      <w:proofErr w:type="spellStart"/>
      <w:r w:rsidRPr="00004AC4">
        <w:t>Reviewtypen</w:t>
      </w:r>
      <w:proofErr w:type="spellEnd"/>
      <w:r w:rsidRPr="00004AC4">
        <w:t xml:space="preserve"> nach ihren Vorgehensweisen bei Literaturrecherche, Bewertung, Synthese und Analyse. Dabei zeigten sie, dass die Bezeichnungen unterschiedlicher </w:t>
      </w:r>
      <w:proofErr w:type="spellStart"/>
      <w:r w:rsidRPr="00004AC4">
        <w:t>Reviewverfahren</w:t>
      </w:r>
      <w:proofErr w:type="spellEnd"/>
      <w:r w:rsidRPr="00004AC4">
        <w:t xml:space="preserve"> nicht immer einheitlich verwendet werden und dass insbesondere die Unterscheidung ihrer tatsächlichen methodischen Arbeitsschritte wesentlich ist. Ihr Vergleich bietet mir eine Grundlage, um die Art meiner Literaturuntersuchung ausdrücklich zu bestimmen, anstatt den Begriff einer systematischen Literaturrecherche lediglich als allgemeines Qualitätsmerkmal zu verwenden. {[Grant, Maria J.; Booth, Andrew (2009). A </w:t>
      </w:r>
      <w:proofErr w:type="spellStart"/>
      <w:r w:rsidRPr="00004AC4">
        <w:t>typology</w:t>
      </w:r>
      <w:proofErr w:type="spellEnd"/>
      <w:r w:rsidRPr="00004AC4">
        <w:t xml:space="preserve"> </w:t>
      </w:r>
      <w:proofErr w:type="spellStart"/>
      <w:r w:rsidRPr="00004AC4">
        <w:t>of</w:t>
      </w:r>
      <w:proofErr w:type="spellEnd"/>
      <w:r w:rsidRPr="00004AC4">
        <w:t xml:space="preserve"> </w:t>
      </w:r>
      <w:proofErr w:type="spellStart"/>
      <w:r w:rsidRPr="00004AC4">
        <w:t>reviews</w:t>
      </w:r>
      <w:proofErr w:type="spellEnd"/>
      <w:r w:rsidRPr="00004AC4">
        <w:t xml:space="preserve">: an </w:t>
      </w:r>
      <w:proofErr w:type="spellStart"/>
      <w:r w:rsidRPr="00004AC4">
        <w:t>analysis</w:t>
      </w:r>
      <w:proofErr w:type="spellEnd"/>
      <w:r w:rsidRPr="00004AC4">
        <w:t xml:space="preserve"> </w:t>
      </w:r>
      <w:proofErr w:type="spellStart"/>
      <w:r w:rsidRPr="00004AC4">
        <w:t>of</w:t>
      </w:r>
      <w:proofErr w:type="spellEnd"/>
      <w:r w:rsidRPr="00004AC4">
        <w:t xml:space="preserve"> 14 review </w:t>
      </w:r>
      <w:proofErr w:type="spellStart"/>
      <w:r w:rsidRPr="00004AC4">
        <w:t>types</w:t>
      </w:r>
      <w:proofErr w:type="spellEnd"/>
      <w:r w:rsidRPr="00004AC4">
        <w:t xml:space="preserve"> and </w:t>
      </w:r>
      <w:proofErr w:type="spellStart"/>
      <w:r w:rsidRPr="00004AC4">
        <w:t>associated</w:t>
      </w:r>
      <w:proofErr w:type="spellEnd"/>
      <w:r w:rsidRPr="00004AC4">
        <w:t xml:space="preserve"> </w:t>
      </w:r>
      <w:proofErr w:type="spellStart"/>
      <w:r w:rsidRPr="00004AC4">
        <w:t>methodologies</w:t>
      </w:r>
      <w:proofErr w:type="spellEnd"/>
      <w:r w:rsidRPr="00004AC4">
        <w:t>. Health Information &amp; Libraries Journal, 26(2), S. 91–108. DOI: 10.1111/j.1471-1842.2009.00848.x.</w:t>
      </w:r>
      <w:proofErr w:type="gramStart"/>
      <w:r w:rsidRPr="00004AC4">
        <w:t>]}[</w:t>
      </w:r>
      <w:proofErr w:type="gramEnd"/>
      <w:r w:rsidRPr="00004AC4">
        <w:t>[15]]</w:t>
      </w:r>
    </w:p>
    <w:p w14:paraId="1DD65D3A" w14:textId="77777777" w:rsidR="00004AC4" w:rsidRPr="00004AC4" w:rsidRDefault="00004AC4" w:rsidP="00004AC4">
      <w:r w:rsidRPr="00004AC4">
        <w:t xml:space="preserve">Die von Grant und Booth herausgearbeiteten Unterschiede sind für meine Arbeit besonders relevant, weil ich nicht nur einzelne Forschungsergebnisse zusammenstellen möchte. Ich </w:t>
      </w:r>
      <w:r w:rsidRPr="00004AC4">
        <w:lastRenderedPageBreak/>
        <w:t>muss auch prüfen, ob die untersuchten Ansätze miteinander vereinbar sind, welche Probleme sie unterschiedlich behandeln und welche Voraussetzungen erforderlich wären, um ihre Erkenntnisse für eine gemeinsame methodische Fragestellung nutzbar zu machen. Eine solche Auseinandersetzung geht über die chronologische Darstellung vorhandener Veröffentlichungen hinaus.</w:t>
      </w:r>
    </w:p>
    <w:p w14:paraId="43C3393C" w14:textId="77777777" w:rsidR="00004AC4" w:rsidRPr="00004AC4" w:rsidRDefault="00004AC4" w:rsidP="00004AC4">
      <w:r w:rsidRPr="00004AC4">
        <w:t xml:space="preserve">Snyder unterscheidet zwischen systematischen, semisystematischen und integrativen Formen der Literaturauswertung. Sie macht deutlich, dass die Wahl des Vorgehens vom jeweiligen Erkenntnisziel abhängen muss und dass eine integrative Auswertung insbesondere der kritischen Verbindung verschiedener Forschungsrichtungen und der Entwicklung begründeter theoretischer Perspektiven dienen kann. Zugleich hebt sie hervor, dass gerade bei weniger streng standardisierten Übersichtsverfahren die Transparenz der Literaturauswahl und der anschließenden Analyse entscheidend für die Beurteilung ihrer wissenschaftlichen Qualität ist. {[Snyder, Hannah (2019). </w:t>
      </w:r>
      <w:proofErr w:type="spellStart"/>
      <w:r w:rsidRPr="00004AC4">
        <w:t>Literature</w:t>
      </w:r>
      <w:proofErr w:type="spellEnd"/>
      <w:r w:rsidRPr="00004AC4">
        <w:t xml:space="preserve"> review </w:t>
      </w:r>
      <w:proofErr w:type="spellStart"/>
      <w:r w:rsidRPr="00004AC4">
        <w:t>as</w:t>
      </w:r>
      <w:proofErr w:type="spellEnd"/>
      <w:r w:rsidRPr="00004AC4">
        <w:t xml:space="preserve"> a </w:t>
      </w:r>
      <w:proofErr w:type="spellStart"/>
      <w:r w:rsidRPr="00004AC4">
        <w:t>research</w:t>
      </w:r>
      <w:proofErr w:type="spellEnd"/>
      <w:r w:rsidRPr="00004AC4">
        <w:t xml:space="preserve"> </w:t>
      </w:r>
      <w:proofErr w:type="spellStart"/>
      <w:r w:rsidRPr="00004AC4">
        <w:t>methodology</w:t>
      </w:r>
      <w:proofErr w:type="spellEnd"/>
      <w:r w:rsidRPr="00004AC4">
        <w:t xml:space="preserve">: An </w:t>
      </w:r>
      <w:proofErr w:type="spellStart"/>
      <w:r w:rsidRPr="00004AC4">
        <w:t>overview</w:t>
      </w:r>
      <w:proofErr w:type="spellEnd"/>
      <w:r w:rsidRPr="00004AC4">
        <w:t xml:space="preserve"> and </w:t>
      </w:r>
      <w:proofErr w:type="spellStart"/>
      <w:r w:rsidRPr="00004AC4">
        <w:t>guidelines</w:t>
      </w:r>
      <w:proofErr w:type="spellEnd"/>
      <w:r w:rsidRPr="00004AC4">
        <w:t xml:space="preserve">. Journal </w:t>
      </w:r>
      <w:proofErr w:type="spellStart"/>
      <w:r w:rsidRPr="00004AC4">
        <w:t>of</w:t>
      </w:r>
      <w:proofErr w:type="spellEnd"/>
      <w:r w:rsidRPr="00004AC4">
        <w:t xml:space="preserve"> Business Research, 104, S. 333–339. DOI: 10.1016/j.jbusres.2019.07.039.</w:t>
      </w:r>
      <w:proofErr w:type="gramStart"/>
      <w:r w:rsidRPr="00004AC4">
        <w:t>]}[</w:t>
      </w:r>
      <w:proofErr w:type="gramEnd"/>
      <w:r w:rsidRPr="00004AC4">
        <w:t>[16]]</w:t>
      </w:r>
    </w:p>
    <w:p w14:paraId="3377915C" w14:textId="77777777" w:rsidR="00004AC4" w:rsidRPr="00004AC4" w:rsidRDefault="00004AC4" w:rsidP="00004AC4">
      <w:r w:rsidRPr="00004AC4">
        <w:t xml:space="preserve">Eine ergänzende methodische Perspektive bietet </w:t>
      </w:r>
      <w:proofErr w:type="spellStart"/>
      <w:r w:rsidRPr="00004AC4">
        <w:t>Torraco</w:t>
      </w:r>
      <w:proofErr w:type="spellEnd"/>
      <w:r w:rsidRPr="00004AC4">
        <w:t>, der die integrative Literaturübersicht als eigenständige Form wissenschaftlicher Erkenntnisarbeit behandelt. Sie soll nicht bei der Zusammenfassung bestehender Positionen stehen bleiben, sondern unterschiedliche Erkenntnisse kritisch verarbeiten und daraus weiterführende Fragestellungen beziehungsweise konzeptionelle Beiträge ermöglichen. {[</w:t>
      </w:r>
      <w:proofErr w:type="spellStart"/>
      <w:r w:rsidRPr="00004AC4">
        <w:t>Torraco</w:t>
      </w:r>
      <w:proofErr w:type="spellEnd"/>
      <w:r w:rsidRPr="00004AC4">
        <w:t xml:space="preserve">, Richard J. (2005). Writing Integrative </w:t>
      </w:r>
      <w:proofErr w:type="spellStart"/>
      <w:r w:rsidRPr="00004AC4">
        <w:t>Literature</w:t>
      </w:r>
      <w:proofErr w:type="spellEnd"/>
      <w:r w:rsidRPr="00004AC4">
        <w:t xml:space="preserve"> Reviews: Guidelines and </w:t>
      </w:r>
      <w:proofErr w:type="spellStart"/>
      <w:r w:rsidRPr="00004AC4">
        <w:t>Examples</w:t>
      </w:r>
      <w:proofErr w:type="spellEnd"/>
      <w:r w:rsidRPr="00004AC4">
        <w:t xml:space="preserve">. Human </w:t>
      </w:r>
      <w:proofErr w:type="spellStart"/>
      <w:r w:rsidRPr="00004AC4">
        <w:t>Resource</w:t>
      </w:r>
      <w:proofErr w:type="spellEnd"/>
      <w:r w:rsidRPr="00004AC4">
        <w:t xml:space="preserve"> Development Review, 4(3), S. 356–367. DOI: 10.1177/1534484305278283.</w:t>
      </w:r>
      <w:proofErr w:type="gramStart"/>
      <w:r w:rsidRPr="00004AC4">
        <w:t>]}[</w:t>
      </w:r>
      <w:proofErr w:type="gramEnd"/>
      <w:r w:rsidRPr="00004AC4">
        <w:t>[17]]</w:t>
      </w:r>
    </w:p>
    <w:p w14:paraId="0D1032BE" w14:textId="77777777" w:rsidR="00004AC4" w:rsidRPr="00004AC4" w:rsidRDefault="00004AC4" w:rsidP="00004AC4">
      <w:r w:rsidRPr="00004AC4">
        <w:t>Für meine Untersuchung übernehme ich daraus die methodische Forderung, die ausgewertete Literatur nicht nur nach Themengebieten zu ordnen. Ich muss innerhalb jedes Themengebiets herausarbeiten, welche Fragen bereits beantwortet werden, welche unterschiedlichen Auffassungen bestehen und welche Aussagen für den FRZK-Anspruch tatsächlich relevant sind. Eine Literaturstelle wird deshalb nicht allein aufgenommen, weil sie Begriffe wie Funktion, System, Beobachtung, Kohärenz oder Modellierung verwendet. Entscheidend ist vielmehr, ob sie einen nachprüfbaren wissenschaftlichen Beitrag zu einer konkreten Teilfrage meiner Untersuchung liefert.</w:t>
      </w:r>
    </w:p>
    <w:p w14:paraId="41775EF7" w14:textId="77777777" w:rsidR="00004AC4" w:rsidRPr="00004AC4" w:rsidRDefault="00004AC4" w:rsidP="00004AC4">
      <w:r w:rsidRPr="00004AC4">
        <w:t xml:space="preserve">Dabei muss ich zugleich eine Grenze meines Vorgehens beachten. Eine integrative Literaturuntersuchung ist nicht mit einem vollständig systematischen Review gleichzusetzen. Für die Berichterstattung über systematische Reviews beschreibt die PRISMA-2020-Leitlinie unter anderem Anforderungen an die Dokumentation von Suchverfahren, Studienauswahl, Bewertung und Ergebnissynthese. Diese Leitlinie ist für mich ein wichtiger Vergleichsmaßstab wissenschaftlicher Transparenz, sie macht mein eigenes Vorgehen jedoch nicht bereits zu einem systematischen Review. {[Page, Matthew J.; McKenzie, Joanne E.; </w:t>
      </w:r>
      <w:proofErr w:type="spellStart"/>
      <w:r w:rsidRPr="00004AC4">
        <w:t>Bossuyt</w:t>
      </w:r>
      <w:proofErr w:type="spellEnd"/>
      <w:r w:rsidRPr="00004AC4">
        <w:t xml:space="preserve">, Patrick M.; et al. (2021). The PRISMA 2020 </w:t>
      </w:r>
      <w:proofErr w:type="spellStart"/>
      <w:r w:rsidRPr="00004AC4">
        <w:t>statement</w:t>
      </w:r>
      <w:proofErr w:type="spellEnd"/>
      <w:r w:rsidRPr="00004AC4">
        <w:t xml:space="preserve">: an </w:t>
      </w:r>
      <w:proofErr w:type="spellStart"/>
      <w:r w:rsidRPr="00004AC4">
        <w:t>updated</w:t>
      </w:r>
      <w:proofErr w:type="spellEnd"/>
      <w:r w:rsidRPr="00004AC4">
        <w:t xml:space="preserve"> </w:t>
      </w:r>
      <w:proofErr w:type="spellStart"/>
      <w:r w:rsidRPr="00004AC4">
        <w:t>guideline</w:t>
      </w:r>
      <w:proofErr w:type="spellEnd"/>
      <w:r w:rsidRPr="00004AC4">
        <w:t xml:space="preserve"> </w:t>
      </w:r>
      <w:proofErr w:type="spellStart"/>
      <w:r w:rsidRPr="00004AC4">
        <w:t>for</w:t>
      </w:r>
      <w:proofErr w:type="spellEnd"/>
      <w:r w:rsidRPr="00004AC4">
        <w:t xml:space="preserve"> </w:t>
      </w:r>
      <w:proofErr w:type="spellStart"/>
      <w:r w:rsidRPr="00004AC4">
        <w:t>reporting</w:t>
      </w:r>
      <w:proofErr w:type="spellEnd"/>
      <w:r w:rsidRPr="00004AC4">
        <w:t xml:space="preserve"> </w:t>
      </w:r>
      <w:proofErr w:type="spellStart"/>
      <w:r w:rsidRPr="00004AC4">
        <w:t>systematic</w:t>
      </w:r>
      <w:proofErr w:type="spellEnd"/>
      <w:r w:rsidRPr="00004AC4">
        <w:t xml:space="preserve"> </w:t>
      </w:r>
      <w:proofErr w:type="spellStart"/>
      <w:r w:rsidRPr="00004AC4">
        <w:t>reviews</w:t>
      </w:r>
      <w:proofErr w:type="spellEnd"/>
      <w:r w:rsidRPr="00004AC4">
        <w:t>. BMJ, 372, n71. DOI: 10.1136/</w:t>
      </w:r>
      <w:proofErr w:type="gramStart"/>
      <w:r w:rsidRPr="00004AC4">
        <w:t>bmj.n</w:t>
      </w:r>
      <w:proofErr w:type="gramEnd"/>
      <w:r w:rsidRPr="00004AC4">
        <w:t>71.]}[[18]]</w:t>
      </w:r>
    </w:p>
    <w:p w14:paraId="1B830F90" w14:textId="77777777" w:rsidR="00004AC4" w:rsidRPr="00004AC4" w:rsidRDefault="00004AC4" w:rsidP="00004AC4">
      <w:r w:rsidRPr="00004AC4">
        <w:t xml:space="preserve">Ich verzichte deshalb auf die Behauptung, mit Kapitel 2 sämtliche Veröffentlichungen der beteiligten Forschungsgebiete vollständig zu erfassen. Ein solcher Anspruch wäre angesichts der Breite des Untersuchungsgegenstands nur mit einer entsprechend umfassenden und dokumentierten Such- und Auswahlstrategie zu rechtfertigen. Mein Ziel besteht stattdessen darin, die für die Forschungsfragen wesentlichen theoretischen Ansätze, methodischen Entwicklungen und empirischen Befunde nachvollziehbar zu identifizieren, kritisch zu prüfen und miteinander zu vergleichen. Der Umfang der tatsächlich durchgeführten Recherche, die </w:t>
      </w:r>
      <w:r w:rsidRPr="00004AC4">
        <w:lastRenderedPageBreak/>
        <w:t>erreichten Quellenzugänge und verbleibende Einschränkungen müssen bei der abschließenden Bewertung offengelegt werden.</w:t>
      </w:r>
    </w:p>
    <w:p w14:paraId="0DF8B506" w14:textId="77777777" w:rsidR="00004AC4" w:rsidRPr="00004AC4" w:rsidRDefault="00004AC4" w:rsidP="00004AC4">
      <w:r w:rsidRPr="00004AC4">
        <w:t>Aus diesem Anspruch leite ich zunächst die inhaltlichen Grenzen meiner Literaturuntersuchung ab. Im Mittelpunkt stehen wissenschaftliche Arbeiten zur mathematischen Modellierung, zur Darstellung funktionaler Beziehungen und zum Wechsel zwischen verschiedenen Repräsentationsformen. Diese Forschungsbereiche sind für mich unmittelbar relevant, weil das FRZK mathematische Aufgaben nicht durch neue fachliche Lösungen ersetzen, sondern ihren funktionalen Aufbau und ihre Bearbeitung transparent machen soll.</w:t>
      </w:r>
    </w:p>
    <w:p w14:paraId="19455304" w14:textId="77777777" w:rsidR="00004AC4" w:rsidRPr="00004AC4" w:rsidRDefault="00004AC4" w:rsidP="00004AC4">
      <w:r w:rsidRPr="00004AC4">
        <w:t>Daran schließt die Forschung zum mathematischen Aufgabenverständnis an. Hier untersuche ich insbesondere, welche Bedeutung das Erkennen relevanter Informationen, die Unterscheidung gegebener und gesuchter Größen, die Auswahl geeigneter Verfahren und die Kontrolle des Lösungswegs besitzen. Von besonderem Interesse ist für mich die Frage, unter welchen Bedingungen Lernende bekannte Rechenverfahren anwenden können, ohne die zugrunde liegenden Beziehungen bereits hinreichend zu verstehen oder erklären zu können.</w:t>
      </w:r>
    </w:p>
    <w:p w14:paraId="138E7DE6" w14:textId="77777777" w:rsidR="00004AC4" w:rsidRPr="00004AC4" w:rsidRDefault="00004AC4" w:rsidP="00004AC4">
      <w:r w:rsidRPr="00004AC4">
        <w:t>Ein weiterer Schwerpunkt betrifft die didaktische Darstellung mathematischer Begriffe und Zusammenhänge. Dazu gehören sprachliche Beschreibungen, symbolische Ausdrücke, Tabellen, grafische Repräsentationen und Verfahren zur Darstellung begrifflicher Beziehungen. Ich werde insbesondere untersuchen, welche Eigenschaften solcher Darstellungen das Verstehen unterstützen können und welche zusätzlichen Anforderungen durch ihre Verwendung entstehen. Dabei gehe ich ausdrücklich nicht davon aus, dass eine ausführlichere oder formal stärker strukturierte Darstellung für alle Lernenden und alle Aufgaben gleichermaßen günstig sein muss.</w:t>
      </w:r>
    </w:p>
    <w:p w14:paraId="5C8091EE" w14:textId="77777777" w:rsidR="00004AC4" w:rsidRPr="00004AC4" w:rsidRDefault="00004AC4" w:rsidP="00004AC4">
      <w:r w:rsidRPr="00004AC4">
        <w:t>Die Forschung zu Vorwissen, individueller Lernförderung und Rückmeldung bildet einen weiteren notwendigen Bestandteil der Untersuchung. In meiner Nachhilfepraxis entsteht die Aufgabenbearbeitung nicht unabhängig von der Unterstützung durch den Tutor. Fachliche Erklärungen, gezielte Fragen, unterschiedliche Vorkenntnisse und die Gestaltung der Lernumgebung können das Ergebnis beeinflussen. Wenn ich später einen möglichen Nutzen des FRZK untersuche, muss ich diese Bedingungen berücksichtigen und von den Eigenschaften des Darstellungsverfahrens unterscheiden.</w:t>
      </w:r>
    </w:p>
    <w:p w14:paraId="4B6B4C33" w14:textId="77777777" w:rsidR="00004AC4" w:rsidRPr="00004AC4" w:rsidRDefault="00004AC4" w:rsidP="00004AC4">
      <w:r w:rsidRPr="00004AC4">
        <w:t>Damit ergibt sich schließlich die Notwendigkeit, die Forschung zur Entwicklung und Evaluation didaktischer Verfahren einzubeziehen. Ich benötige wissenschaftliche Kriterien, um zwischen einer nachvollziehbaren Modellbeschreibung, ihrer praktischen Anwendbarkeit und einer empirisch belegten Verbesserung von Lernleistungen zu unterscheiden. Eine mathematisch korrekte Darstellung kann eine sinnvolle Voraussetzung für die Bearbeitung einer Aufgabe sein. Daraus folgt jedoch noch nicht, dass sie gegenüber einem etablierten Verfahren einen messbaren didaktischen Vorteil bietet.</w:t>
      </w:r>
    </w:p>
    <w:p w14:paraId="6E571A37" w14:textId="77777777" w:rsidR="00004AC4" w:rsidRPr="00004AC4" w:rsidRDefault="00004AC4" w:rsidP="00004AC4">
      <w:r w:rsidRPr="00004AC4">
        <w:t>Die systemtheoretischen, kybernetischen und erkenntnistheoretischen Bezüge behandle ich innerhalb dieser Literaturuntersuchung als ergänzende Perspektiven. Sie können dazu beitragen, Begriffe wie Systemgrenze, Beobachtung, Beziehung und Bezugssystem zu unterscheiden. Ihre Verwendung verlangt jedoch besondere Zurückhaltung, weil sich mathematische, erkenntnistheoretische und soziale Systeme nicht allein aufgrund ähnlicher Begriffe gleichsetzen lassen.</w:t>
      </w:r>
    </w:p>
    <w:p w14:paraId="1E959A15" w14:textId="77777777" w:rsidR="00004AC4" w:rsidRPr="00004AC4" w:rsidRDefault="00004AC4" w:rsidP="00004AC4">
      <w:r w:rsidRPr="00004AC4">
        <w:lastRenderedPageBreak/>
        <w:t>Eine vergleichbare Abgrenzung gilt für physikalische Modelle von Raum und Zeit. Sie bilden einen möglichen fachlichen Anwendungs- und Vergleichskontext, sind aber nicht der Gegenstand eines physikalischen Gültigkeitsnachweises für das FRZK. Ich untersuche hier nicht, ob sich aus dem FRZK neue Naturgesetze ableiten lassen. Vielmehr interessiert mich, welche Anforderungen an eine mathematische Darstellung entstehen, wenn räumliche, zeitliche oder beobachtungsbezogene Größen in einer konkreten Aufgabenstellung miteinander verbunden werden.</w:t>
      </w:r>
    </w:p>
    <w:p w14:paraId="6C44D2E5" w14:textId="77777777" w:rsidR="00004AC4" w:rsidRPr="00004AC4" w:rsidRDefault="00004AC4" w:rsidP="00004AC4">
      <w:r w:rsidRPr="00004AC4">
        <w:t>Für die Recherche berücksichtige ich vorrangig wissenschaftliche Originalarbeiten, fachlich anerkannte Monografien, begutachtete Zeitschriftenaufsätze sowie methodisch geeignete Forschungsübersichten und Metaanalysen. Bei mathematischen Grundlagen können außerdem etablierte Fachbücher und historische Originalarbeiten erforderlich sein. Deutsch- und englischsprachige Veröffentlichungen bilden den primären Suchraum. Ich lege keine allgemeine zeitliche Untergrenze fest, weil ältere grundlegende Arbeiten für die Entwicklung mathematischer und didaktischer Begriffe weiterhin relevant sein können. Zugleich berücksichtige ich neuere Forschungsübersichten, um den gegenwärtigen Kenntnisstand nicht ausschließlich aus historischen Theoriepositionen abzuleiten.</w:t>
      </w:r>
    </w:p>
    <w:p w14:paraId="275B8F08" w14:textId="77777777" w:rsidR="00004AC4" w:rsidRPr="00004AC4" w:rsidRDefault="00004AC4" w:rsidP="00004AC4">
      <w:r w:rsidRPr="00004AC4">
        <w:t xml:space="preserve">Die Recherche soll insbesondere über bildungswissenschaftliche Fachdatenbanken wie ERIC und </w:t>
      </w:r>
      <w:proofErr w:type="gramStart"/>
      <w:r w:rsidRPr="00004AC4">
        <w:t>FIS Bildung</w:t>
      </w:r>
      <w:proofErr w:type="gramEnd"/>
      <w:r w:rsidRPr="00004AC4">
        <w:t xml:space="preserve"> sowie über einschlägige mathematisch-didaktische Fachzeitschriften, wissenschaftliche Verlage und die bibliografischen Nachweise relevanter Originalarbeiten erfolgen. Die Suchstrategie wird thematisch aufgebaut und durch deutsch- und englischsprachige Suchbegriffe ergänzt. Hierzu zählen unter anderem mathematische Modellierung, funktionale Beziehungen, multiple Repräsentationen, mathematisches Problemlösen, Concept-Maps, Vorwissen, </w:t>
      </w:r>
      <w:proofErr w:type="spellStart"/>
      <w:r w:rsidRPr="00004AC4">
        <w:t>Scaffolding</w:t>
      </w:r>
      <w:proofErr w:type="spellEnd"/>
      <w:r w:rsidRPr="00004AC4">
        <w:t>, Feedback und didaktische Entwicklungsforschung. Die entsprechenden englischen Begriffe und ihre gebräuchlichen Varianten werden in die Suchanfragen aufgenommen.</w:t>
      </w:r>
    </w:p>
    <w:p w14:paraId="7E8AF8D9" w14:textId="77777777" w:rsidR="00004AC4" w:rsidRPr="00004AC4" w:rsidRDefault="00004AC4" w:rsidP="00004AC4">
      <w:r w:rsidRPr="00004AC4">
        <w:t>Die Auswahl der Literatur erfolgt nicht ausschließlich anhand von Titeln oder Zusammenfassungen. Zunächst prüfe ich die fachliche Zuordnung und die bibliografischen Angaben. Anschließend untersuche ich für die tatsächlich benötigten Veröffentlichungen, welche Fragestellungen behandelt werden, welche theoretischen oder empirischen Grundlagen vorliegen und welche Einschränkungen für die Übertragung auf mein Forschungsvorhaben bestehen. Soweit die Originaltexte zugänglich sind, gleiche ich die für meine Argumentation entscheidenden Aussagen mit den betreffenden Textstellen ab. Kann ich eine konkrete Aussage nicht hinreichend überprüfen, darf ich sie nicht als gesicherten Literaturbefund übernehmen.</w:t>
      </w:r>
    </w:p>
    <w:p w14:paraId="34799FF5" w14:textId="77777777" w:rsidR="00004AC4" w:rsidRPr="00004AC4" w:rsidRDefault="00004AC4" w:rsidP="00004AC4">
      <w:r w:rsidRPr="00004AC4">
        <w:t>Besondere Bedeutung messe ich der Unterscheidung verschiedener Nachweisarten bei. Ein mathematischer Satz ist anhand seiner Voraussetzungen und Beweisführung zu beurteilen. Ein theoretisches Modell muss hinsichtlich seiner Begriffe, Annahmen und Erklärungsmöglichkeiten geprüft werden. Eine empirische Untersuchung ist dagegen unter anderem anhand ihrer Untersuchungsbedingungen, Messverfahren, Stichprobe und Auswertung zu bewerten. Eine Metaanalyse wiederum kann nur solche Befunde zusammenfassen, die mit den verwendeten Auswahl- und Auswertungsverfahren angemessen erfasst werden. Ich werde diese unterschiedlichen Nachweistypen deshalb nicht durch eine einheitliche, undifferenzierte Bewertung ersetzen.</w:t>
      </w:r>
    </w:p>
    <w:p w14:paraId="38FA4F0C" w14:textId="77777777" w:rsidR="00004AC4" w:rsidRPr="00004AC4" w:rsidRDefault="00004AC4" w:rsidP="00004AC4">
      <w:r w:rsidRPr="00004AC4">
        <w:t xml:space="preserve">Für die weitere Bearbeitung dokumentiere ich jede verwendete wissenschaftliche Aussage mit ihrer Quelle, dem konkreten sachlichen Bezug, dem jeweiligen Nachweistyp und den bekannten Grenzen ihrer Anwendbarkeit. Dabei unterscheide ich ausdrücklich zwischen </w:t>
      </w:r>
      <w:r w:rsidRPr="00004AC4">
        <w:lastRenderedPageBreak/>
        <w:t>einer bibliografisch identifizierten Veröffentlichung, einer tatsächlich geprüften Originalstelle und einer durch diese Stelle tragfähig belegten Aussage. Ebenso werden widersprechende Befunde und abweichende theoretische Positionen aufgenommen, sofern sie für die jeweilige Fragestellung relevant sind.</w:t>
      </w:r>
    </w:p>
    <w:p w14:paraId="75B75F6A" w14:textId="77777777" w:rsidR="00004AC4" w:rsidRPr="00004AC4" w:rsidRDefault="00004AC4" w:rsidP="00004AC4">
      <w:r w:rsidRPr="00004AC4">
        <w:t>Diese Vorgehensweise ist besonders wichtig, weil ich mit dem FRZK bereits eine eigene methodische Zielsetzung verfolge. Ohne eine kontrollierte Literaturauswahl bestünde die Gefahr, vor allem solche Arbeiten heranzuziehen, die meinem Ansatz zu entsprechen scheinen. Eine wissenschaftlich tragfähige Untersuchung muss dagegen auch zeigen können, dass vorhandene Verfahren bestimmte angestrebte Leistungen bereits erbringen oder dass für einzelne FRZK-Eigenschaften kein zusätzlicher Nutzen erkennbar ist.</w:t>
      </w:r>
    </w:p>
    <w:p w14:paraId="16D46078" w14:textId="77777777" w:rsidR="00004AC4" w:rsidRPr="00004AC4" w:rsidRDefault="00004AC4" w:rsidP="00004AC4">
      <w:r w:rsidRPr="00004AC4">
        <w:t>Die anschließende Auswertung erfolgt deshalb problemorientiert und vergleichend. Ich untersuche die ausgewählten Ansätze insbesondere danach, welchen Gegenstand sie beschreiben, welche Annahmen sie benötigen, wie sie funktionale Beziehungen darstellen, welche fachlichen oder didaktischen Leistungen für sie belegt sind und welche Grenzen ihre Anwendung besitzt. Diese Kriterien bilden die Grundlage für die spätere Gegenüberstellung der Forschungsansätze. Sie sind zunächst analytische Kategorien meiner Literaturuntersuchung und noch keine formal definierten Eigenschaften des FRZK.</w:t>
      </w:r>
    </w:p>
    <w:p w14:paraId="6C8591EA" w14:textId="77777777" w:rsidR="00004AC4" w:rsidRPr="00004AC4" w:rsidRDefault="00004AC4" w:rsidP="00004AC4">
      <w:r w:rsidRPr="00004AC4">
        <w:t>Daraus ergibt sich auch eine klare Grenze für die Verwendung eigener Modellentscheidungen. Die in der weiteren Arbeit benötigten mathematischen Festlegungen, insbesondere zu gerichteten Nullannäherungen, symbolischen Unendlichkeitsausdrücken, zum Nullvektor und zur orthogonalen Ausgangsorientierung im Grenzzustand null, werden durch die Literaturuntersuchung nicht bereits begründet oder bewiesen. Kapitel 2 kann die wissenschaftlichen Anforderungen an eine eindeutige Definition solcher Begriffe herausarbeiten. Die konkreten mathematischen Definitionen und die Prüfung ihrer Widerspruchsfreiheit bleiben jedoch der anschließenden Grundlegung vorbehalten.</w:t>
      </w:r>
    </w:p>
    <w:p w14:paraId="5B3BB24C" w14:textId="77777777" w:rsidR="00004AC4" w:rsidRPr="00004AC4" w:rsidRDefault="00004AC4" w:rsidP="00004AC4">
      <w:r w:rsidRPr="00004AC4">
        <w:t>Das Ergebnis dieses Kapitels soll deshalb nicht eine Sammlung möglichst vieler wissenschaftlicher Positionen sein. Ich möchte vielmehr zu einer begründeten Einordnung gelangen, aus der erkennbar wird, welche Möglichkeiten die vorhandenen mathematischen und didaktischen Verfahren bereits bieten, welche Fragen für meinen Untersuchungsgegenstand offenbleiben und welche Voraussetzungen ich für die weitere Entwicklung des FRZK ausdrücklich festlegen muss.</w:t>
      </w:r>
    </w:p>
    <w:p w14:paraId="1C33E3DB" w14:textId="77777777" w:rsidR="00004AC4" w:rsidRPr="00004AC4" w:rsidRDefault="00004AC4" w:rsidP="00004AC4">
      <w:r w:rsidRPr="00004AC4">
        <w:t>Dabei darf ich eine Forschungslücke nicht allein aus dem Umstand ableiten, dass die Bezeichnung FRZK in den untersuchten Veröffentlichungen nicht verwendet wird. Entscheidend ist, ob die angestrebte methodische Leistung bereits durch andere Verfahren erreicht wird und ob für eine spezifische Ausgestaltung überhaupt ein wissenschaftlich relevanter zusätzlicher Prüfbedarf besteht.</w:t>
      </w:r>
    </w:p>
    <w:p w14:paraId="0DB8FEA9" w14:textId="77777777" w:rsidR="00004AC4" w:rsidRDefault="00004AC4" w:rsidP="00004AC4">
      <w:r w:rsidRPr="00004AC4">
        <w:t>Mit dieser Abgrenzung ist der Ausgangspunkt für die weitere Untersuchung bestimmt. Zunächst werde ich die vorhandenen mathematischen Modellierungsansätze und die wissenschaftliche Beschreibung funktionaler Beziehungen betrachten. Anschließend untersuche ich die Bedeutung unterschiedlicher Darstellungen sowie die Forschung zum mathematischen Problemlösen und Lernen. Auf dieser Grundlage kann ich die Möglichkeiten und Grenzen des FRZK sachlich einordnen und die Anforderungen für seine spätere formale und empirische Prüfung entwickeln.</w:t>
      </w:r>
    </w:p>
    <w:p w14:paraId="1F963303" w14:textId="77777777" w:rsidR="00011636" w:rsidRPr="00ED7BFD" w:rsidRDefault="00011636" w:rsidP="00533796">
      <w:pPr>
        <w:pStyle w:val="berschrift2"/>
      </w:pPr>
      <w:r w:rsidRPr="00ED7BFD">
        <w:lastRenderedPageBreak/>
        <w:t>2.1 Funktionale Zusammenhänge und mathematische Modellierung</w:t>
      </w:r>
    </w:p>
    <w:p w14:paraId="602FC11F" w14:textId="77777777" w:rsidR="00011636" w:rsidRPr="00ED7BFD" w:rsidRDefault="00011636" w:rsidP="00011636">
      <w:r w:rsidRPr="00ED7BFD">
        <w:t>Ausgangspunkt meiner Untersuchung ist die Frage, wie ich einen mathematischen Zusammenhang so darstellen kann, dass nicht nur eine Rechenvorschrift, sondern auch die Bedeutung der beteiligten Größen und die Voraussetzungen ihrer Verknüpfung sichtbar werden. Auf den ersten Blick könnte es dafür genügen, eine Funktion aufzuschreiben und ihre Variablen zu benennen. Bei genauerer Betrachtung entsteht jedoch bereits an dieser Stelle ein Unterschied zwischen dem mathematischen Gegenstand und seiner Verwendung zur Beschreibung einer konkreten Aufgabe. Eine Funktion kann innerhalb der Mathematik eindeutig definiert sein, ohne dass damit schon geklärt wäre, warum gerade diese Funktion eine bestimmte Sachlage angemessen beschreibt. Umgekehrt kann eine Problemstellung zunächst verständlich erscheinen, obwohl ihre Abhängigkeiten, Einschränkungen und Geltungsbereiche noch nicht ausdrücklich angegeben sind. Für meine Fragestellung muss ich deshalb funktionale Beschreibung und mathematische Modellierung zunächst auseinanderhalten, bevor ich ihre gemeinsame Bedeutung untersuche.</w:t>
      </w:r>
    </w:p>
    <w:p w14:paraId="2310A398" w14:textId="77777777" w:rsidR="00011636" w:rsidRPr="00ED7BFD" w:rsidRDefault="00011636" w:rsidP="00011636">
      <w:r w:rsidRPr="00ED7BFD">
        <w:t>Hinzu kommt eine Besonderheit des Funktionalen Raum-Zeit-Kohärenzsystems, die über die reine Darstellung mathematischer Beziehungen hinausgeht. Das FRZK sieht ausdrücklich die Verwendung eigener symbolischer Rechenregeln für positive und negative Unendlichkeit sowie für die gerichteten Nullzustände +0 und −0 vor. Außerdem soll bei der Multiplikation eines Vektors mit dem Skalar null die Orientierung des Ausgangsvektors erhalten bleiben. Damit beschränkt sich meine Untersuchung nicht auf die Frage, wie bereits bekannte mathematische Operationen anschaulich dargestellt werden können. Ich muss auch prüfen, unter welchen Voraussetzungen die zusätzlich vorgesehenen symbolischen Operationen mathematisch eindeutig und widerspruchsfrei beschrieben werden können. Ihre bloße Einführung als Bestandteil des FRZK begründet allerdings noch keine besondere mathematische oder didaktische Gültigkeit.</w:t>
      </w:r>
    </w:p>
    <w:p w14:paraId="5060D62F" w14:textId="77777777" w:rsidR="00011636" w:rsidRPr="00ED7BFD" w:rsidRDefault="00011636" w:rsidP="00011636">
      <w:r w:rsidRPr="00ED7BFD">
        <w:t>Unter einem funktionalen Zusammenhang verstehe ich an dieser Stelle noch keine besondere FRZK-Definition. Im üblichen mathematischen Sinn ordnet eine Funktion jedem Element ihres Definitionsbereichs genau ein Element ihres Zielbereichs zu. Der Ausdruck einer funktionalen Beziehung im weiteren Sinn kann dagegen auch mehrere gekoppelte Funktionen, Gleichungsbedingungen oder andere Abhängigkeitsstrukturen umfassen. Diese Unterscheidung ist für meine weitere Arbeit notwendig, weil ein Verfahren zur Ordnung funktionaler Zusammenhänge nicht stillschweigend voraussetzen darf, jede Aufgabenstellung lasse sich auf eine einzelne reelle Funktion mit einem unabhängigen und einem abhängigen Zahlenwert reduzieren. Ob und wie ich unterschiedliche mathematische Gegenstände im FRZK einheitlich kennzeichne und welche zusätzlichen symbolischen Operationen dabei zulässig sind, muss deshalb ausdrücklich festgelegt werden.</w:t>
      </w:r>
    </w:p>
    <w:p w14:paraId="2E05AC5B" w14:textId="77777777" w:rsidR="00011636" w:rsidRPr="00ED7BFD" w:rsidRDefault="00011636" w:rsidP="00011636">
      <w:r w:rsidRPr="00ED7BFD">
        <w:t xml:space="preserve">Eine erste didaktische Orientierung bietet die Forschung zu mathematischen Kompetenzen. Niss und </w:t>
      </w:r>
      <w:proofErr w:type="spellStart"/>
      <w:r w:rsidRPr="00ED7BFD">
        <w:t>Højgaard</w:t>
      </w:r>
      <w:proofErr w:type="spellEnd"/>
      <w:r w:rsidRPr="00ED7BFD">
        <w:t xml:space="preserve"> prüfen die Begrifflichkeit mathematischer Kompetenz vor dem Hintergrund des dänischen KOM-Projekts erneut und präzisieren ihren Ansatz zur Unterscheidung verschiedener Formen mathematischen Handelns. Für meine Untersuchung ist daran bedeutsam, dass mathematische Kompetenz nicht mit der Beherrschung einzelner Rechenverfahren gleichgesetzt werden kann. Die Fähigkeit, ein Problem mathematisch zu modellieren, eine Darstellung zu interpretieren oder eine mathematische Aussage zu beurteilen, betrifft unterscheidbare Anforderungen. Ich nutze diese Differenzierung als Bezugsrahmen, leite aus ihr aber weder eine neue FRZK-Kompetenz noch einen bereits belegten Unterrichtseffekt ab. {[Niss, </w:t>
      </w:r>
      <w:proofErr w:type="spellStart"/>
      <w:r w:rsidRPr="00ED7BFD">
        <w:t>Mogens</w:t>
      </w:r>
      <w:proofErr w:type="spellEnd"/>
      <w:r w:rsidRPr="00ED7BFD">
        <w:t xml:space="preserve">; </w:t>
      </w:r>
      <w:proofErr w:type="spellStart"/>
      <w:r w:rsidRPr="00ED7BFD">
        <w:t>Højgaard</w:t>
      </w:r>
      <w:proofErr w:type="spellEnd"/>
      <w:r w:rsidRPr="00ED7BFD">
        <w:t xml:space="preserve">, Tomas (2019). </w:t>
      </w:r>
      <w:proofErr w:type="spellStart"/>
      <w:r w:rsidRPr="00ED7BFD">
        <w:t>Mathematical</w:t>
      </w:r>
      <w:proofErr w:type="spellEnd"/>
      <w:r w:rsidRPr="00ED7BFD">
        <w:t xml:space="preserve"> </w:t>
      </w:r>
      <w:proofErr w:type="spellStart"/>
      <w:r w:rsidRPr="00ED7BFD">
        <w:lastRenderedPageBreak/>
        <w:t>competencies</w:t>
      </w:r>
      <w:proofErr w:type="spellEnd"/>
      <w:r w:rsidRPr="00ED7BFD">
        <w:t xml:space="preserve"> </w:t>
      </w:r>
      <w:proofErr w:type="spellStart"/>
      <w:r w:rsidRPr="00ED7BFD">
        <w:t>revisited</w:t>
      </w:r>
      <w:proofErr w:type="spellEnd"/>
      <w:r w:rsidRPr="00ED7BFD">
        <w:t xml:space="preserve">. Educational Studies in </w:t>
      </w:r>
      <w:proofErr w:type="spellStart"/>
      <w:r w:rsidRPr="00ED7BFD">
        <w:t>Mathematics</w:t>
      </w:r>
      <w:proofErr w:type="spellEnd"/>
      <w:r w:rsidRPr="00ED7BFD">
        <w:t>, 102, S. 9–28. DOI: 10.1007/s10649-019-09903-9.</w:t>
      </w:r>
      <w:proofErr w:type="gramStart"/>
      <w:r w:rsidRPr="00ED7BFD">
        <w:t>]}[</w:t>
      </w:r>
      <w:proofErr w:type="gramEnd"/>
      <w:r w:rsidRPr="00ED7BFD">
        <w:t>[19]]</w:t>
      </w:r>
    </w:p>
    <w:p w14:paraId="2AB1EC63" w14:textId="77777777" w:rsidR="00011636" w:rsidRPr="00ED7BFD" w:rsidRDefault="00011636" w:rsidP="00011636">
      <w:proofErr w:type="spellStart"/>
      <w:r w:rsidRPr="00ED7BFD">
        <w:t>Greefrath</w:t>
      </w:r>
      <w:proofErr w:type="spellEnd"/>
      <w:r w:rsidRPr="00ED7BFD">
        <w:t xml:space="preserve"> und </w:t>
      </w:r>
      <w:proofErr w:type="spellStart"/>
      <w:r w:rsidRPr="00ED7BFD">
        <w:t>Vorhölter</w:t>
      </w:r>
      <w:proofErr w:type="spellEnd"/>
      <w:r w:rsidRPr="00ED7BFD">
        <w:t xml:space="preserve"> geben einen Überblick über die Entwicklung, die verschiedenen Modellierungszyklen und die unterschiedlichen Zielperspektiven der deutschsprachigen Forschung zur mathematischen Modellierung. Bereits daraus wird deutlich, dass mathematisches Modellieren weder ein neu eingeführtes Unterrichtsprinzip noch ein einheitlich festgelegter Verfahrensablauf ist. Es umfasst verschiedene Vorstellungen darüber, weshalb reale Sachverhalte mathematisch untersucht werden, welche Schritte dabei unterschieden werden und welche Kompetenzen die Lernenden erwerben sollen. Besonders wichtig ist für mich die Feststellung, dass Modellierungsansätze je nach Forschungs- und Unterrichtsziel unterschiedlich akzentuiert werden. Ich kann daher nicht einen einzelnen Modellierungszyklus als vollständige Beschreibung aller mathematischen Aufgabenbearbeitungen übernehmen. {[</w:t>
      </w:r>
      <w:proofErr w:type="spellStart"/>
      <w:r w:rsidRPr="00ED7BFD">
        <w:t>Greefrath</w:t>
      </w:r>
      <w:proofErr w:type="spellEnd"/>
      <w:r w:rsidRPr="00ED7BFD">
        <w:t xml:space="preserve">, Gilbert; </w:t>
      </w:r>
      <w:proofErr w:type="spellStart"/>
      <w:r w:rsidRPr="00ED7BFD">
        <w:t>Vorhölter</w:t>
      </w:r>
      <w:proofErr w:type="spellEnd"/>
      <w:r w:rsidRPr="00ED7BFD">
        <w:t xml:space="preserve">, Katrin (2016). Teaching and Learning </w:t>
      </w:r>
      <w:proofErr w:type="spellStart"/>
      <w:r w:rsidRPr="00ED7BFD">
        <w:t>Mathematical</w:t>
      </w:r>
      <w:proofErr w:type="spellEnd"/>
      <w:r w:rsidRPr="00ED7BFD">
        <w:t xml:space="preserve"> Modelling: </w:t>
      </w:r>
      <w:proofErr w:type="spellStart"/>
      <w:r w:rsidRPr="00ED7BFD">
        <w:t>Approaches</w:t>
      </w:r>
      <w:proofErr w:type="spellEnd"/>
      <w:r w:rsidRPr="00ED7BFD">
        <w:t xml:space="preserve"> and </w:t>
      </w:r>
      <w:proofErr w:type="spellStart"/>
      <w:r w:rsidRPr="00ED7BFD">
        <w:t>Developments</w:t>
      </w:r>
      <w:proofErr w:type="spellEnd"/>
      <w:r w:rsidRPr="00ED7BFD">
        <w:t xml:space="preserve"> </w:t>
      </w:r>
      <w:proofErr w:type="spellStart"/>
      <w:r w:rsidRPr="00ED7BFD">
        <w:t>from</w:t>
      </w:r>
      <w:proofErr w:type="spellEnd"/>
      <w:r w:rsidRPr="00ED7BFD">
        <w:t xml:space="preserve"> German </w:t>
      </w:r>
      <w:proofErr w:type="spellStart"/>
      <w:r w:rsidRPr="00ED7BFD">
        <w:t>Speaking</w:t>
      </w:r>
      <w:proofErr w:type="spellEnd"/>
      <w:r w:rsidRPr="00ED7BFD">
        <w:t xml:space="preserve"> Countries. ICME-13 </w:t>
      </w:r>
      <w:proofErr w:type="spellStart"/>
      <w:r w:rsidRPr="00ED7BFD">
        <w:t>Topical</w:t>
      </w:r>
      <w:proofErr w:type="spellEnd"/>
      <w:r w:rsidRPr="00ED7BFD">
        <w:t xml:space="preserve"> Surveys. Cham: Springer. DOI: 10.1007/978-3-319-45004-9.</w:t>
      </w:r>
      <w:proofErr w:type="gramStart"/>
      <w:r w:rsidRPr="00ED7BFD">
        <w:t>]}[</w:t>
      </w:r>
      <w:proofErr w:type="gramEnd"/>
      <w:r w:rsidRPr="00ED7BFD">
        <w:t>[20]]</w:t>
      </w:r>
    </w:p>
    <w:p w14:paraId="06C656D4" w14:textId="77777777" w:rsidR="00011636" w:rsidRPr="00ED7BFD" w:rsidRDefault="00011636" w:rsidP="00011636">
      <w:r w:rsidRPr="00ED7BFD">
        <w:t xml:space="preserve">Blum beschreibt mathematische Modellierung als einen Vorgang, bei dem ausgewählte Eigenschaften einer Ausgangssituation vereinfacht und in eine mathematisch bearbeitbare Struktur überführt werden. In seiner Darstellung wird zwischen dem Verständnis einer Ausgangssituation, ihrer Vereinfachung, der Entwicklung eines mathematischen Modells, der mathematischen Bearbeitung sowie der Interpretation und Validierung unterschieden. Das Modell erfasst damit nicht die gesamte Ausgangssituation, sondern diejenigen Eigenschaften, die unter den gewählten Annahmen für die Fragestellung relevant erscheinen. Eine solche Reduktion ist kein Mangel an sich. Sie wird jedoch dann problematisch, wenn die Entscheidung über die berücksichtigten und ausgeschlossenen Eigenschaften verborgen bleibt. {[Blum, Werner (2015). Quality Teaching </w:t>
      </w:r>
      <w:proofErr w:type="spellStart"/>
      <w:r w:rsidRPr="00ED7BFD">
        <w:t>of</w:t>
      </w:r>
      <w:proofErr w:type="spellEnd"/>
      <w:r w:rsidRPr="00ED7BFD">
        <w:t xml:space="preserve"> </w:t>
      </w:r>
      <w:proofErr w:type="spellStart"/>
      <w:r w:rsidRPr="00ED7BFD">
        <w:t>Mathematical</w:t>
      </w:r>
      <w:proofErr w:type="spellEnd"/>
      <w:r w:rsidRPr="00ED7BFD">
        <w:t xml:space="preserve"> Modelling: </w:t>
      </w:r>
      <w:proofErr w:type="spellStart"/>
      <w:r w:rsidRPr="00ED7BFD">
        <w:t>What</w:t>
      </w:r>
      <w:proofErr w:type="spellEnd"/>
      <w:r w:rsidRPr="00ED7BFD">
        <w:t xml:space="preserve"> Do </w:t>
      </w:r>
      <w:proofErr w:type="spellStart"/>
      <w:r w:rsidRPr="00ED7BFD">
        <w:t>We</w:t>
      </w:r>
      <w:proofErr w:type="spellEnd"/>
      <w:r w:rsidRPr="00ED7BFD">
        <w:t xml:space="preserve"> </w:t>
      </w:r>
      <w:proofErr w:type="spellStart"/>
      <w:r w:rsidRPr="00ED7BFD">
        <w:t>Know</w:t>
      </w:r>
      <w:proofErr w:type="spellEnd"/>
      <w:r w:rsidRPr="00ED7BFD">
        <w:t xml:space="preserve">, </w:t>
      </w:r>
      <w:proofErr w:type="spellStart"/>
      <w:r w:rsidRPr="00ED7BFD">
        <w:t>What</w:t>
      </w:r>
      <w:proofErr w:type="spellEnd"/>
      <w:r w:rsidRPr="00ED7BFD">
        <w:t xml:space="preserve"> Can </w:t>
      </w:r>
      <w:proofErr w:type="spellStart"/>
      <w:r w:rsidRPr="00ED7BFD">
        <w:t>We</w:t>
      </w:r>
      <w:proofErr w:type="spellEnd"/>
      <w:r w:rsidRPr="00ED7BFD">
        <w:t xml:space="preserve"> Do? In: Cho, Sung Je (Hrsg.), The Proceedings </w:t>
      </w:r>
      <w:proofErr w:type="spellStart"/>
      <w:r w:rsidRPr="00ED7BFD">
        <w:t>of</w:t>
      </w:r>
      <w:proofErr w:type="spellEnd"/>
      <w:r w:rsidRPr="00ED7BFD">
        <w:t xml:space="preserve"> </w:t>
      </w:r>
      <w:proofErr w:type="spellStart"/>
      <w:r w:rsidRPr="00ED7BFD">
        <w:t>the</w:t>
      </w:r>
      <w:proofErr w:type="spellEnd"/>
      <w:r w:rsidRPr="00ED7BFD">
        <w:t xml:space="preserve"> 12th International </w:t>
      </w:r>
      <w:proofErr w:type="spellStart"/>
      <w:r w:rsidRPr="00ED7BFD">
        <w:t>Congress</w:t>
      </w:r>
      <w:proofErr w:type="spellEnd"/>
      <w:r w:rsidRPr="00ED7BFD">
        <w:t xml:space="preserve"> on </w:t>
      </w:r>
      <w:proofErr w:type="spellStart"/>
      <w:r w:rsidRPr="00ED7BFD">
        <w:t>Mathematical</w:t>
      </w:r>
      <w:proofErr w:type="spellEnd"/>
      <w:r w:rsidRPr="00ED7BFD">
        <w:t xml:space="preserve"> Education. Cham: Springer, S. 73–96. DOI: 10.1007/978-3-319-12688-3_9.</w:t>
      </w:r>
      <w:proofErr w:type="gramStart"/>
      <w:r w:rsidRPr="00ED7BFD">
        <w:t>]}[</w:t>
      </w:r>
      <w:proofErr w:type="gramEnd"/>
      <w:r w:rsidRPr="00ED7BFD">
        <w:t>[21]]</w:t>
      </w:r>
    </w:p>
    <w:p w14:paraId="01FDB3B9" w14:textId="77777777" w:rsidR="00011636" w:rsidRPr="00ED7BFD" w:rsidRDefault="00011636" w:rsidP="00011636">
      <w:r w:rsidRPr="00ED7BFD">
        <w:t>An einem einfachen, ausdrücklich nur gedanklich verwendeten Beispiel lässt sich diese Unterscheidung verdeutlichen. Soll der Preis einer Taxifahrt aus einer Grundgebühr und einer gefahrenen Strecke ermittelt werden, sind zunächst die Streckenlänge, die Grundgebühr und die zugehörige Preisregel relevant. Eine lineare Berechnung wäre nur dann sachgerecht, wenn die angenommenen Tarifbedingungen dies zulassen. Zeitabhängige Zuschläge, Wartezeiten oder abschnittsweise wechselnde Tarife müssten entweder ausdrücklich ausgeschlossen oder in die Beschreibung aufgenommen werden. Der mathematische Rechenschritt folgt erst, nachdem feststeht, welcher Zusammenhang im gewählten Geltungsbereich gelten soll. Dieses Beispiel ist keine Unterrichtsbeobachtung und kein Nachweis einer bestimmten Lernwirkung. Es dient dazu, den Unterschied zwischen einer bereits aufgeschriebenen Formel und der begründeten Auswahl eines Modells kenntlich zu machen.</w:t>
      </w:r>
    </w:p>
    <w:p w14:paraId="7CE4763A" w14:textId="77777777" w:rsidR="00011636" w:rsidRPr="00ED7BFD" w:rsidRDefault="00011636" w:rsidP="00011636">
      <w:r w:rsidRPr="00ED7BFD">
        <w:t xml:space="preserve">Daraus ergibt sich für mich ein wesentliches Kriterium funktionaler Modellierung: Gegebene und gesuchte Werte allein reichen für eine nachvollziehbare Aufgabenbearbeitung nicht immer aus. Ich muss zusätzlich erfassen, welche Annahmen den Übergang von den Angaben zur mathematischen Beziehung rechtfertigen, welche Größen veränderlich sind und unter welchen Bedingungen ein Ergebnis interpretiert werden darf. Dabei ist zwischen einer Einschränkung, die der mathematischen Definition selbst angehört, und einer Einschränkung </w:t>
      </w:r>
      <w:r w:rsidRPr="00ED7BFD">
        <w:lastRenderedPageBreak/>
        <w:t>zu unterscheiden, die erst aus dem behandelten Sachverhalt entsteht. Beispielsweise kann eine mathematisch für sämtliche reellen Argumente definierte Funktion in einem konkreten Anwendungskontext nur für nichtnegative Zeiten oder innerhalb eines bestimmten Messbereichs sinnvoll interpretiert werden. Die mathematische Existenz eines Funktionswertes ist nicht mit seiner sachlichen Bedeutung gleichzusetzen.</w:t>
      </w:r>
    </w:p>
    <w:p w14:paraId="63988DD9" w14:textId="77777777" w:rsidR="00011636" w:rsidRPr="00ED7BFD" w:rsidRDefault="00011636" w:rsidP="00011636">
      <w:r w:rsidRPr="00ED7BFD">
        <w:t xml:space="preserve">Blum und Leiß untersuchen im DISUM-Kontext, wie Lernende und Lehrkräfte mit anspruchsvollen Modellierungsaufgaben umgehen. Ihre Arbeit macht anhand konkreter Aufgabenbearbeitungen den Unterschied zwischen einem idealtypisch beschriebenen Modellierungsweg und dem tatsächlich beobachteten Vorgehen deutlich. Für meine Untersuchung ist dieser Gegensatz wichtiger als die bloße Anzahl der Stationen eines Modellierungszyklus. Wenn ich einen Darstellungsrahmen entwickle, muss ich seine fachliche Struktur von der individuellen Reihenfolge trennen, in der Lernende diese Struktur erschließen. Dass eine nachvollziehbare Darstellung eine bestimmte logische Ordnung besitzt, bedeutet nicht, dass jeder Lernende diese Ordnung beim ersten Bearbeitungsversuch schrittweise und ohne Rücksprünge durchläuft. {[Blum, Werner; Leiß, Dominik (2007). </w:t>
      </w:r>
      <w:proofErr w:type="spellStart"/>
      <w:r w:rsidRPr="00ED7BFD">
        <w:t>How</w:t>
      </w:r>
      <w:proofErr w:type="spellEnd"/>
      <w:r w:rsidRPr="00ED7BFD">
        <w:t xml:space="preserve"> Do </w:t>
      </w:r>
      <w:proofErr w:type="spellStart"/>
      <w:r w:rsidRPr="00ED7BFD">
        <w:t>Students</w:t>
      </w:r>
      <w:proofErr w:type="spellEnd"/>
      <w:r w:rsidRPr="00ED7BFD">
        <w:t xml:space="preserve"> and Teachers Deal </w:t>
      </w:r>
      <w:proofErr w:type="spellStart"/>
      <w:r w:rsidRPr="00ED7BFD">
        <w:t>with</w:t>
      </w:r>
      <w:proofErr w:type="spellEnd"/>
      <w:r w:rsidRPr="00ED7BFD">
        <w:t xml:space="preserve"> Modelling Problems? In: Haines, Christopher; Galbraith, Peter; Blum, Werner; Khan, </w:t>
      </w:r>
      <w:proofErr w:type="spellStart"/>
      <w:r w:rsidRPr="00ED7BFD">
        <w:t>Sanowar</w:t>
      </w:r>
      <w:proofErr w:type="spellEnd"/>
      <w:r w:rsidRPr="00ED7BFD">
        <w:t xml:space="preserve"> (Hrsg.), </w:t>
      </w:r>
      <w:proofErr w:type="spellStart"/>
      <w:r w:rsidRPr="00ED7BFD">
        <w:t>Mathematical</w:t>
      </w:r>
      <w:proofErr w:type="spellEnd"/>
      <w:r w:rsidRPr="00ED7BFD">
        <w:t xml:space="preserve"> Modelling: Education, Engineering and Economics – ICTMA 12. Chichester: </w:t>
      </w:r>
      <w:proofErr w:type="spellStart"/>
      <w:r w:rsidRPr="00ED7BFD">
        <w:t>Horwood</w:t>
      </w:r>
      <w:proofErr w:type="spellEnd"/>
      <w:r w:rsidRPr="00ED7BFD">
        <w:t xml:space="preserve"> Publishing, S. 222–231. DOI: 10.1533/9780857099419.5.221.</w:t>
      </w:r>
      <w:proofErr w:type="gramStart"/>
      <w:r w:rsidRPr="00ED7BFD">
        <w:t>]}[</w:t>
      </w:r>
      <w:proofErr w:type="gramEnd"/>
      <w:r w:rsidRPr="00ED7BFD">
        <w:t>[22]]</w:t>
      </w:r>
    </w:p>
    <w:p w14:paraId="6E86BBA2" w14:textId="77777777" w:rsidR="00011636" w:rsidRPr="00ED7BFD" w:rsidRDefault="00011636" w:rsidP="00011636">
      <w:r w:rsidRPr="00ED7BFD">
        <w:t xml:space="preserve">Borromeo Ferri vertieft die Unterscheidung zwischen theoretischen Modellierungsphasen und der kognitiven Rekonstruktion tatsächlicher Bearbeitungswege. Sie stellt unterschiedliche Modellierungszyklen gegenüber und untersucht, wie sich Aktivitäten von Lernenden einzelnen Phasen zuordnen lassen. Dabei wird auch sichtbar, dass die empirische Abgrenzung solcher Phasen Schwierigkeiten bereiten kann. Für mich folgt daraus eine methodische Einschränkung: Ein im FRZK dokumentierter Bearbeitungsschritt dürfte nicht ohne weitere Erhebungen mit einem eindeutig identifizierten kognitiven Prozess gleichgesetzt werden. Eine Darstellung kann zeigen, welche Angaben, Beziehungen oder Prüfungen festgehalten wurden; sie lässt für sich genommen jedoch noch nicht erkennen, welche Vorstellungen die Lernenden während der Bearbeitung tatsächlich entwickelt haben. {[Borromeo Ferri, Rita (2006). </w:t>
      </w:r>
      <w:proofErr w:type="spellStart"/>
      <w:r w:rsidRPr="00ED7BFD">
        <w:t>Theoretical</w:t>
      </w:r>
      <w:proofErr w:type="spellEnd"/>
      <w:r w:rsidRPr="00ED7BFD">
        <w:t xml:space="preserve"> and </w:t>
      </w:r>
      <w:proofErr w:type="spellStart"/>
      <w:r w:rsidRPr="00ED7BFD">
        <w:t>empirical</w:t>
      </w:r>
      <w:proofErr w:type="spellEnd"/>
      <w:r w:rsidRPr="00ED7BFD">
        <w:t xml:space="preserve"> </w:t>
      </w:r>
      <w:proofErr w:type="spellStart"/>
      <w:r w:rsidRPr="00ED7BFD">
        <w:t>differentiations</w:t>
      </w:r>
      <w:proofErr w:type="spellEnd"/>
      <w:r w:rsidRPr="00ED7BFD">
        <w:t xml:space="preserve"> </w:t>
      </w:r>
      <w:proofErr w:type="spellStart"/>
      <w:r w:rsidRPr="00ED7BFD">
        <w:t>of</w:t>
      </w:r>
      <w:proofErr w:type="spellEnd"/>
      <w:r w:rsidRPr="00ED7BFD">
        <w:t xml:space="preserve"> </w:t>
      </w:r>
      <w:proofErr w:type="spellStart"/>
      <w:r w:rsidRPr="00ED7BFD">
        <w:t>phases</w:t>
      </w:r>
      <w:proofErr w:type="spellEnd"/>
      <w:r w:rsidRPr="00ED7BFD">
        <w:t xml:space="preserve"> in </w:t>
      </w:r>
      <w:proofErr w:type="spellStart"/>
      <w:r w:rsidRPr="00ED7BFD">
        <w:t>the</w:t>
      </w:r>
      <w:proofErr w:type="spellEnd"/>
      <w:r w:rsidRPr="00ED7BFD">
        <w:t xml:space="preserve"> </w:t>
      </w:r>
      <w:proofErr w:type="spellStart"/>
      <w:r w:rsidRPr="00ED7BFD">
        <w:t>modelling</w:t>
      </w:r>
      <w:proofErr w:type="spellEnd"/>
      <w:r w:rsidRPr="00ED7BFD">
        <w:t xml:space="preserve"> </w:t>
      </w:r>
      <w:proofErr w:type="spellStart"/>
      <w:r w:rsidRPr="00ED7BFD">
        <w:t>process</w:t>
      </w:r>
      <w:proofErr w:type="spellEnd"/>
      <w:r w:rsidRPr="00ED7BFD">
        <w:t>. Zentralblatt für Didaktik der Mathematik, 38(2), S. 86–95. DOI: 10.1007/BF02655883.</w:t>
      </w:r>
      <w:proofErr w:type="gramStart"/>
      <w:r w:rsidRPr="00ED7BFD">
        <w:t>]}[</w:t>
      </w:r>
      <w:proofErr w:type="gramEnd"/>
      <w:r w:rsidRPr="00ED7BFD">
        <w:t>[23]]</w:t>
      </w:r>
    </w:p>
    <w:p w14:paraId="41D93514" w14:textId="77777777" w:rsidR="00011636" w:rsidRPr="00ED7BFD" w:rsidRDefault="00011636" w:rsidP="00011636">
      <w:r w:rsidRPr="00ED7BFD">
        <w:t xml:space="preserve">Eine weitere Differenzierung betrifft die Frage, welche Fähigkeiten erforderlich sind, um einen Modellierungsprozess selbstständig zu bewältigen. Maaß untersucht Modellierungskompetenzen sowohl theoretisch als auch anhand empirischer Unterrichtsdaten und analysiert dabei die Fähigkeiten und Fehler von Lernenden. Ihre Arbeit verdeutlicht, dass das Erkennen und Bearbeiten einer mathematischen Modellierungssituation mehrere Teilanforderungen umfasst. Für meine Fragestellung bedeutet dies, dass ich nicht nur auf das richtige Endergebnis achten darf. Ich muss auch unterscheiden können, ob eine fehlerhafte Lösung aus einem Missverständnis der Situation, einer ungeeigneten Modellannahme, einer fehlerhaften Mathematisierung, einem Rechenfehler oder einer unzutreffenden Interpretation hervorgegangen sein könnte. Eine solche Unterscheidung bildet zunächst einen analytischen Prüfmaßstab; ihre zuverlässige Erfassung verlangt später geeignete Beobachtungsinstrumente. {[Maaß, Katja (2006). </w:t>
      </w:r>
      <w:proofErr w:type="spellStart"/>
      <w:r w:rsidRPr="00ED7BFD">
        <w:t>What</w:t>
      </w:r>
      <w:proofErr w:type="spellEnd"/>
      <w:r w:rsidRPr="00ED7BFD">
        <w:t xml:space="preserve"> </w:t>
      </w:r>
      <w:proofErr w:type="spellStart"/>
      <w:r w:rsidRPr="00ED7BFD">
        <w:t>are</w:t>
      </w:r>
      <w:proofErr w:type="spellEnd"/>
      <w:r w:rsidRPr="00ED7BFD">
        <w:t xml:space="preserve"> </w:t>
      </w:r>
      <w:proofErr w:type="spellStart"/>
      <w:r w:rsidRPr="00ED7BFD">
        <w:t>modelling</w:t>
      </w:r>
      <w:proofErr w:type="spellEnd"/>
      <w:r w:rsidRPr="00ED7BFD">
        <w:t xml:space="preserve"> </w:t>
      </w:r>
      <w:proofErr w:type="spellStart"/>
      <w:r w:rsidRPr="00ED7BFD">
        <w:t>competencies</w:t>
      </w:r>
      <w:proofErr w:type="spellEnd"/>
      <w:r w:rsidRPr="00ED7BFD">
        <w:t>? Zentralblatt für Didaktik der Mathematik, 38(2), S. 113–142. DOI: 10.1007/BF02655885.</w:t>
      </w:r>
      <w:proofErr w:type="gramStart"/>
      <w:r w:rsidRPr="00ED7BFD">
        <w:t>]}[</w:t>
      </w:r>
      <w:proofErr w:type="gramEnd"/>
      <w:r w:rsidRPr="00ED7BFD">
        <w:t>[24]]</w:t>
      </w:r>
    </w:p>
    <w:p w14:paraId="44D62A97" w14:textId="77777777" w:rsidR="00011636" w:rsidRPr="00ED7BFD" w:rsidRDefault="00011636" w:rsidP="00011636">
      <w:r w:rsidRPr="00ED7BFD">
        <w:lastRenderedPageBreak/>
        <w:t xml:space="preserve">An dieser Stelle wird für mich der Begriff des funktionalen Zusammenhangs erneut wichtig. Er bezeichnet nicht nur die Zuordnung eines Ergebnisses zu einer Eingabe, sondern kann auch die gedankliche Koordination veränderlicher Größen betreffen. Carlson, Jacobs, Coe, Larsen und Hsu entwickeln einen Rahmen zur Untersuchung des </w:t>
      </w:r>
      <w:proofErr w:type="spellStart"/>
      <w:r w:rsidRPr="00ED7BFD">
        <w:t>kovariationalen</w:t>
      </w:r>
      <w:proofErr w:type="spellEnd"/>
      <w:r w:rsidRPr="00ED7BFD">
        <w:t xml:space="preserve"> Denkens bei dynamischen Funktionssituationen. Sie betrachten insbesondere, wie Lernende Veränderungen einer Größe mit Veränderungen einer anderen Größe in Beziehung setzen. In der untersuchten Gruppe von Studierenden mit fortgeschrittenen </w:t>
      </w:r>
      <w:proofErr w:type="spellStart"/>
      <w:r w:rsidRPr="00ED7BFD">
        <w:t>Analysiskenntnissen</w:t>
      </w:r>
      <w:proofErr w:type="spellEnd"/>
      <w:r w:rsidRPr="00ED7BFD">
        <w:t xml:space="preserve"> zeigten sich unterschiedliche Möglichkeiten und Schwierigkeiten bei der Vorstellung gemeinsam veränderlicher Größen und ihrer Änderungsraten. Die Studie liefert damit einen fachlich einschlägigen Bezugsrahmen, aber keinen unmittelbaren Nachweis dafür, dass eine bestimmte FRZK-Darstellung Lernende unterschiedlicher Klassenstufen unterstützt. {[Carlson, Marilyn; Jacobs, Sally; Coe, Edward; Larsen, Sean; Hsu, Eric (2002). </w:t>
      </w:r>
      <w:proofErr w:type="spellStart"/>
      <w:r w:rsidRPr="00ED7BFD">
        <w:t>Applying</w:t>
      </w:r>
      <w:proofErr w:type="spellEnd"/>
      <w:r w:rsidRPr="00ED7BFD">
        <w:t xml:space="preserve"> </w:t>
      </w:r>
      <w:proofErr w:type="spellStart"/>
      <w:r w:rsidRPr="00ED7BFD">
        <w:t>Covariational</w:t>
      </w:r>
      <w:proofErr w:type="spellEnd"/>
      <w:r w:rsidRPr="00ED7BFD">
        <w:t xml:space="preserve"> </w:t>
      </w:r>
      <w:proofErr w:type="spellStart"/>
      <w:r w:rsidRPr="00ED7BFD">
        <w:t>Reasoning</w:t>
      </w:r>
      <w:proofErr w:type="spellEnd"/>
      <w:r w:rsidRPr="00ED7BFD">
        <w:t xml:space="preserve"> </w:t>
      </w:r>
      <w:proofErr w:type="spellStart"/>
      <w:r w:rsidRPr="00ED7BFD">
        <w:t>While</w:t>
      </w:r>
      <w:proofErr w:type="spellEnd"/>
      <w:r w:rsidRPr="00ED7BFD">
        <w:t xml:space="preserve"> Modeling Dynamic Events: A Framework and a Study. Journal </w:t>
      </w:r>
      <w:proofErr w:type="spellStart"/>
      <w:r w:rsidRPr="00ED7BFD">
        <w:t>for</w:t>
      </w:r>
      <w:proofErr w:type="spellEnd"/>
      <w:r w:rsidRPr="00ED7BFD">
        <w:t xml:space="preserve"> Research in </w:t>
      </w:r>
      <w:proofErr w:type="spellStart"/>
      <w:r w:rsidRPr="00ED7BFD">
        <w:t>Mathematics</w:t>
      </w:r>
      <w:proofErr w:type="spellEnd"/>
      <w:r w:rsidRPr="00ED7BFD">
        <w:t xml:space="preserve"> Education, 33(5), S. 352–378. DOI: 10.2307/4149958.</w:t>
      </w:r>
      <w:proofErr w:type="gramStart"/>
      <w:r w:rsidRPr="00ED7BFD">
        <w:t>]}[</w:t>
      </w:r>
      <w:proofErr w:type="gramEnd"/>
      <w:r w:rsidRPr="00ED7BFD">
        <w:t>[25]]</w:t>
      </w:r>
    </w:p>
    <w:p w14:paraId="672CB307" w14:textId="77777777" w:rsidR="00011636" w:rsidRPr="00ED7BFD" w:rsidRDefault="00011636" w:rsidP="00011636">
      <w:r w:rsidRPr="00ED7BFD">
        <w:t>Für meine Arbeit ist an diesem Ansatz besonders aufschlussreich, dass eine mathematische Funktionsgleichung und die gedankliche Vorstellung der zugehörigen Veränderung nicht dasselbe sind. Eine Schülerin oder ein Schüler kann eine symbolisch dargestellte Beziehung möglicherweise rechnerisch verwenden, ohne bereits beschreiben zu können, wie sich ihre Größen gemeinsam verändern. Umgekehrt kann eine anschauliche Beschreibung einer Veränderung vorliegen, während die dazu passende mathematische Formulierung noch fehlt. Ich muss deshalb bei einer funktionalen Darstellung sowohl die fachlich definierte Beziehung als auch die Verständlichkeit ihrer Interpretation berücksichtigen. Der Wechsel zwischen unterschiedlichen Repräsentationsformen wird im anschließenden Abschnitt 2.2 gesondert untersucht; hier geht es zunächst um die Bedeutung der Beziehungen selbst.</w:t>
      </w:r>
    </w:p>
    <w:p w14:paraId="38DCFB05" w14:textId="77777777" w:rsidR="00011636" w:rsidRPr="00ED7BFD" w:rsidRDefault="00011636" w:rsidP="00011636">
      <w:r w:rsidRPr="00ED7BFD">
        <w:t xml:space="preserve">Galbraith und </w:t>
      </w:r>
      <w:proofErr w:type="spellStart"/>
      <w:r w:rsidRPr="00ED7BFD">
        <w:t>Stillman</w:t>
      </w:r>
      <w:proofErr w:type="spellEnd"/>
      <w:r w:rsidRPr="00ED7BFD">
        <w:t xml:space="preserve"> entwickeln einen analytischen Rahmen zur Identifikation von Schwierigkeiten beim Übergang zwischen Teilprozessen mathematischer Modellierung und erproben ihn mit Lernenden im Alter von etwa vierzehn bis fünfzehn Jahren. Ihr Ansatz ist für meine Fragestellung unmittelbar relevant, weil er die Aufmerksamkeit auf die Übergänge zwischen den Arbeitsschritten richtet. Eine fachlich richtige Rechnung kann an einer ungeeigneten Ausgangsannahme scheitern; ebenso kann ein angemessenes mathematisches Ergebnis falsch auf die ursprüngliche Situation zurückbezogen werden. Die Untersuchung legt für mich nahe, mögliche Schwierigkeiten nicht ausschließlich an einzelnen mathematischen Operationen zu suchen, sondern auch dort, wo Lernende zwischen der Aufgabenbeschreibung, einer Modellannahme, einer mathematischen Beziehung und der Ergebnisdeutung wechseln. {[Galbraith, Peter; </w:t>
      </w:r>
      <w:proofErr w:type="spellStart"/>
      <w:r w:rsidRPr="00ED7BFD">
        <w:t>Stillman</w:t>
      </w:r>
      <w:proofErr w:type="spellEnd"/>
      <w:r w:rsidRPr="00ED7BFD">
        <w:t xml:space="preserve">, Gloria (2006). A </w:t>
      </w:r>
      <w:proofErr w:type="spellStart"/>
      <w:r w:rsidRPr="00ED7BFD">
        <w:t>framework</w:t>
      </w:r>
      <w:proofErr w:type="spellEnd"/>
      <w:r w:rsidRPr="00ED7BFD">
        <w:t xml:space="preserve"> </w:t>
      </w:r>
      <w:proofErr w:type="spellStart"/>
      <w:r w:rsidRPr="00ED7BFD">
        <w:t>for</w:t>
      </w:r>
      <w:proofErr w:type="spellEnd"/>
      <w:r w:rsidRPr="00ED7BFD">
        <w:t xml:space="preserve"> </w:t>
      </w:r>
      <w:proofErr w:type="spellStart"/>
      <w:r w:rsidRPr="00ED7BFD">
        <w:t>identifying</w:t>
      </w:r>
      <w:proofErr w:type="spellEnd"/>
      <w:r w:rsidRPr="00ED7BFD">
        <w:t xml:space="preserve"> </w:t>
      </w:r>
      <w:proofErr w:type="spellStart"/>
      <w:r w:rsidRPr="00ED7BFD">
        <w:t>student</w:t>
      </w:r>
      <w:proofErr w:type="spellEnd"/>
      <w:r w:rsidRPr="00ED7BFD">
        <w:t xml:space="preserve"> </w:t>
      </w:r>
      <w:proofErr w:type="spellStart"/>
      <w:r w:rsidRPr="00ED7BFD">
        <w:t>blockages</w:t>
      </w:r>
      <w:proofErr w:type="spellEnd"/>
      <w:r w:rsidRPr="00ED7BFD">
        <w:t xml:space="preserve"> </w:t>
      </w:r>
      <w:proofErr w:type="spellStart"/>
      <w:r w:rsidRPr="00ED7BFD">
        <w:t>during</w:t>
      </w:r>
      <w:proofErr w:type="spellEnd"/>
      <w:r w:rsidRPr="00ED7BFD">
        <w:t xml:space="preserve"> </w:t>
      </w:r>
      <w:proofErr w:type="spellStart"/>
      <w:r w:rsidRPr="00ED7BFD">
        <w:t>transitions</w:t>
      </w:r>
      <w:proofErr w:type="spellEnd"/>
      <w:r w:rsidRPr="00ED7BFD">
        <w:t xml:space="preserve"> in </w:t>
      </w:r>
      <w:proofErr w:type="spellStart"/>
      <w:r w:rsidRPr="00ED7BFD">
        <w:t>the</w:t>
      </w:r>
      <w:proofErr w:type="spellEnd"/>
      <w:r w:rsidRPr="00ED7BFD">
        <w:t xml:space="preserve"> </w:t>
      </w:r>
      <w:proofErr w:type="spellStart"/>
      <w:r w:rsidRPr="00ED7BFD">
        <w:t>modelling</w:t>
      </w:r>
      <w:proofErr w:type="spellEnd"/>
      <w:r w:rsidRPr="00ED7BFD">
        <w:t xml:space="preserve"> </w:t>
      </w:r>
      <w:proofErr w:type="spellStart"/>
      <w:r w:rsidRPr="00ED7BFD">
        <w:t>process</w:t>
      </w:r>
      <w:proofErr w:type="spellEnd"/>
      <w:r w:rsidRPr="00ED7BFD">
        <w:t>. Zentralblatt für Didaktik der Mathematik, 38(2), S. 143–162. DOI: 10.1007/BF02655886.</w:t>
      </w:r>
      <w:proofErr w:type="gramStart"/>
      <w:r w:rsidRPr="00ED7BFD">
        <w:t>]}[</w:t>
      </w:r>
      <w:proofErr w:type="gramEnd"/>
      <w:r w:rsidRPr="00ED7BFD">
        <w:t>[26]]</w:t>
      </w:r>
    </w:p>
    <w:p w14:paraId="1096C2BD" w14:textId="77777777" w:rsidR="00011636" w:rsidRPr="00ED7BFD" w:rsidRDefault="00011636" w:rsidP="00011636">
      <w:r w:rsidRPr="00ED7BFD">
        <w:t>Allerdings darf ich aus der Beschreibung solcher Übergänge noch keine feste Reihenfolge vorschreiben. Es gibt Aufgaben, bei denen die gesuchte Größe bereits am Anfang eindeutig angegeben ist, und andere, bei denen eine sinnvolle Zielfrage erst durch die Untersuchung der Situation präzisiert werden muss. Auch die Wahl geeigneter Variablen kann im Bearbeitungsprozess geändert werden, sobald eine zunächst nicht berücksichtigte Beziehung erkennbar wird. Die Vorstellung eines linearen Schemas von der Aufgabenstellung zur fertigen Lösung kann deshalb für die Dokumentation nützlich sein, ohne den tatsächlichen Erkenntnisweg vollständig abzubilden. Ein Ordnungsrahmen muss diese Unterscheidung zulassen, statt Rücksprünge und Neubewertungen als methodische Fehler anzusehen.</w:t>
      </w:r>
    </w:p>
    <w:p w14:paraId="02B990ED" w14:textId="77777777" w:rsidR="00011636" w:rsidRPr="00ED7BFD" w:rsidRDefault="00011636" w:rsidP="00011636">
      <w:proofErr w:type="spellStart"/>
      <w:r w:rsidRPr="00ED7BFD">
        <w:lastRenderedPageBreak/>
        <w:t>Lesh</w:t>
      </w:r>
      <w:proofErr w:type="spellEnd"/>
      <w:r w:rsidRPr="00ED7BFD">
        <w:t xml:space="preserve"> und Doerr vertreten mit der Models-and-Modeling-Perspektive eine weitere theoretische Richtung, in der mathematische Modelle nicht ausschließlich als Endprodukte eines festgelegten Bearbeitungszyklus betrachtet werden. Ihr Sammelband behandelt die Entwicklung, Überarbeitung und Verwendung von Modellen als Teil mathematischer Lern- und Problemlöseprozesse. Damit erweitert sich die Vergleichsfrage: Nicht nur die Zuordnung einer Aufgabe zu bereits bekannten mathematischen Verfahren ist relevant, sondern auch die Möglichkeit, dass Lernende bei der Bearbeitung ihre Vorstellungen und Darstellungen fortlaufend verändern. Für das FRZK ist diese Perspektive wichtig, weil ein zunächst offener Darstellungsrahmen keine inhaltlich vollständige Modellvorstellung voraussetzen darf. Zugleich ist damit nicht gesagt, dass ein leeres Blatt oder eine bestimmte Anfangsorientierung das Modelllernen nachweisbar verbessert. {[</w:t>
      </w:r>
      <w:proofErr w:type="spellStart"/>
      <w:r w:rsidRPr="00ED7BFD">
        <w:t>Lesh</w:t>
      </w:r>
      <w:proofErr w:type="spellEnd"/>
      <w:r w:rsidRPr="00ED7BFD">
        <w:t xml:space="preserve">, Richard A.; Doerr, Helen M. (Hrsg.) (2003). </w:t>
      </w:r>
      <w:proofErr w:type="spellStart"/>
      <w:r w:rsidRPr="00ED7BFD">
        <w:t>Beyond</w:t>
      </w:r>
      <w:proofErr w:type="spellEnd"/>
      <w:r w:rsidRPr="00ED7BFD">
        <w:t xml:space="preserve"> </w:t>
      </w:r>
      <w:proofErr w:type="spellStart"/>
      <w:r w:rsidRPr="00ED7BFD">
        <w:t>Constructivism</w:t>
      </w:r>
      <w:proofErr w:type="spellEnd"/>
      <w:r w:rsidRPr="00ED7BFD">
        <w:t xml:space="preserve">: Models and Modeling </w:t>
      </w:r>
      <w:proofErr w:type="spellStart"/>
      <w:r w:rsidRPr="00ED7BFD">
        <w:t>Perspectives</w:t>
      </w:r>
      <w:proofErr w:type="spellEnd"/>
      <w:r w:rsidRPr="00ED7BFD">
        <w:t xml:space="preserve"> on </w:t>
      </w:r>
      <w:proofErr w:type="spellStart"/>
      <w:r w:rsidRPr="00ED7BFD">
        <w:t>Mathematics</w:t>
      </w:r>
      <w:proofErr w:type="spellEnd"/>
      <w:r w:rsidRPr="00ED7BFD">
        <w:t xml:space="preserve"> Problem </w:t>
      </w:r>
      <w:proofErr w:type="spellStart"/>
      <w:r w:rsidRPr="00ED7BFD">
        <w:t>Solving</w:t>
      </w:r>
      <w:proofErr w:type="spellEnd"/>
      <w:r w:rsidRPr="00ED7BFD">
        <w:t xml:space="preserve">, Learning, and Teaching. </w:t>
      </w:r>
      <w:proofErr w:type="spellStart"/>
      <w:r w:rsidRPr="00ED7BFD">
        <w:t>Mahwah</w:t>
      </w:r>
      <w:proofErr w:type="spellEnd"/>
      <w:r w:rsidRPr="00ED7BFD">
        <w:t>, NJ: Lawrence Erlbaum Associates.</w:t>
      </w:r>
      <w:proofErr w:type="gramStart"/>
      <w:r w:rsidRPr="00ED7BFD">
        <w:t>]}[</w:t>
      </w:r>
      <w:proofErr w:type="gramEnd"/>
      <w:r w:rsidRPr="00ED7BFD">
        <w:t>[27]]</w:t>
      </w:r>
    </w:p>
    <w:p w14:paraId="23F9736B" w14:textId="77777777" w:rsidR="00011636" w:rsidRPr="00ED7BFD" w:rsidRDefault="00011636" w:rsidP="00011636">
      <w:r w:rsidRPr="00ED7BFD">
        <w:t>Bei der Gegenüberstellung dieser Forschungsansätze fällt mir auf, dass sie zwei unterschiedliche Anforderungen sichtbar machen. Einerseits braucht eine mathematische Darstellung fachliche Bestimmtheit. Es muss erkennbar sein, welche Größe bezeichnet wird, welcher Definitionsbereich zugrunde liegt, welche Beziehung angenommen wird und welche Aussagen sich daraus herleiten lassen. Andererseits braucht ein Lernprozess die Möglichkeit, zunächst unvollständige Vorstellungen zu äußern, Annahmen zu verändern und ein Modell aufgrund neuer Einsichten zu überarbeiten. Eine Darstellungsmethode, die nur fertige und bereits geprüfte Beziehungen zulässt, könnte den Prozess ihrer Entwicklung unzureichend erfassen. Eine Methode, die jede vorläufige Überlegung ohne Kennzeichnung übernimmt, erschwert dagegen die Unterscheidung zwischen Annahme und fachlich begründetem Ergebnis.</w:t>
      </w:r>
    </w:p>
    <w:p w14:paraId="33CDA6DE" w14:textId="77777777" w:rsidR="00011636" w:rsidRPr="00ED7BFD" w:rsidRDefault="00011636" w:rsidP="00011636">
      <w:r w:rsidRPr="00ED7BFD">
        <w:t>Für das FRZK entsteht zusätzlich die Frage, welche Informationen während einer mathematischen Operation erhalten bleiben sollen. In der gewöhnlichen mathematischen Bearbeitung werden bestimmte Unterschiede bewusst zusammengefasst, sobald sie für die betrachtete Operation keine Rolle mehr spielen. Ein Ergebnis kann deshalb weniger Informationen enthalten als der Zustand, aus dem es hervorgegangen ist. Ich möchte im FRZK jedoch bestimmte Eigenschaften auch dann erhalten, wenn sie im gewöhnlichen Ergebnis einer Operation nicht mehr erkennbar wären. Dies betrifft insbesondere die Orientierung eines Vektors bei der Skalarmultiplikation mit null. Um diese Entscheidung wissenschaftlich einzuordnen, muss ich zunächst die bereits bekannten mathematischen Grundlagen und ihre Grenzen betrachten.</w:t>
      </w:r>
    </w:p>
    <w:p w14:paraId="738758B4" w14:textId="77777777" w:rsidR="00011636" w:rsidRPr="00ED7BFD" w:rsidRDefault="00011636" w:rsidP="00011636">
      <w:r w:rsidRPr="00ED7BFD">
        <w:t xml:space="preserve">Eine erste Grundlage bildet die Behandlung der Unendlichkeit in der mathematischen Analysis. Dabei muss zwischen dem </w:t>
      </w:r>
      <w:proofErr w:type="spellStart"/>
      <w:r w:rsidRPr="00ED7BFD">
        <w:t>Unbeschränktwerden</w:t>
      </w:r>
      <w:proofErr w:type="spellEnd"/>
      <w:r w:rsidRPr="00ED7BFD">
        <w:t xml:space="preserve"> einer Größe, einem Grenzverhalten und der Einführung zusätzlicher formaler Werte unterschieden werden. In der Analysis können positive und negative Unendlichkeit verwendet werden, um bestimmte Grenzprozesse und erweiterte Wertebereiche zu beschreiben. Daraus ergibt sich jedoch keine uneingeschränkt gültige Arithmetik, in der sich die Unendlichkeit wie eine gewöhnliche reelle Zahl behandeln ließe. </w:t>
      </w:r>
      <w:proofErr w:type="spellStart"/>
      <w:r w:rsidRPr="00ED7BFD">
        <w:t>Sedaghat</w:t>
      </w:r>
      <w:proofErr w:type="spellEnd"/>
      <w:r w:rsidRPr="00ED7BFD">
        <w:t xml:space="preserve"> behandelt die Bedeutung der Unendlichkeit für die Grundlagen der reellen Analysis und verdeutlicht ihren Zusammenhang mit Folgen, Grenzwerten und weiteren analytischen Begriffen. Für meine Untersuchung bildet diese Unterscheidung einen notwendigen mathematischen Bezugspunkt. {[</w:t>
      </w:r>
      <w:proofErr w:type="spellStart"/>
      <w:r w:rsidRPr="00ED7BFD">
        <w:t>Sedaghat</w:t>
      </w:r>
      <w:proofErr w:type="spellEnd"/>
      <w:r w:rsidRPr="00ED7BFD">
        <w:t>, Hassan (2022). Real Analysis and Infinity. Oxford: Oxford University Press. DOI: 10.1093/</w:t>
      </w:r>
      <w:proofErr w:type="spellStart"/>
      <w:r w:rsidRPr="00ED7BFD">
        <w:t>oso</w:t>
      </w:r>
      <w:proofErr w:type="spellEnd"/>
      <w:r w:rsidRPr="00ED7BFD">
        <w:t>/9780192895622.001.0001.</w:t>
      </w:r>
      <w:proofErr w:type="gramStart"/>
      <w:r w:rsidRPr="00ED7BFD">
        <w:t>]}[</w:t>
      </w:r>
      <w:proofErr w:type="gramEnd"/>
      <w:r w:rsidRPr="00ED7BFD">
        <w:t>[28]]</w:t>
      </w:r>
    </w:p>
    <w:p w14:paraId="2A62EB3A" w14:textId="77777777" w:rsidR="00011636" w:rsidRPr="00ED7BFD" w:rsidRDefault="00011636" w:rsidP="00011636">
      <w:r w:rsidRPr="00ED7BFD">
        <w:lastRenderedPageBreak/>
        <w:t>Das FRZK sieht dagegen ausdrücklich vor, mit den symbolischen Ausdrücken +∞ und −∞ nach eigenen Regeln zu rechnen. Ich verstehe diese Setzung nicht als Behauptung, die gewöhnlichen reellen Zahlen besäßen nun zusätzlich zwei uneingeschränkt verwendbare Zahlenwerte. Vielmehr muss ich einen entsprechend erweiterten symbolischen Bereich und die darauf zugelassenen Operationen bestimmen. Insbesondere ist anzugeben, unter welchen Voraussetzungen ein Rechenausdruck ausgewertet werden darf, welche Voraussetzungen zu zusätzlichen Fallunterscheidungen führen und bei welchen Operationen keine eindeutige Auswertung möglich ist. Eine solche Einschränkung gehört nicht erst zur nachträglichen Interpretation des Ergebnisses, sondern muss Bestandteil der jeweiligen Rechenregel sein.</w:t>
      </w:r>
    </w:p>
    <w:p w14:paraId="2FE6D109" w14:textId="77777777" w:rsidR="00011636" w:rsidRPr="00ED7BFD" w:rsidRDefault="00011636" w:rsidP="00011636">
      <w:r w:rsidRPr="00ED7BFD">
        <w:t>Besonders deutlich wird diese Notwendigkeit bei Ausdrücken, in denen Zähler und Nenner beide unbegrenzt wachsen. Die symbolische Form ∞/∞ enthält für sich genommen noch nicht genügend Informationen, um einen eindeutigen Grenzwert zu bestimmen. Bei gleicher Wachstumsordnung kann sich ein endlicher Wert ergeben, bei unterschiedlichen Wachstumsordnungen dagegen null oder ein unbeschränktes Verhalten. Soll das FRZK solche Ausdrücke verarbeiten, muss es die dafür benötigten zusätzlichen Informationen erfassen oder die Operation als nicht eindeutig bestimmbar kennzeichnen. Eine symbolische Rechenregel darf nicht den Eindruck erzeugen, dass die Entscheidung unabhängig von den zugrunde liegenden Funktionen getroffen werden könnte.</w:t>
      </w:r>
    </w:p>
    <w:p w14:paraId="44EE0C41" w14:textId="77777777" w:rsidR="00011636" w:rsidRPr="00ED7BFD" w:rsidRDefault="00011636" w:rsidP="00011636">
      <w:r w:rsidRPr="00ED7BFD">
        <w:t>Eine zweite Grundlage betrifft die Unterscheidung zwischen positiver und negativer Null. In der gewöhnlichen reellen Arithmetik gibt es nur einen Nullwert. Eine Annäherung an null von positiven beziehungsweise negativen Werten aus kann dagegen unterschiedliche Aussagen über das Verhalten einer Funktion ermöglichen. Ich verwende im FRZK die Ausdrücke +0 und −0 ausdrücklich als gerichtete symbolische Werte, für die definierte Rechenregeln vorgesehen sind. Die Unterscheidung der Annäherungsrichtung bleibt damit innerhalb der symbolischen Bearbeitung sichtbar und soll nicht bereits beim Erreichen des Grenzzustands verloren gehen.</w:t>
      </w:r>
    </w:p>
    <w:p w14:paraId="7B58E61D" w14:textId="77777777" w:rsidR="00011636" w:rsidRPr="00ED7BFD" w:rsidRDefault="00011636" w:rsidP="00011636">
      <w:r w:rsidRPr="00ED7BFD">
        <w:t xml:space="preserve">Dabei ist zu berücksichtigen, dass die Verwendung vorzeichenbehafteter Nullzustände nicht ausschließlich eine Besonderheit meiner Modellierung darstellt. Der Standard IEEE 754-2019 spezifiziert unter anderem binäre und dezimale Gleitkommaarithmetik einschließlich besonderer numerischer Werte und festgelegter Operationen. Er zeigt damit, dass die Bedeutung eines Symbols und die zulässigen Rechenregeln auch von dem ausdrücklich definierten arithmetischen System abhängen können. Ich darf daraus allerdings nicht ableiten, dass die numerische Gleitkommaarithmetik und die beabsichtigten FRZK-Operationen denselben mathematischen Gegenstand beschreiben. {[Institute </w:t>
      </w:r>
      <w:proofErr w:type="spellStart"/>
      <w:r w:rsidRPr="00ED7BFD">
        <w:t>of</w:t>
      </w:r>
      <w:proofErr w:type="spellEnd"/>
      <w:r w:rsidRPr="00ED7BFD">
        <w:t xml:space="preserve"> </w:t>
      </w:r>
      <w:proofErr w:type="spellStart"/>
      <w:r w:rsidRPr="00ED7BFD">
        <w:t>Electrical</w:t>
      </w:r>
      <w:proofErr w:type="spellEnd"/>
      <w:r w:rsidRPr="00ED7BFD">
        <w:t xml:space="preserve"> and Electronics Engineers (2019). </w:t>
      </w:r>
      <w:proofErr w:type="gramStart"/>
      <w:r w:rsidRPr="00ED7BFD">
        <w:t>IEEE Standard</w:t>
      </w:r>
      <w:proofErr w:type="gramEnd"/>
      <w:r w:rsidRPr="00ED7BFD">
        <w:t xml:space="preserve"> </w:t>
      </w:r>
      <w:proofErr w:type="spellStart"/>
      <w:r w:rsidRPr="00ED7BFD">
        <w:t>for</w:t>
      </w:r>
      <w:proofErr w:type="spellEnd"/>
      <w:r w:rsidRPr="00ED7BFD">
        <w:t xml:space="preserve"> Floating-Point </w:t>
      </w:r>
      <w:proofErr w:type="spellStart"/>
      <w:r w:rsidRPr="00ED7BFD">
        <w:t>Arithmetic</w:t>
      </w:r>
      <w:proofErr w:type="spellEnd"/>
      <w:r w:rsidRPr="00ED7BFD">
        <w:t>. IEEE Std 754-2019. DOI: 10.1109/IEEESTD.2019.8766229.</w:t>
      </w:r>
      <w:proofErr w:type="gramStart"/>
      <w:r w:rsidRPr="00ED7BFD">
        <w:t>]}[</w:t>
      </w:r>
      <w:proofErr w:type="gramEnd"/>
      <w:r w:rsidRPr="00ED7BFD">
        <w:t>[29]]</w:t>
      </w:r>
    </w:p>
    <w:p w14:paraId="1C80D1D6" w14:textId="77777777" w:rsidR="00011636" w:rsidRPr="00ED7BFD" w:rsidRDefault="00011636" w:rsidP="00011636">
      <w:r w:rsidRPr="00ED7BFD">
        <w:t xml:space="preserve">Goldberg erläutert die Bedeutung vorzeichenbehafteter Nullwerte und Unendlichkeiten innerhalb der Gleitkommaarithmetik und zeigt, weshalb die Beibehaltung eines Vorzeichens auch dann relevant sein kann, wenn zwei Darstellungen bei einem gewöhnlichen Zahlenvergleich als </w:t>
      </w:r>
      <w:proofErr w:type="gramStart"/>
      <w:r w:rsidRPr="00ED7BFD">
        <w:t>gleich behandelt</w:t>
      </w:r>
      <w:proofErr w:type="gramEnd"/>
      <w:r w:rsidRPr="00ED7BFD">
        <w:t xml:space="preserve"> werden. Für meine Arbeit ist daran vor allem der allgemeine Gedanke interessant, dass eine Rechenrepräsentation zusätzliche Informationen über das Zustandekommen oder die weitere Behandlung eines Wertes enthalten kann. Dieser Gedanke begründet noch nicht die FRZK-Regeln, liefert aber einen wissenschaftlich dokumentierten Vergleichsfall für den bewussten Erhalt von Vorzeicheninformationen. {[Goldberg, David (1991). </w:t>
      </w:r>
      <w:proofErr w:type="spellStart"/>
      <w:r w:rsidRPr="00ED7BFD">
        <w:t>What</w:t>
      </w:r>
      <w:proofErr w:type="spellEnd"/>
      <w:r w:rsidRPr="00ED7BFD">
        <w:t xml:space="preserve"> Every Computer Scientist </w:t>
      </w:r>
      <w:proofErr w:type="spellStart"/>
      <w:r w:rsidRPr="00ED7BFD">
        <w:t>Should</w:t>
      </w:r>
      <w:proofErr w:type="spellEnd"/>
      <w:r w:rsidRPr="00ED7BFD">
        <w:t xml:space="preserve"> </w:t>
      </w:r>
      <w:proofErr w:type="spellStart"/>
      <w:r w:rsidRPr="00ED7BFD">
        <w:t>Know</w:t>
      </w:r>
      <w:proofErr w:type="spellEnd"/>
      <w:r w:rsidRPr="00ED7BFD">
        <w:t xml:space="preserve"> About Floating-Point </w:t>
      </w:r>
      <w:proofErr w:type="spellStart"/>
      <w:r w:rsidRPr="00ED7BFD">
        <w:t>Arithmetic</w:t>
      </w:r>
      <w:proofErr w:type="spellEnd"/>
      <w:r w:rsidRPr="00ED7BFD">
        <w:t>. ACM Computing Surveys, 23(1), S. 5–48. DOI: 10.1145/103162.103163.</w:t>
      </w:r>
      <w:proofErr w:type="gramStart"/>
      <w:r w:rsidRPr="00ED7BFD">
        <w:t>]}[</w:t>
      </w:r>
      <w:proofErr w:type="gramEnd"/>
      <w:r w:rsidRPr="00ED7BFD">
        <w:t>[30]]</w:t>
      </w:r>
    </w:p>
    <w:p w14:paraId="14FEB66B" w14:textId="77777777" w:rsidR="00011636" w:rsidRPr="00ED7BFD" w:rsidRDefault="00011636" w:rsidP="00011636">
      <w:r w:rsidRPr="00ED7BFD">
        <w:lastRenderedPageBreak/>
        <w:t>An dieser Stelle muss ich die Unterschiede ausdrücklich festhalten. In der IEEE-Gleitkommaarithmetik dienen vorzeichenbehaftete Nullwerte bestimmten numerischen Rechen- und Darstellungszwecken. Im FRZK sollen +0 und −0 dagegen gerichtete symbolische Zustände innerhalb der funktionalen Modellierung kennzeichnen. Ihre Interpretation, ihre Verknüpfungen mit anderen symbolischen Werten und ihre Geltungsbereiche müssen deshalb unabhängig festgelegt werden. Insbesondere darf ich nicht voraussetzen, dass eine aus einer bestimmten Gleitkommaarithmetik bekannte Operation ohne weitere Prüfung auf die FRZK-Symbolik übertragen werden kann.</w:t>
      </w:r>
    </w:p>
    <w:p w14:paraId="0AA8D8C7" w14:textId="77777777" w:rsidR="00011636" w:rsidRPr="00ED7BFD" w:rsidRDefault="00011636" w:rsidP="00011636">
      <w:r w:rsidRPr="00ED7BFD">
        <w:t>Aus didaktischer Sicht sehe ich darin eine mögliche Anwendung bei der Untersuchung einseitiger Grenzwerte. Eine Schülerin oder ein Schüler könnte beispielsweise durch die ausdrückliche Kennzeichnung der Annäherungsrichtung besser unterscheiden, ob eine Funktion linksseitig oder rechtsseitig untersucht wird. Ob dies gegenüber der gewöhnlichen Grenzwertnotation eine Erleichterung darstellt, lässt sich jedoch nicht aus der symbolischen Unterscheidung allein ableiten. Ebenso ist zu prüfen, ob die zusätzlichen Rechenregeln neue Missverständnisse erzeugen, etwa wenn gerichtete Nullzustände irrtümlich als unterschiedliche gewöhnliche reelle Zahlen behandelt werden. Die didaktische Tragfähigkeit der Symbolik muss deshalb unabhängig von ihrer formalen Definition beurteilt werden.</w:t>
      </w:r>
    </w:p>
    <w:p w14:paraId="0A90FCB9" w14:textId="77777777" w:rsidR="00011636" w:rsidRPr="00ED7BFD" w:rsidRDefault="00011636" w:rsidP="00011636">
      <w:r w:rsidRPr="00ED7BFD">
        <w:t xml:space="preserve">Noch deutlicher tritt die Notwendigkeit einer eigenständigen mathematischen Definition bei der vorgesehenen Behandlung des Nullvektors hervor. In einem gewöhnlichen reellen Vektorraum ergibt die Multiplikation eines Vektors mit dem Skalar null den Nullvektor. Dieser besitzt keine eindeutig bestimmte Richtung. Die Vektorraumaxiome und ihre Konsequenzen sind in der linearen Algebra präzise festgelegt; </w:t>
      </w:r>
      <w:proofErr w:type="spellStart"/>
      <w:r w:rsidRPr="00ED7BFD">
        <w:t>Axler</w:t>
      </w:r>
      <w:proofErr w:type="spellEnd"/>
      <w:r w:rsidRPr="00ED7BFD">
        <w:t xml:space="preserve"> behandelt diese Grundlagen einschließlich der algebraischen Eigenschaften von Vektoren und linearen Abbildungen. Für meine Untersuchung bildet die gewöhnliche Vektorraumstruktur deshalb den notwendigen mathematischen Vergleichsmaßstab. {[</w:t>
      </w:r>
      <w:proofErr w:type="spellStart"/>
      <w:r w:rsidRPr="00ED7BFD">
        <w:t>Axler</w:t>
      </w:r>
      <w:proofErr w:type="spellEnd"/>
      <w:r w:rsidRPr="00ED7BFD">
        <w:t xml:space="preserve">, Sheldon (2024). Linear Algebra </w:t>
      </w:r>
      <w:proofErr w:type="spellStart"/>
      <w:r w:rsidRPr="00ED7BFD">
        <w:t>Done</w:t>
      </w:r>
      <w:proofErr w:type="spellEnd"/>
      <w:r w:rsidRPr="00ED7BFD">
        <w:t xml:space="preserve"> Right. 4. Auflage. Cham: Springer. DOI: 10.1007/978-3-031-41026-0.</w:t>
      </w:r>
      <w:proofErr w:type="gramStart"/>
      <w:r w:rsidRPr="00ED7BFD">
        <w:t>]}[</w:t>
      </w:r>
      <w:proofErr w:type="gramEnd"/>
      <w:r w:rsidRPr="00ED7BFD">
        <w:t>[31]]</w:t>
      </w:r>
    </w:p>
    <w:p w14:paraId="773C020C" w14:textId="77777777" w:rsidR="00011636" w:rsidRPr="00ED7BFD" w:rsidRDefault="00011636" w:rsidP="00011636">
      <w:r w:rsidRPr="00ED7BFD">
        <w:t>Im FRZK soll bei der Multiplikation eines Vektors mit dem Skalar null dagegen seine ursprüngliche Orientierung erhalten bleiben. Der Betrag des Ergebnisses wird null, die Orientierungsinformation des Ausgangsvektors soll jedoch weiterhin vorhanden sein. Ich unterscheide damit ausdrücklich zwischen dem algebraischen Nullwert und der im FRZK zusätzlich geführten Orientierung. Das Ergebnis darf folglich nicht ohne Weiteres mit dem gewöhnlichen Nullvektor gleichgesetzt werden, wenn die zuvor gespeicherte Orientierung für weitere Operationen oder Darstellungen relevant bleiben soll.</w:t>
      </w:r>
    </w:p>
    <w:p w14:paraId="54277314" w14:textId="77777777" w:rsidR="00011636" w:rsidRPr="00ED7BFD" w:rsidRDefault="00011636" w:rsidP="00011636">
      <w:r w:rsidRPr="00ED7BFD">
        <w:t xml:space="preserve">Für die mathematische Beschreibung entstehen daraus mehrere Fragen. Zunächst muss geklärt werden, welche Bedeutung der Begriff Orientierung im jeweiligen Raum besitzt. Bei einem </w:t>
      </w:r>
      <w:proofErr w:type="gramStart"/>
      <w:r w:rsidRPr="00ED7BFD">
        <w:t>von null verschiedenen Vektor</w:t>
      </w:r>
      <w:proofErr w:type="gramEnd"/>
      <w:r w:rsidRPr="00ED7BFD">
        <w:t xml:space="preserve"> kann eine Richtung aus seinen Komponenten bestimmt werden. Beim gewöhnlichen Nullvektor ist dies gerade nicht möglich. Wenn das FRZK dennoch eine Orientierung im Nullzustand erhalten soll, muss diese Information als Bestandteil einer erweiterten Zustandsbeschreibung oder durch eine andere ausdrücklich definierte Konstruktion verfügbar bleiben. Die gewöhnlichen Koordinaten des Nullvektors reichen dafür nicht aus.</w:t>
      </w:r>
    </w:p>
    <w:p w14:paraId="0876B5B0" w14:textId="77777777" w:rsidR="00011636" w:rsidRPr="00ED7BFD" w:rsidRDefault="00011636" w:rsidP="00011636">
      <w:r w:rsidRPr="00ED7BFD">
        <w:t xml:space="preserve">Ebenso muss unterschieden werden, ob der ursprüngliche Vektor eine eindeutig bestimmte Orientierung besitzt. Ist bereits der Ausgangsvektor der gewöhnliche Nullvektor, lässt sich aus ihm allein keine Richtung gewinnen. Soll ein solcher Zustand im FRZK dennoch orientiert sein, muss die Orientierung aus einer zuvor festgelegten Ausgangsbedingung oder einer anderen zusätzlichen Information stammen. Der Orientierungserhalt kann deshalb nicht </w:t>
      </w:r>
      <w:r w:rsidRPr="00ED7BFD">
        <w:lastRenderedPageBreak/>
        <w:t>ohne weitere Voraussetzungen für beliebige Ausgangsvektoren als gewöhnliche Vektorraumoperation verstanden werden.</w:t>
      </w:r>
    </w:p>
    <w:p w14:paraId="4D24D83C" w14:textId="77777777" w:rsidR="00011636" w:rsidRPr="00ED7BFD" w:rsidRDefault="00011636" w:rsidP="00011636">
      <w:r w:rsidRPr="00ED7BFD">
        <w:t>Eine weitere Schwierigkeit ergibt sich aus der Frage, wie sich die Orientierung bei mehrfachen oder aufeinanderfolgenden Operationen verhält. Wenn ein Vektor durch Multiplikation mit null seinen Betrag verliert, seine Orientierung aber behält, muss anschließend feststehen, welche Bedeutung eine erneute Multiplikation, eine Addition oder eine andere Verknüpfung dieses Nullzustands besitzt. Auch ist zu bestimmen, ob zwei Nullzustände mit unterschiedlichen erhaltenen Orientierungen als verschieden gelten oder lediglich unterschiedliche Darstellungen desselben algebraischen Nullvektors sind. Davon hängt ab, welche algebraischen Gesetze innerhalb des erweiterten Systems gelten können.</w:t>
      </w:r>
    </w:p>
    <w:p w14:paraId="19885196" w14:textId="77777777" w:rsidR="00011636" w:rsidRPr="00ED7BFD" w:rsidRDefault="00011636" w:rsidP="00011636">
      <w:r w:rsidRPr="00ED7BFD">
        <w:t>Diese Fragen sind nicht allein terminologischer Natur. Würde ich den orientierungserhaltenden Nullzustand vollständig mit dem gewöhnlichen Nullvektor identifizieren und gleichzeitig unterschiedliche Orientierungen als unterscheidbare Eigenschaften desselben Ergebnisses behandeln, müsste ich erklären, auf welcher Ebene diese Unterscheidung mathematisch existiert. Andernfalls könnten unterschiedliche Ausgangsinformationen unbemerkt zu widersprüchlichen Aussagen über ein vermeintlich identisches Objekt führen. Für das FRZK ist deshalb eine eindeutige Trennung zwischen der gewöhnlichen Vektorkomponente und gegebenenfalls zusätzlich gespeicherten Zustandsinformationen erforderlich.</w:t>
      </w:r>
    </w:p>
    <w:p w14:paraId="1DAEAE87" w14:textId="77777777" w:rsidR="00011636" w:rsidRPr="00ED7BFD" w:rsidRDefault="00011636" w:rsidP="00011636">
      <w:r w:rsidRPr="00ED7BFD">
        <w:t>Auch der Zusammenhang zwischen dieser Orientierungserhaltung und den gerichteten Nullsymbolen +0 und −0 ist zu prüfen. Beide Festlegungen betreffen den Erhalt von Informationen an einem Nullzustand, sie sind jedoch nicht automatisch mathematisch identisch. Die gerichtete Annäherung einer skalaren Größe und die Orientierung eines Vektors in einem mehrdimensionalen Raum sind unterschiedliche Sachverhalte. Ob sich ihre Behandlung im FRZK durch eine gemeinsame Struktur beschreiben lässt, muss erst untersucht werden. Insbesondere folgt aus der Unterscheidung zwischen +0 und −0 nicht unmittelbar, wie beliebige räumliche Orientierungen im Nullzustand repräsentiert werden können.</w:t>
      </w:r>
    </w:p>
    <w:p w14:paraId="516A2C03" w14:textId="77777777" w:rsidR="00011636" w:rsidRPr="00ED7BFD" w:rsidRDefault="00011636" w:rsidP="00011636">
      <w:r w:rsidRPr="00ED7BFD">
        <w:t xml:space="preserve">Für meine weitere Entwicklung ist damit auch die orthogonale Ausgangsorientierung im Grenzzustand null von Bedeutung. Das FRZK fordert eine solche Ausgangsorientierung, schreibt den später konstruierten funktionalen Beziehungen jedoch keine bestimmte Geometrie vor. Ich muss deshalb die Ausgangsorientierung von den geometrischen Eigenschaften unterscheiden, die sich aus den konkret gewählten Funktionen und Beziehungen ergeben. Ebenso ist zu klären, welcher Grenzparameter verwendet wird, welche Richtungen als Ausgangsrichtungen gelten und worauf sich die </w:t>
      </w:r>
      <w:proofErr w:type="spellStart"/>
      <w:r w:rsidRPr="00ED7BFD">
        <w:t>Orthogonalitätsforderung</w:t>
      </w:r>
      <w:proofErr w:type="spellEnd"/>
      <w:r w:rsidRPr="00ED7BFD">
        <w:t xml:space="preserve"> mathematisch bezieht. Diese Fragen können durch die begriffliche Beschreibung in Kapitel 2 vorbereitet werden; ihre verbindliche formale Beantwortung gehört in Kapitel 3.</w:t>
      </w:r>
    </w:p>
    <w:p w14:paraId="7127470E" w14:textId="77777777" w:rsidR="00011636" w:rsidRPr="00ED7BFD" w:rsidRDefault="00011636" w:rsidP="00011636">
      <w:r w:rsidRPr="00ED7BFD">
        <w:t xml:space="preserve">Damit zeigt sich ein Unterschied zwischen den beiden Ebenen meiner Untersuchung. Auf der einen Seite stehen die etablierten mathematischen Modellierungsverfahren, die Angaben, Annahmen und Beziehungen in eine nachvollziehbare Bearbeitungsstruktur überführen. Auf der anderen Seite stehen die spezifischen FRZK-Festlegungen zur symbolischen Arithmetik und zum Erhalt von Orientierungsinformationen. Beide Ebenen können innerhalb eines Darstellungsrahmens zusammenwirken, müssen wissenschaftlich jedoch getrennt beurteilt werden. Aus der Eignung eines Modellierungszyklus folgt keine algebraische Gültigkeit der </w:t>
      </w:r>
      <w:r w:rsidRPr="00ED7BFD">
        <w:lastRenderedPageBreak/>
        <w:t>FRZK-Operationen, und aus der möglichen Konsistenz eines erweiterten symbolischen Systems ergibt sich noch keine Verbesserung mathematischer Lernleistungen.</w:t>
      </w:r>
    </w:p>
    <w:p w14:paraId="0ADDC75F" w14:textId="77777777" w:rsidR="00011636" w:rsidRPr="00ED7BFD" w:rsidRDefault="00011636" w:rsidP="00011636">
      <w:r w:rsidRPr="00ED7BFD">
        <w:t>Für die weitere Bearbeitung bedeutet dies, dass ich mindestens drei Nachweisfragen auseinanderhalten muss. Zunächst ist zu prüfen, ob eine konkrete Aufgabe innerhalb des FRZK fachlich nachvollziehbar dargestellt werden kann. Anschließend muss ich untersuchen, ob die zusätzlich verwendeten symbolischen Operationen unter ihren jeweils festgelegten Voraussetzungen mathematisch konsistent sind. Erst danach lässt sich die davon unabhängige Frage stellen, ob diese Darstellung oder diese Operationen für Lernende einen erkennbaren didaktischen Vorteil besitzen. Ich kann diese Nachweise nicht gegenseitig ersetzen.</w:t>
      </w:r>
    </w:p>
    <w:p w14:paraId="79362E8C" w14:textId="77777777" w:rsidR="00011636" w:rsidRPr="00ED7BFD" w:rsidRDefault="00011636" w:rsidP="00011636">
      <w:r w:rsidRPr="00ED7BFD">
        <w:t>Eine weitere Grenze betrifft die Rolle mathematischer Vereinfachungen. Wenn ein Modell eine Abhängigkeit innerhalb eines ausgewählten Wertebereichs beschreibt, darf ein Ergebnis außerhalb dieses Bereichs nicht ohne Begründung dieselbe Bedeutung erhalten. Bei einer Messaufgabe können etwa Gerätebereich, Messgenauigkeit oder die gewählten Randbedingungen eine sachliche Einschränkung begründen. Bei einer mathematischen Aufgabe können dagegen Definitionslücken, uneindeutige Zuordnungen oder nicht erfüllte Voraussetzungen die zulässigen Operationen begrenzen. Bei der FRZK-Symbolik kommt hinzu, dass die verwendeten Rechenregeln selbst eingeschränkte Geltungsbereiche besitzen können. Ich muss deshalb unterscheiden, ob eine Grenze aus der Mathematik, dem verwendeten Modell, dem konkreten Anwendungsfall oder der gewählten symbolischen Erweiterung folgt.</w:t>
      </w:r>
    </w:p>
    <w:p w14:paraId="2EA4A30D" w14:textId="77777777" w:rsidR="00011636" w:rsidRPr="00ED7BFD" w:rsidRDefault="00011636" w:rsidP="00011636">
      <w:r w:rsidRPr="00ED7BFD">
        <w:t>Auch die geometrische Darstellung muss von der mathematischen Beziehung unterschieden werden. Dass eine Abhängigkeit beispielsweise in einem kartesischen Koordinatensystem gezeichnet werden kann, bedeutet nicht, dass die dargestellte Beziehung eine bestimmte räumliche Geometrie als allgemeine Eigenschaft besitzen muss. Bei anderen Aufgaben kann eine tabellarische Darstellung, ein gerichteter Abhängigkeitsgraph oder eine räumliche Visualisierung angemessener sein. Die Wahl einer Darstellungsform muss sich deshalb an den Eigenschaften des jeweiligen Gegenstands und an der Untersuchungsfrage orientieren. Der im FRZK vorgesehene Erhalt von Orientierungsinformationen legt nicht bereits die Geometrie aller späteren Funktionsbeziehungen fest.</w:t>
      </w:r>
    </w:p>
    <w:p w14:paraId="7D0FFCAA" w14:textId="77777777" w:rsidR="00011636" w:rsidRPr="00ED7BFD" w:rsidRDefault="00011636" w:rsidP="00011636">
      <w:r w:rsidRPr="00ED7BFD">
        <w:t>Die Trennung zwischen Modell, Darstellung und Wirklichkeit ist für das Verhältnis des FRZK zur Physik besonders bedeutsam. Ein mathematischer Zusammenhang kann formal widerspruchsfrei angegeben werden, ohne dass seine Parameter bereits physikalisch messbar wären oder die Beziehung als Naturgesetz bestätigt wäre. Auch eine anschauliche dreidimensionale Darstellung erzeugt keine neue räumliche Struktur des untersuchten Gegenstands. Ebenso wenig folgt aus der Einführung zusätzlicher Null- oder Unendlichkeitsausdrücke eine neue physikalische Eigenschaft von Raum und Zeit. Soweit das FRZK auf physikalische Beispiele angewandt wird, müssen die dort verwendeten Naturgesetze, Messannahmen und Geltungsbedingungen unabhängig von der gewählten Darstellung begründet werden.</w:t>
      </w:r>
    </w:p>
    <w:p w14:paraId="695D08E1" w14:textId="77777777" w:rsidR="00011636" w:rsidRPr="00ED7BFD" w:rsidRDefault="00011636" w:rsidP="00011636">
      <w:r w:rsidRPr="00ED7BFD">
        <w:t xml:space="preserve">Mit der Einbeziehung der besonderen FRZK-Operationen kann ich den möglichen wissenschaftlichen Beitrag meines Ansatzes genauer eingrenzen. Die Tätigkeiten des Vereinfachens, Mathematisierens, Berechnens, Interpretierens und Validierens sind bereits Gegenstand der Modellierungsforschung. Ebenso existieren mathematische Verfahren zur Untersuchung gerichteter Grenzwerte und erweiterter Zahlenbereiche sowie numerische Systeme mit vorzeichenbehafteten Nullwerten. Auch die gewöhnlichen Eigenschaften von </w:t>
      </w:r>
      <w:r w:rsidRPr="00ED7BFD">
        <w:lastRenderedPageBreak/>
        <w:t>Vektorräumen sind umfassend formalisiert. Ich kann die Eigenständigkeit des FRZK deshalb nicht daraus ableiten, dass diese Gegenstände bislang unbekannt wären.</w:t>
      </w:r>
    </w:p>
    <w:p w14:paraId="312A9B25" w14:textId="77777777" w:rsidR="00011636" w:rsidRPr="00ED7BFD" w:rsidRDefault="00011636" w:rsidP="00011636">
      <w:r w:rsidRPr="00ED7BFD">
        <w:t xml:space="preserve">Der </w:t>
      </w:r>
      <w:proofErr w:type="gramStart"/>
      <w:r w:rsidRPr="00ED7BFD">
        <w:t>zu prüfende Unterschied</w:t>
      </w:r>
      <w:proofErr w:type="gramEnd"/>
      <w:r w:rsidRPr="00ED7BFD">
        <w:t xml:space="preserve"> liegt vielmehr in der konkreten Ausgestaltung des FRZK. Es soll die systematische Ordnung von Größen, Annahmen, funktionalen Abhängigkeiten und Geltungsbereichen mit ausdrücklich definierten symbolischen Rechenmöglichkeiten verbinden. Dabei sollen insbesondere gerichtete Nullzustände, positive und negative Unendlichkeit sowie im Nullzustand erhaltene Orientierungsinformationen innerhalb der jeweiligen Geltungsgrenzen bearbeitbar bleiben. Ob sich diese Elemente zu einer mathematisch widerspruchsfreien gemeinsamen Struktur verbinden lassen und inwieweit sie gegenüber bereits bekannten Darstellungs- und Rechenverfahren einen nachvollziehbaren Zusatznutzen besitzen, muss gesondert untersucht werden.</w:t>
      </w:r>
    </w:p>
    <w:p w14:paraId="4A8EBA80" w14:textId="77777777" w:rsidR="00011636" w:rsidRPr="00ED7BFD" w:rsidRDefault="00011636" w:rsidP="00011636">
      <w:r w:rsidRPr="00ED7BFD">
        <w:t>Dabei bleibt ausdrücklich offen, ob dieser Nutzen den zusätzlichen Aufwand rechtfertigt. Eine ausführliche Darstellung kann Lernenden helfen, einen komplizierten Sachverhalt zu überblicken. Bei einfachen oder bereits sicher beherrschten Aufgaben kann sie jedoch unnötige Arbeit verursachen. Ebenso können zusätzliche symbolische Regeln eine Grenzbetrachtung vereinfachen oder neue Fehlermöglichkeiten eröffnen. Die Beibehaltung einer Vektororientierung im Nullzustand kann für bestimmte Darstellungen hilfreich sein, während sie für Aufgaben, in denen ausschließlich gewöhnliche Vektorraumoperationen benötigt werden, möglicherweise keinen Mehrwert besitzt. Diese gegensätzlichen Möglichkeiten dürfen nicht durch die bloße Konstruktion des Systems vorentschieden werden.</w:t>
      </w:r>
    </w:p>
    <w:p w14:paraId="60959518" w14:textId="77777777" w:rsidR="00011636" w:rsidRPr="00ED7BFD" w:rsidRDefault="00011636" w:rsidP="00011636">
      <w:r w:rsidRPr="00ED7BFD">
        <w:t>Für die spätere Untersuchung leite ich deshalb zunächst Anforderungen ab, ohne die betreffenden Operationen an dieser Stelle bereits vollständig zu formalisieren. Ein funktionaler Darstellungsrahmen muss die beteiligten Größen eindeutig kennzeichnen, Annahmen von gegebenen Informationen unterscheiden, Beziehungen und Geltungsbereiche offenlegen sowie fachliche Ableitungen nachvollziehbar machen. Für die FRZK-spezifischen Operationen kommt hinzu, dass die zugelassenen Symbolwerte, ihre Verknüpfungen, die Bedingungen ihrer Anwendung und die Behandlung nicht eindeutig bestimmbarer Ausdrücke ausdrücklich festgelegt werden müssen. Bei der Orientierungserhaltung ist zusätzlich zu klären, welche Informationen Bestandteil des mathematischen Zustands sind und welche algebraischen Eigenschaften nach der Erweiterung erhalten bleiben.</w:t>
      </w:r>
    </w:p>
    <w:p w14:paraId="65859654" w14:textId="77777777" w:rsidR="00011636" w:rsidRPr="00ED7BFD" w:rsidRDefault="00011636" w:rsidP="00011636">
      <w:r w:rsidRPr="00ED7BFD">
        <w:t>Damit ergibt sich eine doppelte Zielrichtung für die folgende mathematische Grundlegung. Einerseits soll das FRZK als methodisch-didaktischer Rahmen nachvollziehbar machen, wie funktionale Zusammenhänge dargestellt und bearbeitet werden. Andererseits müssen seine besonderen symbolischen und geometrischen Festlegungen so bestimmt werden, dass ihre Anwendung überprüfbar ist und keine unbemerkte Gleichsetzung mit gewöhnlichen mathematischen Operationen erfolgt. Beide Anforderungen gehören zum wissenschaftlichen Aufbau des FRZK, besitzen jedoch unterschiedliche Beweis- und Bewertungskriterien.</w:t>
      </w:r>
    </w:p>
    <w:p w14:paraId="50E501D6" w14:textId="77777777" w:rsidR="00011636" w:rsidRPr="00ED7BFD" w:rsidRDefault="00011636" w:rsidP="00011636">
      <w:r w:rsidRPr="00ED7BFD">
        <w:t xml:space="preserve">Für die Fortsetzung von Kapitel 2 stellt sich nun die Frage, in welcher Form solche Beziehungen und zusätzlichen Zustandsinformationen dargestellt und von Lernenden verstanden werden können. Eine funktionale Beziehung kann sprachlich beschrieben, durch Symbole festgehalten, tabellarisch untersucht oder grafisch sichtbar gemacht werden. Die FRZK-spezifische Unterscheidung gerichteter Nullzustände und die Erhaltung einer Vektororientierung vergrößern dabei die Anforderungen an die Eindeutigkeit einer Darstellung. Es muss nicht nur erkennbar bleiben, welcher Wert vorliegt, sondern </w:t>
      </w:r>
      <w:r w:rsidRPr="00ED7BFD">
        <w:lastRenderedPageBreak/>
        <w:t>gegebenenfalls auch, welche Richtungs- oder Orientierungsinformation zu ihm gehört und aus welcher Modellannahme sie hervorgegangen ist.</w:t>
      </w:r>
    </w:p>
    <w:p w14:paraId="7C84491A" w14:textId="77777777" w:rsidR="00011636" w:rsidRPr="00ED7BFD" w:rsidRDefault="00011636" w:rsidP="00011636">
      <w:r w:rsidRPr="00ED7BFD">
        <w:t>Diese Darstellungen sind jedoch nicht beliebig austauschbar, und ihre Verwendung kann jeweils unterschiedliche Anforderungen an die Lernenden stellen. Deshalb untersuche ich im folgenden Abschnitt die Forschung zu mathematischen Repräsentationen, Visualisierung und Concept-Maps. Erst ihre kritische Gegenüberstellung mit den Modellierungsansätzen und den besonderen symbolischen Anforderungen des FRZK ermöglicht eine angemessene Beurteilung seines Darstellungsanspruchs.</w:t>
      </w:r>
    </w:p>
    <w:p w14:paraId="79F56CE4" w14:textId="77777777" w:rsidR="00011636" w:rsidRPr="00ED7BFD" w:rsidRDefault="00011636" w:rsidP="00011636">
      <w:pPr>
        <w:rPr>
          <w:rStyle w:val="IntensiveHervorhebung"/>
          <w:i w:val="0"/>
          <w:iCs w:val="0"/>
          <w:color w:val="auto"/>
        </w:rPr>
      </w:pPr>
    </w:p>
    <w:p w14:paraId="7F66B759" w14:textId="77777777" w:rsidR="007703BD" w:rsidRPr="007703BD" w:rsidRDefault="007703BD" w:rsidP="00533796">
      <w:pPr>
        <w:pStyle w:val="berschrift2"/>
      </w:pPr>
      <w:r w:rsidRPr="007703BD">
        <w:t>2.2 Mathematische Repräsentationen, Visualisierung und Concept-Maps</w:t>
      </w:r>
    </w:p>
    <w:p w14:paraId="2294C1CD" w14:textId="77777777" w:rsidR="007703BD" w:rsidRPr="007703BD" w:rsidRDefault="007703BD" w:rsidP="007703BD">
      <w:r w:rsidRPr="007703BD">
        <w:t>Im vorhergehenden Abschnitt habe ich untersucht, wie funktionale Zusammenhänge mathematisch beschrieben und zur Bearbeitung konkreter Aufgaben verwendet werden können. Dabei zeigte sich, dass zwischen einer mathematischen Beziehung, den Voraussetzungen ihrer Gültigkeit und ihrer Darstellung unterschieden werden muss. Für das Funktionale Raum-Zeit-Kohärenzsystem ergibt sich daraus eine weitere Frage. Selbst wenn eine Beziehung mathematisch eindeutig definiert ist, bedeutet das noch nicht, dass ihre Darstellung für den Lernenden verständlich ist. Ebenso kann eine grafisch anschauliche Darstellung einen Zusammenhang vermitteln, ohne bereits sämtliche mathematischen Voraussetzungen erkennen zu lassen.</w:t>
      </w:r>
    </w:p>
    <w:p w14:paraId="3FDBA1AD" w14:textId="77777777" w:rsidR="007703BD" w:rsidRPr="007703BD" w:rsidRDefault="007703BD" w:rsidP="007703BD">
      <w:r w:rsidRPr="007703BD">
        <w:t>Diese Unterscheidung ist für meine Untersuchung von besonderer Bedeutung, weil ich mit dem FRZK nicht nur bereits bekannte mathematische Beziehungen ordnen möchte. Das System sieht ausdrücklich zusätzliche symbolische Rechenregeln für die gerichteten Nullzustände +0 und −0 sowie für positive und negative Unendlichkeit vor. Darüber hinaus soll bei der Skalarmultiplikation eines Vektors mit null die Orientierung des Ausgangsvektors erhalten bleiben. Damit entstehen Anforderungen an eine Darstellung, die über die Wiedergabe gewöhnlicher Zahlenwerte und Koordinaten hinausgehen. Ich muss unterscheiden können, welche Informationen zu einem mathematischen Wert selbst gehören, welche durch die gewählte Darstellung vermittelt werden und welche aufgrund besonderer FRZK-Definitionen zusätzlich erhalten bleiben sollen.</w:t>
      </w:r>
    </w:p>
    <w:p w14:paraId="67D63945" w14:textId="77777777" w:rsidR="007703BD" w:rsidRPr="007703BD" w:rsidRDefault="007703BD" w:rsidP="007703BD">
      <w:r w:rsidRPr="007703BD">
        <w:t>Die wissenschaftliche Forschung zu mathematischen Repräsentationen bietet dafür wichtige Anknüpfungspunkte. Zugleich macht sie deutlich, dass eine zusätzliche Darstellung nicht zwangsläufig zu einem besseren Verständnis führt. Jede Repräsentation besitzt eigene Ausdrucksmöglichkeiten, verlangt bestimmte Kenntnisse und kann Informationen hervorheben, die in einer anderen Darstellung weniger deutlich hervortreten. Für die Entwicklung des FRZK muss ich deshalb untersuchen, welche Leistungen bereits vorhandene Darstellungsverfahren erbringen und unter welchen Bedingungen eine Erweiterung tatsächlich erforderlich oder hilfreich sein könnte.</w:t>
      </w:r>
    </w:p>
    <w:p w14:paraId="205FFA97" w14:textId="77777777" w:rsidR="007703BD" w:rsidRPr="007703BD" w:rsidRDefault="007703BD" w:rsidP="007703BD">
      <w:r w:rsidRPr="007703BD">
        <w:t xml:space="preserve">Einen grundlegenden Beitrag zur Analyse mathematischer Repräsentationen liefert Duval. Er untersucht die Bedeutung semiotischer Repräsentationsregister für das mathematische Denken und unterscheidet dabei insbesondere zwischen der Bearbeitung einer Darstellung innerhalb desselben Registers und dem Wechsel zwischen unterschiedlichen Registern. Diese beiden Vorgänge bezeichnet er als Treatment und </w:t>
      </w:r>
      <w:proofErr w:type="spellStart"/>
      <w:r w:rsidRPr="007703BD">
        <w:t>Conversion</w:t>
      </w:r>
      <w:proofErr w:type="spellEnd"/>
      <w:r w:rsidRPr="007703BD">
        <w:t xml:space="preserve">. Die Unterscheidung ist wesentlich, weil mathematische Tätigkeiten nicht ausschließlich aus der Anwendung von </w:t>
      </w:r>
      <w:r w:rsidRPr="007703BD">
        <w:lastRenderedPageBreak/>
        <w:t xml:space="preserve">Rechenoperationen bestehen. Ein mathematischer Zusammenhang muss häufig in einer anderen Darstellungsform wiedererkannt oder neu beschrieben werden, obwohl sich der zugrunde liegende mathematische Gegenstand nicht verändert. {[Duval, Raymond (2006). A </w:t>
      </w:r>
      <w:proofErr w:type="spellStart"/>
      <w:r w:rsidRPr="007703BD">
        <w:t>Cognitive</w:t>
      </w:r>
      <w:proofErr w:type="spellEnd"/>
      <w:r w:rsidRPr="007703BD">
        <w:t xml:space="preserve"> Analysis </w:t>
      </w:r>
      <w:proofErr w:type="spellStart"/>
      <w:r w:rsidRPr="007703BD">
        <w:t>of</w:t>
      </w:r>
      <w:proofErr w:type="spellEnd"/>
      <w:r w:rsidRPr="007703BD">
        <w:t xml:space="preserve"> Problems </w:t>
      </w:r>
      <w:proofErr w:type="spellStart"/>
      <w:r w:rsidRPr="007703BD">
        <w:t>of</w:t>
      </w:r>
      <w:proofErr w:type="spellEnd"/>
      <w:r w:rsidRPr="007703BD">
        <w:t xml:space="preserve"> </w:t>
      </w:r>
      <w:proofErr w:type="spellStart"/>
      <w:r w:rsidRPr="007703BD">
        <w:t>Comprehension</w:t>
      </w:r>
      <w:proofErr w:type="spellEnd"/>
      <w:r w:rsidRPr="007703BD">
        <w:t xml:space="preserve"> in a Learning </w:t>
      </w:r>
      <w:proofErr w:type="spellStart"/>
      <w:r w:rsidRPr="007703BD">
        <w:t>of</w:t>
      </w:r>
      <w:proofErr w:type="spellEnd"/>
      <w:r w:rsidRPr="007703BD">
        <w:t xml:space="preserve"> </w:t>
      </w:r>
      <w:proofErr w:type="spellStart"/>
      <w:r w:rsidRPr="007703BD">
        <w:t>Mathematics</w:t>
      </w:r>
      <w:proofErr w:type="spellEnd"/>
      <w:r w:rsidRPr="007703BD">
        <w:t xml:space="preserve">. Educational Studies in </w:t>
      </w:r>
      <w:proofErr w:type="spellStart"/>
      <w:r w:rsidRPr="007703BD">
        <w:t>Mathematics</w:t>
      </w:r>
      <w:proofErr w:type="spellEnd"/>
      <w:r w:rsidRPr="007703BD">
        <w:t>, 61, S. 103–131. DOI: 10.1007/s10649-006-0400-z.</w:t>
      </w:r>
      <w:proofErr w:type="gramStart"/>
      <w:r w:rsidRPr="007703BD">
        <w:t>]}[</w:t>
      </w:r>
      <w:proofErr w:type="gramEnd"/>
      <w:r w:rsidRPr="007703BD">
        <w:t>[32]]</w:t>
      </w:r>
    </w:p>
    <w:p w14:paraId="1D1D2343" w14:textId="77777777" w:rsidR="007703BD" w:rsidRPr="007703BD" w:rsidRDefault="007703BD" w:rsidP="007703BD">
      <w:r w:rsidRPr="007703BD">
        <w:t>Für meine Untersuchung lässt sich dieser Unterschied anhand einer linearen Funktion verdeutlichen. Wird eine Funktionsgleichung algebraisch umgeformt, verbleibt die Bearbeitung zunächst innerhalb einer symbolischen Darstellung. Soll dagegen aus der Gleichung eine Gerade im Koordinatensystem entwickelt oder ihre Bedeutung in einer Sachaufgabe erläutert werden, ist ein Wechsel der Repräsentationsform erforderlich. Dabei muss der Lernende erkennen, welche Größen einander entsprechen und welche Eigenschaften über den Wechsel hinweg erhalten bleiben.</w:t>
      </w:r>
    </w:p>
    <w:p w14:paraId="01DE81DB" w14:textId="77777777" w:rsidR="007703BD" w:rsidRPr="007703BD" w:rsidRDefault="007703BD" w:rsidP="007703BD">
      <w:r w:rsidRPr="007703BD">
        <w:t>Gerade dieser Vorgang ist für mich von Interesse, weil das Beherrschen einer Rechenvorschrift nicht automatisch bedeutet, dass ihre geometrische oder sachliche Bedeutung verstanden wird. Eine Schülerin oder ein Schüler kann beispielsweise die Steigung einer linearen Funktion rechnerisch bestimmen, ohne daraus unmittelbar erklären zu können, wie sich die abhängige Größe bei einer Veränderung der unabhängigen Größe verhält. Umgekehrt kann eine grafische Veränderung anschaulich nachvollzogen werden, obwohl die zugehörige symbolische Beschreibung noch Schwierigkeiten bereitet. Diese Möglichkeiten begründen noch keine Aussage über die Leistungsfähigkeit des FRZK. Sie zeigen zunächst, dass die verständliche Darstellung einer mathematischen Beziehung als eigener Untersuchungsgegenstand betrachtet werden muss.</w:t>
      </w:r>
    </w:p>
    <w:p w14:paraId="50287118" w14:textId="77777777" w:rsidR="007703BD" w:rsidRPr="007703BD" w:rsidRDefault="007703BD" w:rsidP="007703BD">
      <w:r w:rsidRPr="007703BD">
        <w:t>Aus Duvals Überlegungen ergibt sich außerdem eine methodische Grenze. Ein mathematisches Objekt darf nicht mit seiner jeweiligen Repräsentation gleichgesetzt werden. Die gezeichnete Gerade ist nicht die Funktion selbst, sondern eine Darstellung ihrer Werte und Beziehungen unter bestimmten grafischen Konventionen. Ebenso ist eine symbolische Gleichung nicht mit sämtlichen Eigenschaften des durch sie beschriebenen Sachverhalts identisch. Für die weitere Entwicklung des FRZK bedeutet dies, dass ich den mathematischen Gegenstand, seine symbolische Beschreibung und seine grafische Darstellung auseinanderhalten muss. Andernfalls bestünde die Gefahr, Eigenschaften einer gewählten Darstellung als allgemeine Eigenschaften des funktionalen Zusammenhangs zu behandeln.</w:t>
      </w:r>
    </w:p>
    <w:p w14:paraId="3A878AF3" w14:textId="77777777" w:rsidR="007703BD" w:rsidRPr="007703BD" w:rsidRDefault="007703BD" w:rsidP="007703BD">
      <w:r w:rsidRPr="007703BD">
        <w:t xml:space="preserve">Eine weitere Perspektive eröffnen Larkin und Simon mit ihrer Untersuchung der Informationsverarbeitung in sprachlichen und diagrammatischen Darstellungen. Sie zeigen anhand theoretischer Analysen und ausgewählter Beispiele, dass Darstellungen trotz gleichen Informationsgehalts unterschiedliche Anforderungen an die Bearbeitung stellen können. Während Informationen in einem Text häufig nacheinander verarbeitet werden müssen, können Diagramme räumliche Beziehungen unmittelbar sichtbar machen. Dadurch können bestimmte Such- und Zuordnungsprozesse erleichtert werden, ohne dass das Diagramm notwendigerweise zusätzliche sachliche Informationen enthält. {[Larkin, Jill H.; Simon, Herbert A. (1987). </w:t>
      </w:r>
      <w:proofErr w:type="spellStart"/>
      <w:r w:rsidRPr="007703BD">
        <w:t>Why</w:t>
      </w:r>
      <w:proofErr w:type="spellEnd"/>
      <w:r w:rsidRPr="007703BD">
        <w:t xml:space="preserve"> a </w:t>
      </w:r>
      <w:proofErr w:type="spellStart"/>
      <w:r w:rsidRPr="007703BD">
        <w:t>Diagram</w:t>
      </w:r>
      <w:proofErr w:type="spellEnd"/>
      <w:r w:rsidRPr="007703BD">
        <w:t xml:space="preserve"> </w:t>
      </w:r>
      <w:proofErr w:type="spellStart"/>
      <w:r w:rsidRPr="007703BD">
        <w:t>is</w:t>
      </w:r>
      <w:proofErr w:type="spellEnd"/>
      <w:r w:rsidRPr="007703BD">
        <w:t xml:space="preserve"> (</w:t>
      </w:r>
      <w:proofErr w:type="spellStart"/>
      <w:r w:rsidRPr="007703BD">
        <w:t>Sometimes</w:t>
      </w:r>
      <w:proofErr w:type="spellEnd"/>
      <w:r w:rsidRPr="007703BD">
        <w:t xml:space="preserve">) </w:t>
      </w:r>
      <w:proofErr w:type="spellStart"/>
      <w:r w:rsidRPr="007703BD">
        <w:t>Worth</w:t>
      </w:r>
      <w:proofErr w:type="spellEnd"/>
      <w:r w:rsidRPr="007703BD">
        <w:t xml:space="preserve"> Ten Thousand Words. </w:t>
      </w:r>
      <w:proofErr w:type="spellStart"/>
      <w:r w:rsidRPr="007703BD">
        <w:t>Cognitive</w:t>
      </w:r>
      <w:proofErr w:type="spellEnd"/>
      <w:r w:rsidRPr="007703BD">
        <w:t xml:space="preserve"> Science, 11(1), S. 65–100. DOI: 10.1111/j.1551-6708.1987.tb00863.x.</w:t>
      </w:r>
      <w:proofErr w:type="gramStart"/>
      <w:r w:rsidRPr="007703BD">
        <w:t>]}[</w:t>
      </w:r>
      <w:proofErr w:type="gramEnd"/>
      <w:r w:rsidRPr="007703BD">
        <w:t>[33]]</w:t>
      </w:r>
    </w:p>
    <w:p w14:paraId="7CEA65F7" w14:textId="77777777" w:rsidR="007703BD" w:rsidRPr="007703BD" w:rsidRDefault="007703BD" w:rsidP="007703BD">
      <w:r w:rsidRPr="007703BD">
        <w:t xml:space="preserve">Daraus ergibt sich für mich eine wichtige Unterscheidung zwischen Informationsgehalt und Darstellungsleistung. Zwei Darstellungen können denselben mathematischen Sachverhalt beschreiben und trotzdem unterschiedlich gut für seine Bearbeitung geeignet sein. Der mögliche Vorteil einer grafischen Darstellung muss deshalb nicht darin bestehen, zusätzliche </w:t>
      </w:r>
      <w:r w:rsidRPr="007703BD">
        <w:lastRenderedPageBreak/>
        <w:t>mathematische Aussagen zu erzeugen. Er kann auch darin liegen, vorhandene Beziehungen so anzuordnen, dass sie leichter erkannt und verarbeitet werden können.</w:t>
      </w:r>
    </w:p>
    <w:p w14:paraId="47569ED4" w14:textId="77777777" w:rsidR="007703BD" w:rsidRPr="007703BD" w:rsidRDefault="007703BD" w:rsidP="007703BD">
      <w:r w:rsidRPr="007703BD">
        <w:t>Für das FRZK ist dies ein möglicher Ansatzpunkt. Wenn gegebene Größen, gesuchte Größen, Voraussetzungen und funktionale Abhängigkeiten in einer gemeinsamen Darstellung angeordnet werden, könnten bestimmte Beziehungen leichter erkennbar werden. Diese Möglichkeit muss jedoch gegen den Aufwand abgewogen werden, der für die Erstellung und Interpretation der Darstellung erforderlich ist. Eine grafische Ordnung kann einen Bearbeitungsschritt vereinfachen, während ihre Herstellung zusätzliche Arbeit verlangt. Ohne eine entsprechende Untersuchung kann ich nicht entscheiden, ob daraus insgesamt ein Vorteil entsteht.</w:t>
      </w:r>
    </w:p>
    <w:p w14:paraId="61180CA5" w14:textId="77777777" w:rsidR="007703BD" w:rsidRPr="007703BD" w:rsidRDefault="007703BD" w:rsidP="007703BD">
      <w:proofErr w:type="spellStart"/>
      <w:r w:rsidRPr="007703BD">
        <w:t>Arcavi</w:t>
      </w:r>
      <w:proofErr w:type="spellEnd"/>
      <w:r w:rsidRPr="007703BD">
        <w:t xml:space="preserve"> untersucht die Rolle der Visualisierung beim Lernen und Betreiben von Mathematik. Er behandelt Visualisierung nicht lediglich als fertiges Bild, sondern auch als Prozess des Erzeugens, Interpretierens und reflektierenden Umgangs mit bildlichen Darstellungen. Dabei werden sowohl ihre Möglichkeiten als auch die Schwierigkeiten untersucht, die durch Visualisierung entstehen können. Besonders bedeutsam ist für meine Fragestellung, dass eine mathematische Zeichnung nicht nur zur Veranschaulichung bereits bekannter Ergebnisse dienen kann. Sie kann auch Teil des mathematischen Denk- und Problembearbeitungsprozesses sein. {[</w:t>
      </w:r>
      <w:proofErr w:type="spellStart"/>
      <w:r w:rsidRPr="007703BD">
        <w:t>Arcavi</w:t>
      </w:r>
      <w:proofErr w:type="spellEnd"/>
      <w:r w:rsidRPr="007703BD">
        <w:t xml:space="preserve">, Abraham (2003). The </w:t>
      </w:r>
      <w:proofErr w:type="spellStart"/>
      <w:r w:rsidRPr="007703BD">
        <w:t>role</w:t>
      </w:r>
      <w:proofErr w:type="spellEnd"/>
      <w:r w:rsidRPr="007703BD">
        <w:t xml:space="preserve"> </w:t>
      </w:r>
      <w:proofErr w:type="spellStart"/>
      <w:r w:rsidRPr="007703BD">
        <w:t>of</w:t>
      </w:r>
      <w:proofErr w:type="spellEnd"/>
      <w:r w:rsidRPr="007703BD">
        <w:t xml:space="preserve"> </w:t>
      </w:r>
      <w:proofErr w:type="spellStart"/>
      <w:r w:rsidRPr="007703BD">
        <w:t>visual</w:t>
      </w:r>
      <w:proofErr w:type="spellEnd"/>
      <w:r w:rsidRPr="007703BD">
        <w:t xml:space="preserve"> </w:t>
      </w:r>
      <w:proofErr w:type="spellStart"/>
      <w:r w:rsidRPr="007703BD">
        <w:t>representations</w:t>
      </w:r>
      <w:proofErr w:type="spellEnd"/>
      <w:r w:rsidRPr="007703BD">
        <w:t xml:space="preserve"> in </w:t>
      </w:r>
      <w:proofErr w:type="spellStart"/>
      <w:r w:rsidRPr="007703BD">
        <w:t>the</w:t>
      </w:r>
      <w:proofErr w:type="spellEnd"/>
      <w:r w:rsidRPr="007703BD">
        <w:t xml:space="preserve"> </w:t>
      </w:r>
      <w:proofErr w:type="spellStart"/>
      <w:r w:rsidRPr="007703BD">
        <w:t>learning</w:t>
      </w:r>
      <w:proofErr w:type="spellEnd"/>
      <w:r w:rsidRPr="007703BD">
        <w:t xml:space="preserve"> </w:t>
      </w:r>
      <w:proofErr w:type="spellStart"/>
      <w:r w:rsidRPr="007703BD">
        <w:t>of</w:t>
      </w:r>
      <w:proofErr w:type="spellEnd"/>
      <w:r w:rsidRPr="007703BD">
        <w:t xml:space="preserve"> </w:t>
      </w:r>
      <w:proofErr w:type="spellStart"/>
      <w:r w:rsidRPr="007703BD">
        <w:t>mathematics</w:t>
      </w:r>
      <w:proofErr w:type="spellEnd"/>
      <w:r w:rsidRPr="007703BD">
        <w:t xml:space="preserve">. Educational Studies in </w:t>
      </w:r>
      <w:proofErr w:type="spellStart"/>
      <w:r w:rsidRPr="007703BD">
        <w:t>Mathematics</w:t>
      </w:r>
      <w:proofErr w:type="spellEnd"/>
      <w:r w:rsidRPr="007703BD">
        <w:t>, 52, S. 215–241. DOI: 10.1023/A:1024312321077.</w:t>
      </w:r>
      <w:proofErr w:type="gramStart"/>
      <w:r w:rsidRPr="007703BD">
        <w:t>]}[</w:t>
      </w:r>
      <w:proofErr w:type="gramEnd"/>
      <w:r w:rsidRPr="007703BD">
        <w:t>[34]]</w:t>
      </w:r>
    </w:p>
    <w:p w14:paraId="72AA09C7" w14:textId="77777777" w:rsidR="007703BD" w:rsidRPr="007703BD" w:rsidRDefault="007703BD" w:rsidP="007703BD">
      <w:r w:rsidRPr="007703BD">
        <w:t>Diese Überlegung erweitert meine bisherige Betrachtung. Eine Darstellung kann einerseits das Ergebnis einer bereits abgeschlossenen mathematischen Bearbeitung sein. Andererseits kann sie während der Bearbeitung entstehen und dazu beitragen, neue Beziehungen überhaupt erst zu erkennen. Wenn ich im FRZK mit einem zunächst noch nicht durch konkrete Aufgabenbeziehungen belegten Darstellungsrahmen beginne, möchte ich gerade diesen zweiten Vorgang ermöglichen. Ich lege zunächst fest, welche Informationen vorhanden sind, und ergänze anschließend die Beziehungen, die für die jeweilige Problemstellung benötigt werden.</w:t>
      </w:r>
    </w:p>
    <w:p w14:paraId="00461075" w14:textId="77777777" w:rsidR="007703BD" w:rsidRPr="007703BD" w:rsidRDefault="007703BD" w:rsidP="007703BD">
      <w:r w:rsidRPr="007703BD">
        <w:t>Dabei darf ich allerdings nicht voraussetzen, dass der zunächst offene Darstellungsrahmen bereits einen mathematischen Nullzustand oder eine besondere räumliche Geometrie repräsentiert. Das leere Arbeitsblatt ist zunächst eine methodische Entscheidung zur Ordnung von Informationen. Es ist weder mit der mathematischen leeren Menge noch mit dem Nullvektor identisch. Die spezifischen mathematischen Ausgangsbedingungen des FRZK müssen unabhängig davon definiert werden.</w:t>
      </w:r>
    </w:p>
    <w:p w14:paraId="1AF2010B" w14:textId="77777777" w:rsidR="007703BD" w:rsidRPr="007703BD" w:rsidRDefault="007703BD" w:rsidP="007703BD">
      <w:r w:rsidRPr="007703BD">
        <w:t>Aus der Visualisierungsforschung ergibt sich für mich eine weitere Konsequenz. Wenn eine Zeichnung nicht nur als Ergebnis, sondern als Bestandteil eines Denkprozesses verwendet wird, kann sie während der Bearbeitung verändert werden. Es muss deshalb möglich sein, Beziehungen nachzutragen, Annahmen zu korrigieren und zunächst verwendete Darstellungen durch geeignetere Formen zu ersetzen. Eine solche Veränderbarkeit darf jedoch nicht mit mathematischer Beliebigkeit verwechselt werden. Sobald eine Beziehung als fachlich gültig ausgewiesen wird, müssen ihre Voraussetzungen und ihr Geltungsbereich nachvollziehbar bleiben.</w:t>
      </w:r>
    </w:p>
    <w:p w14:paraId="511EC0BD" w14:textId="77777777" w:rsidR="007703BD" w:rsidRPr="007703BD" w:rsidRDefault="007703BD" w:rsidP="007703BD">
      <w:r w:rsidRPr="007703BD">
        <w:t xml:space="preserve">Ainsworth entwickelt mit dem </w:t>
      </w:r>
      <w:proofErr w:type="spellStart"/>
      <w:r w:rsidRPr="007703BD">
        <w:t>DeFT</w:t>
      </w:r>
      <w:proofErr w:type="spellEnd"/>
      <w:r w:rsidRPr="007703BD">
        <w:t xml:space="preserve">-Rahmen einen theoretischen Ansatz zur Untersuchung des Lernens mit multiplen Repräsentationen. Der Ansatz berücksichtigt das Design der Darstellungen, ihre jeweiligen Funktionen und die Aufgaben, die Lernende bei ihrer Verwendung bewältigen müssen. Dabei unterscheidet Ainsworth drei wesentliche </w:t>
      </w:r>
      <w:r w:rsidRPr="007703BD">
        <w:lastRenderedPageBreak/>
        <w:t xml:space="preserve">Funktionen multipler Repräsentationen: Sie können sich ergänzen, die Interpretation einer anderen Darstellung einschränken oder durch ihre Verknüpfung ein vertieftes Verständnis ermöglichen. {[Ainsworth, </w:t>
      </w:r>
      <w:proofErr w:type="spellStart"/>
      <w:r w:rsidRPr="007703BD">
        <w:t>Shaaron</w:t>
      </w:r>
      <w:proofErr w:type="spellEnd"/>
      <w:r w:rsidRPr="007703BD">
        <w:t xml:space="preserve"> (2006). </w:t>
      </w:r>
      <w:proofErr w:type="spellStart"/>
      <w:r w:rsidRPr="007703BD">
        <w:t>DeFT</w:t>
      </w:r>
      <w:proofErr w:type="spellEnd"/>
      <w:r w:rsidRPr="007703BD">
        <w:t xml:space="preserve">: A </w:t>
      </w:r>
      <w:proofErr w:type="spellStart"/>
      <w:r w:rsidRPr="007703BD">
        <w:t>conceptual</w:t>
      </w:r>
      <w:proofErr w:type="spellEnd"/>
      <w:r w:rsidRPr="007703BD">
        <w:t xml:space="preserve"> </w:t>
      </w:r>
      <w:proofErr w:type="spellStart"/>
      <w:r w:rsidRPr="007703BD">
        <w:t>framework</w:t>
      </w:r>
      <w:proofErr w:type="spellEnd"/>
      <w:r w:rsidRPr="007703BD">
        <w:t xml:space="preserve"> </w:t>
      </w:r>
      <w:proofErr w:type="spellStart"/>
      <w:r w:rsidRPr="007703BD">
        <w:t>for</w:t>
      </w:r>
      <w:proofErr w:type="spellEnd"/>
      <w:r w:rsidRPr="007703BD">
        <w:t xml:space="preserve"> </w:t>
      </w:r>
      <w:proofErr w:type="spellStart"/>
      <w:r w:rsidRPr="007703BD">
        <w:t>considering</w:t>
      </w:r>
      <w:proofErr w:type="spellEnd"/>
      <w:r w:rsidRPr="007703BD">
        <w:t xml:space="preserve"> </w:t>
      </w:r>
      <w:proofErr w:type="spellStart"/>
      <w:r w:rsidRPr="007703BD">
        <w:t>learning</w:t>
      </w:r>
      <w:proofErr w:type="spellEnd"/>
      <w:r w:rsidRPr="007703BD">
        <w:t xml:space="preserve"> </w:t>
      </w:r>
      <w:proofErr w:type="spellStart"/>
      <w:r w:rsidRPr="007703BD">
        <w:t>with</w:t>
      </w:r>
      <w:proofErr w:type="spellEnd"/>
      <w:r w:rsidRPr="007703BD">
        <w:t xml:space="preserve"> multiple </w:t>
      </w:r>
      <w:proofErr w:type="spellStart"/>
      <w:r w:rsidRPr="007703BD">
        <w:t>representations</w:t>
      </w:r>
      <w:proofErr w:type="spellEnd"/>
      <w:r w:rsidRPr="007703BD">
        <w:t xml:space="preserve">. Learning and </w:t>
      </w:r>
      <w:proofErr w:type="spellStart"/>
      <w:r w:rsidRPr="007703BD">
        <w:t>Instruction</w:t>
      </w:r>
      <w:proofErr w:type="spellEnd"/>
      <w:r w:rsidRPr="007703BD">
        <w:t>, 16(3), S. 183–198. DOI: 10.1016/j.learninstruc.2006.03.001.</w:t>
      </w:r>
      <w:proofErr w:type="gramStart"/>
      <w:r w:rsidRPr="007703BD">
        <w:t>]}[</w:t>
      </w:r>
      <w:proofErr w:type="gramEnd"/>
      <w:r w:rsidRPr="007703BD">
        <w:t>[35]]</w:t>
      </w:r>
    </w:p>
    <w:p w14:paraId="23D4EE4D" w14:textId="77777777" w:rsidR="007703BD" w:rsidRPr="007703BD" w:rsidRDefault="007703BD" w:rsidP="007703BD">
      <w:r w:rsidRPr="007703BD">
        <w:t>Für meine Untersuchung sind diese drei Funktionen besonders aufschlussreich. Eine Ergänzung liegt beispielsweise vor, wenn eine Tabelle konkrete Werte liefert, während eine grafische Darstellung den Verlauf einer Funktion verdeutlicht. Eine Einschränkung der Interpretation kann entstehen, wenn eine präzise symbolische Beschreibung mehrere Deutungen einer zunächst ungenauen Zeichnung ausschließt. Ein vertieftes Verständnis kann schließlich entstehen, wenn Lernende erkennen, welche Eigenschaften in verschiedenen Repräsentationen gemeinsam vorhanden sind und welche nur aus der jeweiligen Darstellungsform hervorgehen.</w:t>
      </w:r>
    </w:p>
    <w:p w14:paraId="3AC6B912" w14:textId="77777777" w:rsidR="007703BD" w:rsidRPr="007703BD" w:rsidRDefault="007703BD" w:rsidP="007703BD">
      <w:r w:rsidRPr="007703BD">
        <w:t>Daraus ergibt sich jedoch keine einfache Regel, möglichst viele Darstellungen gleichzeitig anzubieten. Die Lernenden müssen die Bedeutung jeder einzelnen Darstellung verstehen und anschließend erkennen können, wie die unterschiedlichen Informationen miteinander verbunden sind. Eine zusätzliche Grafik kann nur dann zu einem sinnvollen Bestandteil der Aufgabenbearbeitung werden, wenn ihr Verhältnis zur sprachlichen und symbolischen Beschreibung ausreichend geklärt ist.</w:t>
      </w:r>
    </w:p>
    <w:p w14:paraId="74B6AABF" w14:textId="77777777" w:rsidR="007703BD" w:rsidRPr="007703BD" w:rsidRDefault="007703BD" w:rsidP="007703BD">
      <w:r w:rsidRPr="007703BD">
        <w:t>An dieser Stelle muss ich auch die Besonderheiten des FRZK berücksichtigen. Die Ausdrücke +0, −0, +∞ und −∞ sollen nicht nur als grafische Hinweise verwendet werden, sondern besitzen innerhalb des FRZK ausdrücklich vorgesehene symbolische Rechenregeln. Eine Darstellung dieser Ausdrücke muss deshalb ihre mathematische Funktion innerhalb des definierten Systems erkennen lassen. Es genügt nicht, eine Richtung durch einen Pfeil oder ein Vorzeichen zu kennzeichnen, wenn nicht deutlich wird, welche Operationen mit dieser Kennzeichnung zulässig sind.</w:t>
      </w:r>
    </w:p>
    <w:p w14:paraId="1EC15EF8" w14:textId="77777777" w:rsidR="007703BD" w:rsidRPr="007703BD" w:rsidRDefault="007703BD" w:rsidP="007703BD">
      <w:r w:rsidRPr="007703BD">
        <w:t>Eine grafische Darstellung kann beispielsweise verdeutlichen, dass sich eine Variable der null von positiven oder negativen Werten aus nähert. Damit ist jedoch noch nicht entschieden, wie das FRZK mit den symbolischen Ergebnissen solcher Grenzbetrachtungen weiterrechnet. Die Darstellung muss deshalb von der formalen Rechenregel unterschieden werden. Ebenso wenig darf aus einem grafischen Verlauf bei großen Beträgen der Variablen unmittelbar eine uneingeschränkt zulässige Rechnung mit +∞ oder −∞ abgeleitet werden.</w:t>
      </w:r>
    </w:p>
    <w:p w14:paraId="7B65140D" w14:textId="77777777" w:rsidR="007703BD" w:rsidRPr="007703BD" w:rsidRDefault="007703BD" w:rsidP="007703BD">
      <w:r w:rsidRPr="007703BD">
        <w:t xml:space="preserve">Die Forschung zu multiplen Repräsentationen zeigt auch mögliche Schwierigkeiten bei der Verknüpfung verschiedener Darstellungsformen. Schnotz und Bannert untersuchen das Lernen mit verbalen und bildlichen Repräsentationen und entwickeln dazu eine theoretische Beschreibung der Konstruktion mentaler Modelle. In einer experimentellen Untersuchung mit sechzig Studierenden vergleichen sie unterschiedliche Kombinationen von Texten und Grafiken. Ihre Arbeit macht deutlich, dass bildliche Darstellungen nicht unabhängig von der kognitiven Verarbeitung betrachtet werden können und dass unterschiedliche Visualisierungen die Bildung mentaler Modelle beeinflussen können. {[Schnotz, Wolfgang; Bannert, Maria (2003). Construction and </w:t>
      </w:r>
      <w:proofErr w:type="spellStart"/>
      <w:r w:rsidRPr="007703BD">
        <w:t>interference</w:t>
      </w:r>
      <w:proofErr w:type="spellEnd"/>
      <w:r w:rsidRPr="007703BD">
        <w:t xml:space="preserve"> in </w:t>
      </w:r>
      <w:proofErr w:type="spellStart"/>
      <w:r w:rsidRPr="007703BD">
        <w:t>learning</w:t>
      </w:r>
      <w:proofErr w:type="spellEnd"/>
      <w:r w:rsidRPr="007703BD">
        <w:t xml:space="preserve"> </w:t>
      </w:r>
      <w:proofErr w:type="spellStart"/>
      <w:r w:rsidRPr="007703BD">
        <w:t>from</w:t>
      </w:r>
      <w:proofErr w:type="spellEnd"/>
      <w:r w:rsidRPr="007703BD">
        <w:t xml:space="preserve"> multiple </w:t>
      </w:r>
      <w:proofErr w:type="spellStart"/>
      <w:r w:rsidRPr="007703BD">
        <w:t>representation</w:t>
      </w:r>
      <w:proofErr w:type="spellEnd"/>
      <w:r w:rsidRPr="007703BD">
        <w:t xml:space="preserve">. Learning and </w:t>
      </w:r>
      <w:proofErr w:type="spellStart"/>
      <w:r w:rsidRPr="007703BD">
        <w:t>Instruction</w:t>
      </w:r>
      <w:proofErr w:type="spellEnd"/>
      <w:r w:rsidRPr="007703BD">
        <w:t>, 13(2), S. 141–156. DOI: 10.1016/S0959-4752(02)00017-8.</w:t>
      </w:r>
      <w:proofErr w:type="gramStart"/>
      <w:r w:rsidRPr="007703BD">
        <w:t>]}[</w:t>
      </w:r>
      <w:proofErr w:type="gramEnd"/>
      <w:r w:rsidRPr="007703BD">
        <w:t>[36]]</w:t>
      </w:r>
    </w:p>
    <w:p w14:paraId="6FBF2D42" w14:textId="77777777" w:rsidR="007703BD" w:rsidRPr="007703BD" w:rsidRDefault="007703BD" w:rsidP="007703BD">
      <w:r w:rsidRPr="007703BD">
        <w:t xml:space="preserve">Für mich folgt daraus, dass eine zusätzliche grafische Darstellung nicht allein nach ihrer mathematischen Korrektheit beurteilt werden darf. Ich muss auch berücksichtigen, welche Vorstellungen sie bei den Lernenden möglicherweise hervorruft. Eine räumliche Darstellung </w:t>
      </w:r>
      <w:r w:rsidRPr="007703BD">
        <w:lastRenderedPageBreak/>
        <w:t>kann beispielsweise den Eindruck vermitteln, dass eine gezeichnete Achse oder Richtung eine physikalisch vorhandene Eigenschaft des untersuchten Gegenstands sei. Tatsächlich kann es sich um eine frei gewählte mathematische Repräsentation handeln, deren räumliche Anordnung lediglich der Bearbeitung dient.</w:t>
      </w:r>
    </w:p>
    <w:p w14:paraId="1438249B" w14:textId="77777777" w:rsidR="007703BD" w:rsidRPr="007703BD" w:rsidRDefault="007703BD" w:rsidP="007703BD">
      <w:r w:rsidRPr="007703BD">
        <w:t>Diese Unterscheidung besitzt für das FRZK besondere Bedeutung. Das System verlangt eine orthogonale Ausgangsorientierung im Grenzzustand null, schreibt den später entstehenden funktionalen Beziehungen jedoch keine bestimmte Geometrie vor. Wenn ich diese Ausgangsorientierung grafisch darstelle, muss erkennbar bleiben, dass ich damit eine definierte Eigenschaft des Ausgangszustands kennzeichne. Daraus darf nicht der Eindruck entstehen, dass alle später dargestellten Beziehungen notwendig orthogonal oder euklidisch sein müssten. Die Geometrie der konkreten funktionalen Beziehungen ergibt sich erst aus den jeweils eingeführten Voraussetzungen und Funktionen.</w:t>
      </w:r>
    </w:p>
    <w:p w14:paraId="48E109E0" w14:textId="77777777" w:rsidR="007703BD" w:rsidRPr="007703BD" w:rsidRDefault="007703BD" w:rsidP="007703BD">
      <w:r w:rsidRPr="007703BD">
        <w:t xml:space="preserve">Rau untersucht in einem umfangreichen Forschungsüberblick die Bedingungen, unter denen mehrere visuelle Repräsentationen das Lernen in mathematischen, naturwissenschaftlichen und technischen Zusammenhängen unterstützen können. Sie beschreibt dabei ein grundlegendes Problem: Lernende sollen häufig einen fachlichen Gegenstand mithilfe von Darstellungen verstehen, deren eigene Bedeutung sie noch nicht ausreichend kennen. Für einen erfolgreichen Einsatz sind deshalb nicht nur Kenntnisse über den dargestellten Gegenstand erforderlich, sondern auch Kompetenzen im Umgang mit den jeweiligen Repräsentationsformen. {[Rau, Martina A. (2017). </w:t>
      </w:r>
      <w:proofErr w:type="spellStart"/>
      <w:r w:rsidRPr="007703BD">
        <w:t>Conditions</w:t>
      </w:r>
      <w:proofErr w:type="spellEnd"/>
      <w:r w:rsidRPr="007703BD">
        <w:t xml:space="preserve"> </w:t>
      </w:r>
      <w:proofErr w:type="spellStart"/>
      <w:r w:rsidRPr="007703BD">
        <w:t>for</w:t>
      </w:r>
      <w:proofErr w:type="spellEnd"/>
      <w:r w:rsidRPr="007703BD">
        <w:t xml:space="preserve"> </w:t>
      </w:r>
      <w:proofErr w:type="spellStart"/>
      <w:r w:rsidRPr="007703BD">
        <w:t>the</w:t>
      </w:r>
      <w:proofErr w:type="spellEnd"/>
      <w:r w:rsidRPr="007703BD">
        <w:t xml:space="preserve"> </w:t>
      </w:r>
      <w:proofErr w:type="spellStart"/>
      <w:r w:rsidRPr="007703BD">
        <w:t>Effectiveness</w:t>
      </w:r>
      <w:proofErr w:type="spellEnd"/>
      <w:r w:rsidRPr="007703BD">
        <w:t xml:space="preserve"> </w:t>
      </w:r>
      <w:proofErr w:type="spellStart"/>
      <w:r w:rsidRPr="007703BD">
        <w:t>of</w:t>
      </w:r>
      <w:proofErr w:type="spellEnd"/>
      <w:r w:rsidRPr="007703BD">
        <w:t xml:space="preserve"> Multiple Visual </w:t>
      </w:r>
      <w:proofErr w:type="spellStart"/>
      <w:r w:rsidRPr="007703BD">
        <w:t>Representations</w:t>
      </w:r>
      <w:proofErr w:type="spellEnd"/>
      <w:r w:rsidRPr="007703BD">
        <w:t xml:space="preserve"> in </w:t>
      </w:r>
      <w:proofErr w:type="spellStart"/>
      <w:r w:rsidRPr="007703BD">
        <w:t>Enhancing</w:t>
      </w:r>
      <w:proofErr w:type="spellEnd"/>
      <w:r w:rsidRPr="007703BD">
        <w:t xml:space="preserve"> STEM Learning. Educational </w:t>
      </w:r>
      <w:proofErr w:type="spellStart"/>
      <w:r w:rsidRPr="007703BD">
        <w:t>Psychology</w:t>
      </w:r>
      <w:proofErr w:type="spellEnd"/>
      <w:r w:rsidRPr="007703BD">
        <w:t xml:space="preserve"> Review, 29(4), S. 717–761. DOI: 10.1007/s10648-016-9365-3.</w:t>
      </w:r>
      <w:proofErr w:type="gramStart"/>
      <w:r w:rsidRPr="007703BD">
        <w:t>]}[</w:t>
      </w:r>
      <w:proofErr w:type="gramEnd"/>
      <w:r w:rsidRPr="007703BD">
        <w:t>[37]]</w:t>
      </w:r>
    </w:p>
    <w:p w14:paraId="7C44BFB9" w14:textId="77777777" w:rsidR="007703BD" w:rsidRPr="007703BD" w:rsidRDefault="007703BD" w:rsidP="007703BD">
      <w:r w:rsidRPr="007703BD">
        <w:t>Diese Erkenntnis berührt eine grundlegende Annahme meiner Untersuchung. Ich möchte mithilfe des FRZK mathematische Zusammenhänge verständlicher machen. Dafür muss der Lernende aber zunächst die verwendeten Symbole und Darstellungsregeln verstehen. Je mehr zusätzliche Kennzeichnungen ich einführe, desto größer kann der Aufwand werden, der für das Erlernen des Darstellungsverfahrens notwendig ist.</w:t>
      </w:r>
    </w:p>
    <w:p w14:paraId="747C04E1" w14:textId="77777777" w:rsidR="007703BD" w:rsidRPr="007703BD" w:rsidRDefault="007703BD" w:rsidP="007703BD">
      <w:r w:rsidRPr="007703BD">
        <w:t>Bei den gewöhnlichen Funktionsdarstellungen betrifft dies bereits die Bedeutung der Achsen, Skalierungen und Zuordnungen. Im FRZK kommen weitere Anforderungen hinzu, wenn gerichtete Nullzustände, symbolische Unendlichkeitswerte oder orientierungserhaltende Nullzustände verwendet werden. Ich kann nicht voraussetzen, dass diese zusätzlichen Informationen ohne eigene Einführung und Übung verstanden werden. Gerade deshalb muss die spätere Untersuchung zwischen Schwierigkeiten mit der mathematischen Aufgabe und Schwierigkeiten mit der verwendeten FRZK-Symbolik unterscheiden.</w:t>
      </w:r>
    </w:p>
    <w:p w14:paraId="54D42280" w14:textId="77777777" w:rsidR="007703BD" w:rsidRPr="007703BD" w:rsidRDefault="007703BD" w:rsidP="007703BD">
      <w:r w:rsidRPr="007703BD">
        <w:t>Aus der bisherigen Literatur ergibt sich damit ein erstes wichtiges Zwischenergebnis. Eine funktionale Darstellung kann nur dann als didaktisches Hilfsmittel beurteilt werden, wenn neben dem mathematischen Inhalt auch die Anforderungen der Darstellung selbst berücksichtigt werden. Ein möglicher Vorteil des FRZK müsste deshalb unter Bedingungen untersucht werden, in denen die Lernenden ausreichende Gelegenheit erhalten, die besonderen Darstellungsregeln kennenzulernen. Gleichzeitig muss überprüft werden, ob der dafür notwendige Lernaufwand durch einen späteren Nutzen gerechtfertigt wird.</w:t>
      </w:r>
    </w:p>
    <w:p w14:paraId="693C5E97" w14:textId="77777777" w:rsidR="007703BD" w:rsidRPr="007703BD" w:rsidRDefault="007703BD" w:rsidP="007703BD">
      <w:r w:rsidRPr="007703BD">
        <w:t xml:space="preserve">Ein besonders wichtiger Vergleichsgegenstand sind die Concept-Maps. Sie besitzen für meine Untersuchung eine unmittelbare praktische Bedeutung, weil ich in meiner Nachhilfetätigkeit bereits mit der strukturierten Darstellung von Begriffen und Beziehungen arbeite. Damit kann ich das FRZK nicht als grundsätzlich neue Form der grafischen Ordnung </w:t>
      </w:r>
      <w:r w:rsidRPr="007703BD">
        <w:lastRenderedPageBreak/>
        <w:t>von Informationen darstellen, ohne die vorhandenen Möglichkeiten solcher Verfahren sorgfältig zu berücksichtigen.</w:t>
      </w:r>
    </w:p>
    <w:p w14:paraId="4C05BBBE" w14:textId="77777777" w:rsidR="007703BD" w:rsidRPr="007703BD" w:rsidRDefault="007703BD" w:rsidP="007703BD">
      <w:r w:rsidRPr="007703BD">
        <w:t xml:space="preserve">Novak und </w:t>
      </w:r>
      <w:proofErr w:type="spellStart"/>
      <w:r w:rsidRPr="007703BD">
        <w:t>Cañas</w:t>
      </w:r>
      <w:proofErr w:type="spellEnd"/>
      <w:r w:rsidRPr="007703BD">
        <w:t xml:space="preserve"> beschreiben Concept-Maps als grafische Werkzeuge zur Organisation und Darstellung von Wissen. Begriffe werden dabei durch beschriftete Elemente repräsentiert und durch Beziehungen miteinander verbunden. Die Verbindungslinien erhalten in der Regel sprachliche Bezeichnungen, sodass sich aus den verknüpften Begriffen sinnvolle Aussagen bilden. Darüber hinaus können hierarchische Strukturen und Querverbindungen zwischen verschiedenen Bereichen einer Concept-</w:t>
      </w:r>
      <w:proofErr w:type="spellStart"/>
      <w:r w:rsidRPr="007703BD">
        <w:t>Map</w:t>
      </w:r>
      <w:proofErr w:type="spellEnd"/>
      <w:r w:rsidRPr="007703BD">
        <w:t xml:space="preserve"> dargestellt werden. Die Konstruktion kann sich an einer ausdrücklich formulierten Leitfrage orientieren. {[Novak, Joseph D.; </w:t>
      </w:r>
      <w:proofErr w:type="spellStart"/>
      <w:r w:rsidRPr="007703BD">
        <w:t>Cañas</w:t>
      </w:r>
      <w:proofErr w:type="spellEnd"/>
      <w:r w:rsidRPr="007703BD">
        <w:t xml:space="preserve">, Alberto J. (2008). The Theory Underlying Concept Maps and </w:t>
      </w:r>
      <w:proofErr w:type="spellStart"/>
      <w:r w:rsidRPr="007703BD">
        <w:t>How</w:t>
      </w:r>
      <w:proofErr w:type="spellEnd"/>
      <w:r w:rsidRPr="007703BD">
        <w:t xml:space="preserve"> </w:t>
      </w:r>
      <w:proofErr w:type="spellStart"/>
      <w:r w:rsidRPr="007703BD">
        <w:t>to</w:t>
      </w:r>
      <w:proofErr w:type="spellEnd"/>
      <w:r w:rsidRPr="007703BD">
        <w:t xml:space="preserve"> </w:t>
      </w:r>
      <w:proofErr w:type="spellStart"/>
      <w:r w:rsidRPr="007703BD">
        <w:t>Construct</w:t>
      </w:r>
      <w:proofErr w:type="spellEnd"/>
      <w:r w:rsidRPr="007703BD">
        <w:t xml:space="preserve"> and Use </w:t>
      </w:r>
      <w:proofErr w:type="spellStart"/>
      <w:r w:rsidRPr="007703BD">
        <w:t>Them</w:t>
      </w:r>
      <w:proofErr w:type="spellEnd"/>
      <w:r w:rsidRPr="007703BD">
        <w:t xml:space="preserve">. Technical Report IHMC </w:t>
      </w:r>
      <w:proofErr w:type="spellStart"/>
      <w:r w:rsidRPr="007703BD">
        <w:t>CmapTools</w:t>
      </w:r>
      <w:proofErr w:type="spellEnd"/>
      <w:r w:rsidRPr="007703BD">
        <w:t xml:space="preserve"> 2006-01, Revision 01-2008. Florida Institute </w:t>
      </w:r>
      <w:proofErr w:type="spellStart"/>
      <w:r w:rsidRPr="007703BD">
        <w:t>for</w:t>
      </w:r>
      <w:proofErr w:type="spellEnd"/>
      <w:r w:rsidRPr="007703BD">
        <w:t xml:space="preserve"> Human and </w:t>
      </w:r>
      <w:proofErr w:type="spellStart"/>
      <w:r w:rsidRPr="007703BD">
        <w:t>Machine</w:t>
      </w:r>
      <w:proofErr w:type="spellEnd"/>
      <w:r w:rsidRPr="007703BD">
        <w:t xml:space="preserve"> </w:t>
      </w:r>
      <w:proofErr w:type="spellStart"/>
      <w:r w:rsidRPr="007703BD">
        <w:t>Cognition</w:t>
      </w:r>
      <w:proofErr w:type="spellEnd"/>
      <w:r w:rsidRPr="007703BD">
        <w:t>.</w:t>
      </w:r>
      <w:proofErr w:type="gramStart"/>
      <w:r w:rsidRPr="007703BD">
        <w:t>]}[</w:t>
      </w:r>
      <w:proofErr w:type="gramEnd"/>
      <w:r w:rsidRPr="007703BD">
        <w:t>[38]]</w:t>
      </w:r>
    </w:p>
    <w:p w14:paraId="13004FA7" w14:textId="77777777" w:rsidR="007703BD" w:rsidRPr="007703BD" w:rsidRDefault="007703BD" w:rsidP="007703BD">
      <w:r w:rsidRPr="007703BD">
        <w:t>Für meine Untersuchung ist daran wesentlich, dass Concept-Maps nicht nur einzelne Begriffe nebeneinanderstellen. Sie können Beziehungen ausdrücklich kennzeichnen und dadurch einen Zusammenhang zwischen unterschiedlichen Wissenselementen sichtbar machen. Eine mathematische Aufgabenstellung lässt sich beispielsweise so strukturieren, dass gegebene Größen, gesuchte Größen, verwendete Begriffe und die zugehörigen Beziehungen miteinander verbunden werden.</w:t>
      </w:r>
    </w:p>
    <w:p w14:paraId="0DFC752A" w14:textId="77777777" w:rsidR="007703BD" w:rsidRPr="007703BD" w:rsidRDefault="007703BD" w:rsidP="007703BD">
      <w:r w:rsidRPr="007703BD">
        <w:t>Damit berühren Concept-Maps bereits wesentliche Ziele des FRZK. Auch ich möchte die für eine Aufgabe notwendigen Informationen ordnen und funktionale Zusammenhänge nachvollziehbar machen. Es wäre deshalb wissenschaftlich nicht gerechtfertigt, die bloße grafische Verbindung von Größen und Begriffen als eigenständige Leistung des FRZK auszugeben.</w:t>
      </w:r>
    </w:p>
    <w:p w14:paraId="29278847" w14:textId="77777777" w:rsidR="007703BD" w:rsidRPr="007703BD" w:rsidRDefault="007703BD" w:rsidP="007703BD">
      <w:r w:rsidRPr="007703BD">
        <w:t>Bei genauerer Betrachtung muss ich jedoch unterscheiden, welchen Zweck die jeweilige Darstellung verfolgt. Eine Concept-</w:t>
      </w:r>
      <w:proofErr w:type="spellStart"/>
      <w:r w:rsidRPr="007703BD">
        <w:t>Map</w:t>
      </w:r>
      <w:proofErr w:type="spellEnd"/>
      <w:r w:rsidRPr="007703BD">
        <w:t xml:space="preserve"> dient zunächst der Organisation und Darstellung begrifflicher beziehungsweise propositionaler Zusammenhänge. Das FRZK soll darüber hinaus einen ausdrücklich bestimmten mathematischen Darstellungs- und Bearbeitungsrahmen bereitstellen. Insbesondere sieht es eigene symbolische Rechenregeln und den Erhalt zusätzlicher Zustandsinformationen vor.</w:t>
      </w:r>
    </w:p>
    <w:p w14:paraId="6CA3D239" w14:textId="77777777" w:rsidR="007703BD" w:rsidRPr="007703BD" w:rsidRDefault="007703BD" w:rsidP="007703BD">
      <w:r w:rsidRPr="007703BD">
        <w:t>Daraus folgt allerdings noch keine grundsätzlich unüberbrückbare Trennung zwischen beiden Ansätzen. Auch Concept-Maps können durch zusätzliche Kennzeichnungen, formale Relationen oder technische Erweiterungen für spezielle Aufgaben angepasst werden. Ich muss deshalb prüfen, welche Anforderungen bereits mit einer entsprechend ausgestalteten Concept-</w:t>
      </w:r>
      <w:proofErr w:type="spellStart"/>
      <w:r w:rsidRPr="007703BD">
        <w:t>Map</w:t>
      </w:r>
      <w:proofErr w:type="spellEnd"/>
      <w:r w:rsidRPr="007703BD">
        <w:t xml:space="preserve"> erfüllt werden können und welche erst durch eine eigens definierte mathematische Struktur des FRZK bearbeitbar werden.</w:t>
      </w:r>
    </w:p>
    <w:p w14:paraId="63C4CB04" w14:textId="77777777" w:rsidR="007703BD" w:rsidRPr="007703BD" w:rsidRDefault="007703BD" w:rsidP="007703BD">
      <w:r w:rsidRPr="007703BD">
        <w:t>Für diese Gegenüberstellung ist die Unterscheidung zwischen einer grafisch bezeichneten Beziehung und einer formal definierten mathematischen Operation besonders wichtig. Eine Concept-</w:t>
      </w:r>
      <w:proofErr w:type="spellStart"/>
      <w:r w:rsidRPr="007703BD">
        <w:t>Map</w:t>
      </w:r>
      <w:proofErr w:type="spellEnd"/>
      <w:r w:rsidRPr="007703BD">
        <w:t xml:space="preserve"> kann beispielsweise die Aussage enthalten, dass eine Größe von einer anderen abhängt. Daraus ergibt sich aber noch nicht automatisch eine mathematische Funktion mit ausdrücklich bestimmtem Definitions- und Zielbereich. Ebenso kann eine Verbindung eine Veränderungsrichtung kennzeichnen, ohne dass damit bereits eine Rechenregel für die weitere Bearbeitung festgelegt wäre.</w:t>
      </w:r>
    </w:p>
    <w:p w14:paraId="0FAD5177" w14:textId="77777777" w:rsidR="007703BD" w:rsidRPr="007703BD" w:rsidRDefault="007703BD" w:rsidP="007703BD">
      <w:r w:rsidRPr="007703BD">
        <w:t xml:space="preserve">Das FRZK soll solche mathematischen Festlegungen ausdrücklich verfügbar machen. Ob dies für die konkrete Aufgabe eine Erweiterung gegenüber einer vorhandenen Darstellung bedeutet, hängt allerdings davon ab, welche Informationen die Vergleichsdarstellung bereits </w:t>
      </w:r>
      <w:r w:rsidRPr="007703BD">
        <w:lastRenderedPageBreak/>
        <w:t>enthält. Ich darf deshalb nicht allein das FRZK mit einer möglichst einfachen Concept-</w:t>
      </w:r>
      <w:proofErr w:type="spellStart"/>
      <w:r w:rsidRPr="007703BD">
        <w:t>Map</w:t>
      </w:r>
      <w:proofErr w:type="spellEnd"/>
      <w:r w:rsidRPr="007703BD">
        <w:t xml:space="preserve"> vergleichen. Ein angemessener wissenschaftlicher Vergleich muss auch fachlich gut ausgearbeitete und für die jeweilige Aufgabe geeignete Concept-Maps berücksichtigen.</w:t>
      </w:r>
    </w:p>
    <w:p w14:paraId="071B031F" w14:textId="77777777" w:rsidR="007703BD" w:rsidRPr="007703BD" w:rsidRDefault="007703BD" w:rsidP="007703BD">
      <w:r w:rsidRPr="007703BD">
        <w:t xml:space="preserve">Die empirische Forschung zu Concept-Maps bietet wichtige Anhaltspunkte für deren mögliche Lernwirkung. Nesbit und </w:t>
      </w:r>
      <w:proofErr w:type="spellStart"/>
      <w:r w:rsidRPr="007703BD">
        <w:t>Adesope</w:t>
      </w:r>
      <w:proofErr w:type="spellEnd"/>
      <w:r w:rsidRPr="007703BD">
        <w:t xml:space="preserve"> untersuchten in einer Metaanalyse experimentelle und quasi-experimentelle Studien zum Lernen mit Concept- und Knowledge-Maps. Sie werteten 55 Studien mit insgesamt 5.818 Teilnehmenden und 67 standardisierten Effektgrößen aus. Die Ergebnisse weisen unter verschiedenen Untersuchungsbedingungen auf Vorteile hinsichtlich des Wissenserhalts hin. Zugleich zeigen die Autoren eine erhebliche Unterschiedlichkeit der Befunde, die unter anderem von der Art der Verwendung und den jeweiligen Vergleichsbedingungen abhängt. {[Nesbit, John C.; </w:t>
      </w:r>
      <w:proofErr w:type="spellStart"/>
      <w:r w:rsidRPr="007703BD">
        <w:t>Adesope</w:t>
      </w:r>
      <w:proofErr w:type="spellEnd"/>
      <w:r w:rsidRPr="007703BD">
        <w:t xml:space="preserve">, </w:t>
      </w:r>
      <w:proofErr w:type="spellStart"/>
      <w:r w:rsidRPr="007703BD">
        <w:t>Olusola</w:t>
      </w:r>
      <w:proofErr w:type="spellEnd"/>
      <w:r w:rsidRPr="007703BD">
        <w:t xml:space="preserve"> O. (2006). Learning With Concept and Knowledge Maps: A Meta-Analysis. Review </w:t>
      </w:r>
      <w:proofErr w:type="spellStart"/>
      <w:r w:rsidRPr="007703BD">
        <w:t>of</w:t>
      </w:r>
      <w:proofErr w:type="spellEnd"/>
      <w:r w:rsidRPr="007703BD">
        <w:t xml:space="preserve"> Educational Research, 76(3), S. 413–448. DOI: 10.3102/00346543076003413.</w:t>
      </w:r>
      <w:proofErr w:type="gramStart"/>
      <w:r w:rsidRPr="007703BD">
        <w:t>]}[</w:t>
      </w:r>
      <w:proofErr w:type="gramEnd"/>
      <w:r w:rsidRPr="007703BD">
        <w:t>[39]]</w:t>
      </w:r>
    </w:p>
    <w:p w14:paraId="32537B47" w14:textId="77777777" w:rsidR="007703BD" w:rsidRPr="007703BD" w:rsidRDefault="007703BD" w:rsidP="007703BD">
      <w:r w:rsidRPr="007703BD">
        <w:t>Für meine Untersuchung ergeben sich daraus zwei Folgerungen. Zunächst ist die Verwendung grafisch strukturierter Wissensdarstellungen bereits durch einen umfangreichen empirischen Forschungsbestand untersucht worden. Das FRZK kann deshalb nicht allein mit der allgemeinen Aussage begründet werden, dass grafische Ordnungen das Lernen unterstützen könnten. Zum anderen zeigen die unterschiedlichen Untersuchungsergebnisse, dass der Einsatz solcher Darstellungen nicht unter sämtlichen Bedingungen dieselbe Wirkung besitzt.</w:t>
      </w:r>
    </w:p>
    <w:p w14:paraId="47AD236A" w14:textId="77777777" w:rsidR="007703BD" w:rsidRPr="007703BD" w:rsidRDefault="007703BD" w:rsidP="007703BD">
      <w:r w:rsidRPr="007703BD">
        <w:t>Ich muss deshalb genauer bestimmen, welche Lernleistung ich mit dem FRZK untersuchen möchte. Die Fähigkeit, Informationen nach einer Unterrichtseinheit wiederzugeben, ist nicht identisch mit der Fähigkeit, eine mathematische Beziehung fachlich zu erklären, einen Lösungsweg selbstständig zu entwickeln oder ein Verfahren auf eine neue Aufgabe zu übertragen. Ein möglicher zusätzlicher Nutzen des FRZK müsste sich an den für meine Forschungsfrage festgelegten Kriterien zeigen und dürfte nicht allein aus den Ergebnissen allgemeiner Concept-</w:t>
      </w:r>
      <w:proofErr w:type="spellStart"/>
      <w:r w:rsidRPr="007703BD">
        <w:t>Map</w:t>
      </w:r>
      <w:proofErr w:type="spellEnd"/>
      <w:r w:rsidRPr="007703BD">
        <w:t>-Studien abgeleitet werden.</w:t>
      </w:r>
    </w:p>
    <w:p w14:paraId="5834846E" w14:textId="77777777" w:rsidR="007703BD" w:rsidRPr="007703BD" w:rsidRDefault="007703BD" w:rsidP="007703BD">
      <w:r w:rsidRPr="007703BD">
        <w:t xml:space="preserve">O'Donnell, Dansereau und Hall betrachten Knowledge-Maps als Hilfsmittel der Informationsverarbeitung und untersuchen in einem Forschungsüberblick ihre Verwendung beim Lernen. Sie berichten unter anderem über Vorteile bei der Erinnerung zentraler Informationen und über Bedingungen, unter denen Lernende mit geringerem Vorwissen beziehungsweise geringerer verbaler Leistungsfähigkeit profitieren können. Zugleich weisen sie darauf hin, dass die aktive Bearbeitung und die Gestaltung der Karten für ihre Wirksamkeit relevant sind. {[O'Donnell, Angela M.; Dansereau, Donald F.; Hall, Richard H. (2002). Knowledge Maps </w:t>
      </w:r>
      <w:proofErr w:type="spellStart"/>
      <w:r w:rsidRPr="007703BD">
        <w:t>as</w:t>
      </w:r>
      <w:proofErr w:type="spellEnd"/>
      <w:r w:rsidRPr="007703BD">
        <w:t xml:space="preserve"> Scaffolds </w:t>
      </w:r>
      <w:proofErr w:type="spellStart"/>
      <w:r w:rsidRPr="007703BD">
        <w:t>for</w:t>
      </w:r>
      <w:proofErr w:type="spellEnd"/>
      <w:r w:rsidRPr="007703BD">
        <w:t xml:space="preserve"> </w:t>
      </w:r>
      <w:proofErr w:type="spellStart"/>
      <w:r w:rsidRPr="007703BD">
        <w:t>Cognitive</w:t>
      </w:r>
      <w:proofErr w:type="spellEnd"/>
      <w:r w:rsidRPr="007703BD">
        <w:t xml:space="preserve"> Processing. Educational </w:t>
      </w:r>
      <w:proofErr w:type="spellStart"/>
      <w:r w:rsidRPr="007703BD">
        <w:t>Psychology</w:t>
      </w:r>
      <w:proofErr w:type="spellEnd"/>
      <w:r w:rsidRPr="007703BD">
        <w:t xml:space="preserve"> Review, 14(1), S. 71–86. DOI: 10.1023/A:1013132527007.</w:t>
      </w:r>
      <w:proofErr w:type="gramStart"/>
      <w:r w:rsidRPr="007703BD">
        <w:t>]}[</w:t>
      </w:r>
      <w:proofErr w:type="gramEnd"/>
      <w:r w:rsidRPr="007703BD">
        <w:t>[40]]</w:t>
      </w:r>
    </w:p>
    <w:p w14:paraId="71C95184" w14:textId="77777777" w:rsidR="007703BD" w:rsidRPr="007703BD" w:rsidRDefault="007703BD" w:rsidP="007703BD">
      <w:r w:rsidRPr="007703BD">
        <w:t>Diese Ergebnisse sind für meine Nachhilfepraxis von Interesse, weil die Lernenden unterschiedliche Voraussetzungen mitbringen. Dennoch kann ich aus dem allgemeinen Nutzen von Knowledge-Maps nicht folgern, dass eine umfangreichere FRZK-Darstellung automatisch die bessere Lernhilfe darstellt. Gerade für Lernende mit geringerem Vorwissen könnte eine einfache grafische Ordnung zunächst ausreichend sein. Die zusätzlichen symbolischen Regeln des FRZK wären dann nur dort sinnvoll einzusetzen, wo sie zur konkreten mathematischen Bearbeitung beitragen.</w:t>
      </w:r>
    </w:p>
    <w:p w14:paraId="534921D3" w14:textId="77777777" w:rsidR="007703BD" w:rsidRPr="007703BD" w:rsidRDefault="007703BD" w:rsidP="007703BD">
      <w:r w:rsidRPr="007703BD">
        <w:t xml:space="preserve">An dieser Stelle muss ich auch zwischen einer vom Tutor vorbereiteten Darstellung und einer vom Lernenden selbst entwickelten Struktur unterscheiden. Eine vorgefertigte Darstellung kann Orientierung bieten, während ihre eigenständige Herstellung zusätzliche </w:t>
      </w:r>
      <w:r w:rsidRPr="007703BD">
        <w:lastRenderedPageBreak/>
        <w:t>Entscheidungen verlangt. Der Lernende muss Begriffe auswählen, Beziehungen formulieren und gegebenenfalls zunächst angenommene Zusammenhänge korrigieren. Diese Tätigkeiten können für den Lernprozess bedeutsam sein, erhöhen aber zugleich die Anforderungen an die Bearbeitung.</w:t>
      </w:r>
    </w:p>
    <w:p w14:paraId="37A372A5" w14:textId="77777777" w:rsidR="007703BD" w:rsidRPr="007703BD" w:rsidRDefault="007703BD" w:rsidP="007703BD">
      <w:r w:rsidRPr="007703BD">
        <w:t xml:space="preserve">Ainsworth, </w:t>
      </w:r>
      <w:proofErr w:type="spellStart"/>
      <w:r w:rsidRPr="007703BD">
        <w:t>Prain</w:t>
      </w:r>
      <w:proofErr w:type="spellEnd"/>
      <w:r w:rsidRPr="007703BD">
        <w:t xml:space="preserve"> und </w:t>
      </w:r>
      <w:proofErr w:type="spellStart"/>
      <w:r w:rsidRPr="007703BD">
        <w:t>Tytler</w:t>
      </w:r>
      <w:proofErr w:type="spellEnd"/>
      <w:r w:rsidRPr="007703BD">
        <w:t xml:space="preserve"> weisen in ihrem Beitrag zur naturwissenschaftlichen Bildung darauf hin, dass das eigenständige Zeichnen als Bestandteil fachlicher Erkenntnisarbeit betrachtet werden kann. Sie argumentieren dafür, Darstellungen nicht nur als fertige Illustrationen zu verwenden, sondern die aktive Konstruktion und Überarbeitung von Zeichnungen in Lernprozesse einzubeziehen. Diese Perspektive ist für die Gestaltung eines offenen Darstellungsrahmens relevant, auch wenn sich daraus kein unmittelbarer Wirksamkeitsnachweis für mathematische FRZK-Aufgaben ergibt. {[Ainsworth, </w:t>
      </w:r>
      <w:proofErr w:type="spellStart"/>
      <w:r w:rsidRPr="007703BD">
        <w:t>Shaaron</w:t>
      </w:r>
      <w:proofErr w:type="spellEnd"/>
      <w:r w:rsidRPr="007703BD">
        <w:t xml:space="preserve">; </w:t>
      </w:r>
      <w:proofErr w:type="spellStart"/>
      <w:r w:rsidRPr="007703BD">
        <w:t>Prain</w:t>
      </w:r>
      <w:proofErr w:type="spellEnd"/>
      <w:r w:rsidRPr="007703BD">
        <w:t xml:space="preserve">, Vaughan; </w:t>
      </w:r>
      <w:proofErr w:type="spellStart"/>
      <w:r w:rsidRPr="007703BD">
        <w:t>Tytler</w:t>
      </w:r>
      <w:proofErr w:type="spellEnd"/>
      <w:r w:rsidRPr="007703BD">
        <w:t xml:space="preserve">, Russell (2011). Drawing </w:t>
      </w:r>
      <w:proofErr w:type="spellStart"/>
      <w:r w:rsidRPr="007703BD">
        <w:t>to</w:t>
      </w:r>
      <w:proofErr w:type="spellEnd"/>
      <w:r w:rsidRPr="007703BD">
        <w:t xml:space="preserve"> </w:t>
      </w:r>
      <w:proofErr w:type="spellStart"/>
      <w:r w:rsidRPr="007703BD">
        <w:t>Learn</w:t>
      </w:r>
      <w:proofErr w:type="spellEnd"/>
      <w:r w:rsidRPr="007703BD">
        <w:t xml:space="preserve"> in Science. Science, 333(6046), S. 1096–1097. DOI: 10.1126/science.1204153.</w:t>
      </w:r>
      <w:proofErr w:type="gramStart"/>
      <w:r w:rsidRPr="007703BD">
        <w:t>]}[</w:t>
      </w:r>
      <w:proofErr w:type="gramEnd"/>
      <w:r w:rsidRPr="007703BD">
        <w:t>[41]]</w:t>
      </w:r>
    </w:p>
    <w:p w14:paraId="1471F95D" w14:textId="77777777" w:rsidR="007703BD" w:rsidRPr="007703BD" w:rsidRDefault="007703BD" w:rsidP="007703BD">
      <w:r w:rsidRPr="007703BD">
        <w:t>Für die weitere Entwicklung des FRZK ergibt sich daraus die Frage, ob sein Nutzen eher in einer bereits vorhandenen Darstellung oder in ihrem schrittweisen Aufbau durch den Lernenden liegen könnte. Diese beiden Möglichkeiten sind nicht gleichzusetzen. Eine vorgegebene Struktur kann den Aufwand der Orientierung verringern. Eine selbst erstellte Darstellung könnte dagegen zusätzliche Auseinandersetzung mit dem Zusammenhang verlangen. Welche Form in einer bestimmten Lernsituation günstiger ist, muss anhand der jeweiligen Aufgabe, des Vorwissens und der benötigten Unterstützung geprüft werden.</w:t>
      </w:r>
    </w:p>
    <w:p w14:paraId="73781AF5" w14:textId="77777777" w:rsidR="007703BD" w:rsidRPr="007703BD" w:rsidRDefault="007703BD" w:rsidP="007703BD">
      <w:r w:rsidRPr="007703BD">
        <w:t>Die besonderen symbolischen Festlegungen des FRZK verschärfen diese Unterscheidung. Soll ein Lernender die gerichteten Nullzustände +0 und −0 verwenden, muss er erkennen, warum die jeweilige Richtung für die betrachtete mathematische Beziehung relevant ist. Wird die Kennzeichnung lediglich in eine bereits vorbereitete Darstellung übernommen, lässt sich daraus noch nicht auf ein Verständnis ihrer Bedeutung schließen. Erst wenn der Lernende die Wahl der Richtung begründen und ihre Konsequenzen für den weiteren Rechenweg erklären kann, entsteht ein beobachtbarer Hinweis auf eine fachlich verstandene Anwendung.</w:t>
      </w:r>
    </w:p>
    <w:p w14:paraId="61AF0F5B" w14:textId="77777777" w:rsidR="007703BD" w:rsidRPr="007703BD" w:rsidRDefault="007703BD" w:rsidP="007703BD">
      <w:r w:rsidRPr="007703BD">
        <w:t>Ein entsprechendes Problem ergibt sich bei +∞ und −∞. Die Symbole können ein bestimmtes Grenzverhalten kennzeichnen, ohne dass sie gewöhnliche reelle Zahlen darstellen. Eine grafische Darstellung könnte beispielsweise zeigen, dass sich ein Funktionsgraph in einer bestimmten Richtung unbegrenzt fortsetzt. Für die mathematische Bearbeitung ist jedoch zusätzlich entscheidend, welche Aussage über den zugrunde liegenden Grenzprozess getroffen wird. Die visuelle Richtung einer Kurve und eine zulässige Rechenoperation mit einem symbolischen Unendlichkeitswert sind deshalb voneinander zu unterscheiden.</w:t>
      </w:r>
    </w:p>
    <w:p w14:paraId="13ECF4B2" w14:textId="77777777" w:rsidR="007703BD" w:rsidRPr="007703BD" w:rsidRDefault="007703BD" w:rsidP="007703BD">
      <w:r w:rsidRPr="007703BD">
        <w:t xml:space="preserve">Als gedankliches Beispiel kann die Funktion betrachtet werden, die jedem </w:t>
      </w:r>
      <w:proofErr w:type="gramStart"/>
      <w:r w:rsidRPr="007703BD">
        <w:t>von null verschiedenen reellen Wert</w:t>
      </w:r>
      <w:proofErr w:type="gramEnd"/>
      <w:r w:rsidRPr="007703BD">
        <w:t xml:space="preserve"> seinen Kehrwert zuordnet. Nähert sich das Argument der null von positiven Werten aus, wächst der Funktionswert unbegrenzt in positiver Richtung. Erfolgt die Annäherung von negativen Werten aus, ergibt sich ein entsprechendes unbegrenztes Verhalten in negativer Richtung. Eine grafische Darstellung kann beide Fälle durch die unterschiedlichen Äste des Funktionsgraphen veranschaulichen. Die im FRZK vorgesehenen symbolischen Ausdrücke +0, −0, +∞ und −∞ sollen diese gerichteten Zusammenhänge zusätzlich innerhalb der definierten symbolischen Bearbeitung verfügbar machen.</w:t>
      </w:r>
    </w:p>
    <w:p w14:paraId="047413F4" w14:textId="77777777" w:rsidR="007703BD" w:rsidRPr="007703BD" w:rsidRDefault="007703BD" w:rsidP="007703BD">
      <w:r w:rsidRPr="007703BD">
        <w:lastRenderedPageBreak/>
        <w:t>Dabei muss ausdrücklich erhalten bleiben, dass die Funktion an der Stelle null nicht definiert ist. Aus einer symbolischen Zuordnung zwischen gerichteten Null- und Unendlichkeitszuständen darf deshalb nicht ohne zusätzliche Definition eine gewöhnliche Funktionsauswertung an der Stelle null werden. Ebenso muss zwischen einer Darstellung des Grenzverhaltens und einer innerhalb des FRZK zugelassenen Operation unterschieden werden. Dieses Beispiel zeigt eine mögliche Aufgabe für die erweiterte Symbolik; es ist kein Nachweis ihrer algebraischen Konsistenz oder didaktischen Überlegenheit.</w:t>
      </w:r>
    </w:p>
    <w:p w14:paraId="742E2F76" w14:textId="77777777" w:rsidR="007703BD" w:rsidRPr="007703BD" w:rsidRDefault="007703BD" w:rsidP="007703BD">
      <w:r w:rsidRPr="007703BD">
        <w:t xml:space="preserve">Eine vergleichbare Anforderung entsteht, wenn zwei mathematische Ausdrücke bei einer algebraischen Umformung scheinbar dieselbe Gestalt erhalten, aber unterschiedliche Definitionsbereiche besitzen. Wird beispielsweise ein </w:t>
      </w:r>
      <w:proofErr w:type="spellStart"/>
      <w:r w:rsidRPr="007703BD">
        <w:t>gebrochenrationaler</w:t>
      </w:r>
      <w:proofErr w:type="spellEnd"/>
      <w:r w:rsidRPr="007703BD">
        <w:t xml:space="preserve"> Ausdruck durch Kürzen vereinfacht, kann eine ursprünglich ausgeschlossene Stelle in der vereinfachten Formel nicht mehr unmittelbar sichtbar sein. Die vereinfachte Funktionsvorschrift kann deshalb nur unter Beachtung des ursprünglichen Definitionsbereichs als gleichwertige Beschreibung verwendet werden.</w:t>
      </w:r>
    </w:p>
    <w:p w14:paraId="2ADFA812" w14:textId="77777777" w:rsidR="007703BD" w:rsidRPr="007703BD" w:rsidRDefault="007703BD" w:rsidP="007703BD">
      <w:r w:rsidRPr="007703BD">
        <w:t>Für das FRZK ergibt sich daraus die Anforderung, dass eine Repräsentationsänderung nicht unbemerkt Informationen über den Geltungsbereich verlieren darf. Eine grafische Darstellung kann eine Definitionslücke kennzeichnen. Eine symbolische Darstellung muss dagegen die entsprechende Einschränkung ausdrücklich enthalten oder mit einer nachvollziehbaren Definitionsangabe verbunden sein. Der Übergang zwischen beiden Darstellungen ist nur dann fachlich angemessen, wenn die für die untersuchte Beziehung relevanten Informationen erhalten bleiben.</w:t>
      </w:r>
    </w:p>
    <w:p w14:paraId="613F8B16" w14:textId="77777777" w:rsidR="007703BD" w:rsidRPr="007703BD" w:rsidRDefault="007703BD" w:rsidP="007703BD">
      <w:r w:rsidRPr="007703BD">
        <w:t xml:space="preserve">Diese Überlegung führt unmittelbar zur Frage des Orientierungserhalts bei der Skalarmultiplikation eines Vektors mit null. In einem gewöhnlichen reellen Vektorraum besitzt ein </w:t>
      </w:r>
      <w:proofErr w:type="gramStart"/>
      <w:r w:rsidRPr="007703BD">
        <w:t>von null verschiedener Vektor</w:t>
      </w:r>
      <w:proofErr w:type="gramEnd"/>
      <w:r w:rsidRPr="007703BD">
        <w:t xml:space="preserve"> eine bestimmbare Richtung. Durch Multiplikation mit dem Skalar null entsteht der Nullvektor. Seine Koordinaten enthalten keine eindeutige Information mehr über die ursprüngliche Orientierung.</w:t>
      </w:r>
    </w:p>
    <w:p w14:paraId="5DC7AEF2" w14:textId="77777777" w:rsidR="007703BD" w:rsidRPr="007703BD" w:rsidRDefault="007703BD" w:rsidP="007703BD">
      <w:r w:rsidRPr="007703BD">
        <w:t>Das FRZK sieht ausdrücklich vor, diese Orientierungsinformation zu erhalten. Damit entsteht jedoch ein Unterschied zwischen dem gewöhnlichen algebraischen Ergebnis und dem im FRZK beabsichtigten erweiterten Zustand. Eine grafische Darstellung kann diesen Unterschied nur dann sachgerecht wiedergeben, wenn er nicht durch die Zeichnung selbst verschleiert wird.</w:t>
      </w:r>
    </w:p>
    <w:p w14:paraId="508F5F97" w14:textId="77777777" w:rsidR="007703BD" w:rsidRPr="007703BD" w:rsidRDefault="007703BD" w:rsidP="007703BD">
      <w:r w:rsidRPr="007703BD">
        <w:t>Würde ich einen Nullvektor einfach als gewöhnlichen Pfeil mit einer sichtbaren Länge darstellen, entstünde ein Widerspruch zwischen der grafischen Erscheinung und dem algebraischen Nullwert. Ein Pfeil mit erkennbarer Länge stellt zunächst gerade keinen Vektor mit dem Betrag null dar. Eine mögliche Darstellung müsste deshalb zwischen dem Nullbetrag und der zusätzlich gespeicherten Orientierung unterscheiden. Denkbar wäre beispielsweise, den algebraischen Nullzustand im Ursprung zu kennzeichnen und die zugehörige Orientierung durch eine gesonderte Markierung oder eine eigene Zustandsinformation darzustellen.</w:t>
      </w:r>
    </w:p>
    <w:p w14:paraId="2753105A" w14:textId="77777777" w:rsidR="007703BD" w:rsidRPr="007703BD" w:rsidRDefault="007703BD" w:rsidP="007703BD">
      <w:r w:rsidRPr="007703BD">
        <w:t>Damit wäre allerdings zunächst nur eine Darstellungsentscheidung getroffen. Die Zeichnung selbst würde noch nicht beweisen, dass der so gekennzeichnete Zustand innerhalb einer mathematisch konsistenten Struktur existiert. Ebenso müsste geklärt werden, ob die erhaltene Orientierung Bestandteil eines erweiterten mathematischen Objekts ist oder lediglich als zusätzliche Information über den vorausgegangenen Zustand dokumentiert wird.</w:t>
      </w:r>
    </w:p>
    <w:p w14:paraId="38A72722" w14:textId="77777777" w:rsidR="007703BD" w:rsidRPr="007703BD" w:rsidRDefault="007703BD" w:rsidP="007703BD">
      <w:r w:rsidRPr="007703BD">
        <w:lastRenderedPageBreak/>
        <w:t>Diese Unterscheidung ist deshalb wichtig, weil verschiedene Ausgangsvektoren nach gewöhnlicher Skalarmultiplikation mit null denselben Nullvektor ergeben können. Sollen ihre jeweiligen Orientierungen im FRZK weiterhin unterscheidbar bleiben, muss das System diese Information ausdrücklich führen. Die gewöhnlichen Koordinaten des Nullvektors können sie nicht bereitstellen. Ebenso muss festgelegt werden, welche Orientierung bei einem Ausgangszustand gilt, der bereits den gewöhnlichen Nullvektor enthält. Eine ursprüngliche Richtung lässt sich aus diesem allein nicht rekonstruieren.</w:t>
      </w:r>
    </w:p>
    <w:p w14:paraId="7F952667" w14:textId="77777777" w:rsidR="007703BD" w:rsidRPr="007703BD" w:rsidRDefault="007703BD" w:rsidP="007703BD">
      <w:r w:rsidRPr="007703BD">
        <w:t>Hier zeigt sich eine mögliche besondere Anforderung an FRZK-Darstellungen. Sie sollen nicht nur einen mathematischen Wert oder eine geometrische Lage wiedergeben, sondern gegebenenfalls auch Informationen erhalten, die bei einer gewöhnlichen Operation nicht mehr aus dem Ergebnis allein bestimmbar wären. Ob dies durch eine erweiterte Zustandsbeschreibung, eine zusätzliche Orientierungskennzeichnung oder eine andere mathematische Konstruktion erreicht werden kann, bleibt der formalen Grundlegung vorbehalten.</w:t>
      </w:r>
    </w:p>
    <w:p w14:paraId="17EF4291" w14:textId="77777777" w:rsidR="007703BD" w:rsidRPr="007703BD" w:rsidRDefault="007703BD" w:rsidP="007703BD">
      <w:r w:rsidRPr="007703BD">
        <w:t>Dabei darf ich den Orientierungserhalt eines Vektors nicht mit den skalaren gerichteten Nullzuständen gleichsetzen. +0 und −0 kennzeichnen innerhalb des FRZK bestimmte gerichtete Nullzustände. Die Orientierung eines Vektors in einem mehrdimensionalen Raum kann dagegen wesentlich mehr Richtungen umfassen als lediglich eine positive und eine negative Annäherungsrichtung. Eine gemeinsame mathematische Beschreibung wäre nur dann gerechtfertigt, wenn die zugrunde liegenden Begriffe und ihre Verknüpfungen ausdrücklich definiert und auf Vereinbarkeit geprüft worden sind.</w:t>
      </w:r>
    </w:p>
    <w:p w14:paraId="50D985F9" w14:textId="77777777" w:rsidR="007703BD" w:rsidRPr="007703BD" w:rsidRDefault="007703BD" w:rsidP="007703BD">
      <w:r w:rsidRPr="007703BD">
        <w:t>Für die Visualisierung ergibt sich daraus eine zusätzliche Anforderung. Eine Darstellung darf weder den Informationsgehalt der symbolischen Ausdrücke übertreiben noch ihre vorgesehenen Unterschiede verdecken. Wird ein orientierungserhaltender Nullzustand durch eine Markierung dargestellt, muss erkennbar sein, welche Eigenschaft dadurch beschrieben wird und welche mathematischen Operationen mit diesem Zustand zulässig sind. Dass eine solche Markierung anschaulich erscheint, genügt dafür nicht.</w:t>
      </w:r>
    </w:p>
    <w:p w14:paraId="43F57E5E" w14:textId="77777777" w:rsidR="007703BD" w:rsidRPr="007703BD" w:rsidRDefault="007703BD" w:rsidP="007703BD">
      <w:r w:rsidRPr="007703BD">
        <w:t>Auch die Verwendung einer orthogonalen Ausgangsorientierung verlangt eine sorgfältige Unterscheidung. Das FRZK fordert diese Orientierung im Grenzzustand null, ohne damit die Geometrie der später entwickelten funktionalen Zusammenhänge festzulegen. Die grafische Darstellung einer orthogonalen Ausgangsorientierung kann deshalb nicht als allgemeiner Nachweis verstanden werden, dass sämtliche Beziehungen innerhalb des FRZK orthogonale Strukturen besitzen oder in einem bestimmten geometrischen Raum verlaufen müssen.</w:t>
      </w:r>
    </w:p>
    <w:p w14:paraId="3BFDBEFB" w14:textId="77777777" w:rsidR="007703BD" w:rsidRPr="007703BD" w:rsidRDefault="007703BD" w:rsidP="007703BD">
      <w:r w:rsidRPr="007703BD">
        <w:t>Für meine weitere Untersuchung ergibt sich hieraus ein wesentliches Prinzip der Repräsentation. Ich muss die Eigenschaften des mathematischen Gegenstands, die zusätzlichen formalen Festlegungen des FRZK und die frei gewählten grafischen Hilfsmittel getrennt dokumentieren. Eine Achse, ein Pfeil, eine Farbe oder eine räumliche Anordnung kann eine mathematische Information verdeutlichen. Sie darf diese Information aber nicht durch die bloße Gestaltung erst als vermeintlich gültige Eigenschaft erzeugen.</w:t>
      </w:r>
    </w:p>
    <w:p w14:paraId="10946D11" w14:textId="77777777" w:rsidR="007703BD" w:rsidRPr="007703BD" w:rsidRDefault="007703BD" w:rsidP="007703BD">
      <w:r w:rsidRPr="007703BD">
        <w:t>Vor diesem Hintergrund kann ich den Unterschied zwischen Concept-Maps und dem beabsichtigten FRZK genauer beurteilen. Beide Ansätze können Informationen strukturieren und Beziehungen sichtbar machen. Concept-Maps besitzen dafür einen wissenschaftlich ausgearbeiteten begrifflichen und didaktischen Hintergrund. Das FRZK soll darüber hinaus ausdrücklich definierte mathematische Zustände und Operationen für bestimmte funktionale Zusammenhänge verfügbar machen. Daraus folgt jedoch keine allgemeine Überlegenheit des einen Verfahrens gegenüber dem anderen.</w:t>
      </w:r>
    </w:p>
    <w:p w14:paraId="2928DC66" w14:textId="77777777" w:rsidR="007703BD" w:rsidRPr="007703BD" w:rsidRDefault="007703BD" w:rsidP="007703BD">
      <w:r w:rsidRPr="007703BD">
        <w:lastRenderedPageBreak/>
        <w:t>Für eine Aufgabe, bei der vor allem Begriffe und ihre Beziehungen geklärt werden müssen, kann eine Concept-</w:t>
      </w:r>
      <w:proofErr w:type="spellStart"/>
      <w:r w:rsidRPr="007703BD">
        <w:t>Map</w:t>
      </w:r>
      <w:proofErr w:type="spellEnd"/>
      <w:r w:rsidRPr="007703BD">
        <w:t xml:space="preserve"> bereits eine geeignete Darstellung sein. Bei einer Aufgabe mit formalen Grenzoperationen oder zu erhaltenden Orientierungsinformationen könnte eine zusätzliche mathematische Struktur benötigt werden. Ob hierfür tatsächlich die spezifische FRZK-Konstruktion erforderlich ist oder ob andere bereits vorhandene mathematische Verfahren dieselbe Aufgabe erfüllen, muss im weiteren Forschungsstand und in der formalen Untersuchung geklärt werden.</w:t>
      </w:r>
    </w:p>
    <w:p w14:paraId="1F9C09E0" w14:textId="77777777" w:rsidR="007703BD" w:rsidRPr="007703BD" w:rsidRDefault="007703BD" w:rsidP="007703BD">
      <w:r w:rsidRPr="007703BD">
        <w:t>Eine angemessene Vergleichsuntersuchung sollte deshalb nicht nur die grafische Erscheinung beider Verfahren betrachten. Sie muss auch prüfen, welche Informationen dargestellt werden, welche Beziehungen formal definiert sind, welche Operationen ausgeführt werden können und welche Voraussetzungen für die fachliche Korrektheit gelten. Darüber hinaus ist zu untersuchen, welcher Aufwand für die Einführung, Anwendung und Überprüfung des jeweiligen Verfahrens entsteht.</w:t>
      </w:r>
    </w:p>
    <w:p w14:paraId="4033A187" w14:textId="77777777" w:rsidR="007703BD" w:rsidRPr="007703BD" w:rsidRDefault="007703BD" w:rsidP="007703BD">
      <w:r w:rsidRPr="007703BD">
        <w:t>Aus der Repräsentationsforschung leite ich dafür mehrere vorläufige Bewertungskriterien ab. Eine Darstellung soll zunächst fachlich eindeutig sein und die Bedeutung ihrer Symbole erkennen lassen. Sie soll die für die Aufgabe relevanten Beziehungen sichtbar machen, ohne zusätzliche Eigenschaften vorzutäuschen. Beim Wechsel zwischen Darstellungsformen müssen die für die weitere Bearbeitung benötigten Informationen erhalten bleiben. Ebenso muss erkennbar sein, welche Teile der Darstellung gegebene Voraussetzungen, welche mathematische Folgerungen und welche noch ungeprüfte Annahmen kennzeichnen.</w:t>
      </w:r>
    </w:p>
    <w:p w14:paraId="17C89901" w14:textId="77777777" w:rsidR="007703BD" w:rsidRPr="007703BD" w:rsidRDefault="007703BD" w:rsidP="007703BD">
      <w:r w:rsidRPr="007703BD">
        <w:t>Für das FRZK kommen besondere Anforderungen hinzu. Die Bedeutung der gerichteten Nullsymbole muss von der gewöhnlichen reellen null unterscheidbar bleiben. Symbolische Unendlichkeitswerte dürfen nicht als uneingeschränkt verwendbare gewöhnliche Zahlen erscheinen. Bei orientierungserhaltenden Nullzuständen muss zwischen dem algebraischen Nullwert und der zusätzlich vorhandenen Orientierungsinformation unterschieden werden. Die Darstellung der orthogonalen Ausgangsorientierung darf schließlich keine Geometrie der späteren funktionalen Beziehungen vorwegnehmen.</w:t>
      </w:r>
    </w:p>
    <w:p w14:paraId="05A2707E" w14:textId="77777777" w:rsidR="007703BD" w:rsidRPr="007703BD" w:rsidRDefault="007703BD" w:rsidP="007703BD">
      <w:r w:rsidRPr="007703BD">
        <w:t>Diese Anforderungen betreffen zunächst die mathematische und methodische Nachvollziehbarkeit. Sie sind noch keine Kriterien einer bereits nachgewiesenen Lernwirkung. Für die spätere didaktische Prüfung muss ich zusätzlich untersuchen, ob Lernende die betreffenden Informationen tatsächlich erkennen, richtig interpretieren und bei der Bearbeitung neuer Aufgaben selbstständig verwenden können.</w:t>
      </w:r>
    </w:p>
    <w:p w14:paraId="43C23CEF" w14:textId="77777777" w:rsidR="007703BD" w:rsidRPr="007703BD" w:rsidRDefault="007703BD" w:rsidP="007703BD">
      <w:r w:rsidRPr="007703BD">
        <w:t>Dabei werde ich auch die Möglichkeit berücksichtigen müssen, dass zusätzliche Darstellungsregeln bestimmte Schwierigkeiten erst erzeugen. Wenn Lernende eine Funktion bereits sicher mit den üblichen mathematischen Mitteln untersuchen können, muss nicht jede Aufgabe durch die vollständige FRZK-Symbolik bearbeitet werden. Der wissenschaftlich interessante Fall liegt vielmehr dort, wo sich prüfen lässt, ob eine bestimmte zusätzliche Unterscheidung einen nachvollziehbaren Beitrag zum Verständnis, zur Fehlervermeidung oder zur Bearbeitung eines mathematischen Problems leistet.</w:t>
      </w:r>
    </w:p>
    <w:p w14:paraId="0DA86848" w14:textId="77777777" w:rsidR="007703BD" w:rsidRPr="007703BD" w:rsidRDefault="007703BD" w:rsidP="007703BD">
      <w:r w:rsidRPr="007703BD">
        <w:t>Daraus folgt für mich, dass das FRZK nicht allein nach der Anzahl seiner darstellbaren Eigenschaften bewertet werden darf. Eine umfassendere Symbolik ist nicht automatisch ein besseres didaktisches Verfahren. Entscheidend ist, ob die zusätzliche Information für eine konkrete Aufgabe benötigt wird, ob sie mathematisch eindeutig definiert ist und ob ihre Verwendung den Lernprozess unter den untersuchten Bedingungen tatsächlich unterstützt.</w:t>
      </w:r>
    </w:p>
    <w:p w14:paraId="10B54243" w14:textId="77777777" w:rsidR="007703BD" w:rsidRPr="007703BD" w:rsidRDefault="007703BD" w:rsidP="007703BD">
      <w:r w:rsidRPr="007703BD">
        <w:lastRenderedPageBreak/>
        <w:t>Die wissenschaftliche Einordnung von Concept-Maps und multiplen Repräsentationen führt mich deshalb zu einer zurückhaltenden, aber präzisen Zwischenbilanz. Die strukturierte Darstellung von Wissen, die grafische Verknüpfung von Begriffen und der Wechsel zwischen unterschiedlichen Repräsentationsformen sind bereits Gegenstand umfangreicher Forschung. Das FRZK kann hierfür keinen allgemeinen Neuheitsanspruch erheben. Seine besonderen symbolischen Festlegungen und der vorgesehene Orientierungserhalt stellen dagegen konkrete zusätzliche Modellentscheidungen dar, deren mathematische Konsistenz, Verhältnis zu bestehenden Verfahren und mögliche didaktische Bedeutung noch untersucht werden müssen.</w:t>
      </w:r>
    </w:p>
    <w:p w14:paraId="14BBCF59" w14:textId="77777777" w:rsidR="007703BD" w:rsidRPr="007703BD" w:rsidRDefault="007703BD" w:rsidP="007703BD">
      <w:r w:rsidRPr="007703BD">
        <w:t>Für die weitere Entwicklung ergibt sich damit eine klare Trennung. Die Forschung zu Repräsentationen hilft mir zu bestimmen, welche Anforderungen eine verständliche und überprüfbare Darstellung erfüllen sollte. Die mathematische Grundlegung muss anschließend festlegen, welche FRZK-spezifischen Zustände und Operationen tatsächlich definiert werden und welche Gesetze innerhalb ihres jeweiligen Geltungsbereichs gelten. Die spätere empirische Untersuchung muss schließlich prüfen, ob Lernende mit diesen Darstellungen und Operationen bessere oder zumindest nachvollziehbarere Ergebnisse erzielen als mit angemessenen bereits etablierten Verfahren.</w:t>
      </w:r>
    </w:p>
    <w:p w14:paraId="040E35FE" w14:textId="77777777" w:rsidR="007703BD" w:rsidRPr="007703BD" w:rsidRDefault="007703BD" w:rsidP="007703BD">
      <w:r w:rsidRPr="007703BD">
        <w:t>Damit ist auch der Übergang zur nächsten Fragestellung vorbereitet. Eine mathematische Darstellung kann vollständig und fachlich korrekt sein, ohne dass der Lernende bereits weiß, wie er sie zur Lösung einer konkreten Aufgabe verwenden soll. Ebenso kann ein Lernender einen passenden Lösungsweg finden, obwohl seine anfängliche Darstellung noch unvollständig ist. Ich muss deshalb als Nächstes untersuchen, wie mathematische Aufgaben verstanden werden, welche Bedeutung die Auswahl relevanter Informationen besitzt und wie Lernende geeignete Lösungsstrategien entwickeln und auf neue Situationen übertragen.</w:t>
      </w:r>
    </w:p>
    <w:p w14:paraId="303A0EA4" w14:textId="77777777" w:rsidR="007703BD" w:rsidRPr="007703BD" w:rsidRDefault="007703BD" w:rsidP="007703BD">
      <w:r w:rsidRPr="007703BD">
        <w:t>Im folgenden Abschnitt betrachte ich daher das mathematische Aufgabenverständnis, das Problemlösen und den Transfer. Dabei steht insbesondere die Frage im Mittelpunkt, ob die ausdrückliche Ordnung funktionaler Beziehungen und die gezielte Verwendung zusätzlicher FRZK-Symbole solche Bearbeitungsprozesse unterstützen können oder ob sie unter bestimmten Voraussetzungen eher zusätzliche Anforderungen erzeugen.</w:t>
      </w:r>
    </w:p>
    <w:p w14:paraId="2F0E2927" w14:textId="77777777" w:rsidR="00465D91" w:rsidRPr="00465D91" w:rsidRDefault="00465D91" w:rsidP="00533796">
      <w:pPr>
        <w:pStyle w:val="berschrift2"/>
      </w:pPr>
      <w:r w:rsidRPr="00465D91">
        <w:t>2.3 Aufgabenverständnis, mathematisches Problemlösen und Transfer</w:t>
      </w:r>
    </w:p>
    <w:p w14:paraId="4D4D7AC2" w14:textId="77777777" w:rsidR="00465D91" w:rsidRPr="00465D91" w:rsidRDefault="00465D91" w:rsidP="00465D91">
      <w:r w:rsidRPr="00465D91">
        <w:t>Im vorhergehenden Abschnitt habe ich untersucht, welche Bedeutung mathematische Repräsentationen für das Erkennen und Verstehen funktionaler Zusammenhänge besitzen. Dabei zeigte sich, dass die bloße Verfügbarkeit einer grafischen oder symbolischen Darstellung noch nicht gewährleistet, dass ein Lernender die dargestellten Beziehungen für die Bearbeitung einer konkreten Aufgabe nutzen kann. Eine mathematische Aufgabe stellt vielmehr Anforderungen, die von der Interpretation der Aufgabenstellung über die Auswahl geeigneter Beziehungen bis zur Überprüfung eines Ergebnisses reichen. Für die wissenschaftliche Einordnung des Funktionalen Raum-Zeit-Kohärenzsystems muss ich deshalb untersuchen, wie mathematische Problembearbeitung abläuft, welche Schwierigkeiten dabei auftreten und unter welchen Bedingungen erworbene Kenntnisse auf andere Aufgaben übertragen werden können.</w:t>
      </w:r>
    </w:p>
    <w:p w14:paraId="306B4A28" w14:textId="77777777" w:rsidR="00465D91" w:rsidRPr="00465D91" w:rsidRDefault="00465D91" w:rsidP="00465D91">
      <w:r w:rsidRPr="00465D91">
        <w:t xml:space="preserve">Das FRZK soll als methodisch-didaktischer Darstellungs- und Bearbeitungsrahmen die Orientierung innerhalb mathematischer Aufgaben erleichtern. Sein beabsichtigter Nutzen liegt insbesondere darin, gegebene und gesuchte Größen, funktionale Abhängigkeiten, Gültigkeitsbedingungen und mögliche Lösungswege in einen nachvollziehbaren </w:t>
      </w:r>
      <w:r w:rsidRPr="00465D91">
        <w:lastRenderedPageBreak/>
        <w:t>Zusammenhang zu bringen. Hinzu kommen ausdrücklich vorgesehene symbolische Rechenregeln für +∞, −∞, +0 und −0 sowie der Erhalt der Ausgangsorientierung bei der Skalarmultiplikation eines Vektors mit null. Diese Festlegungen sind jedoch nicht mit einem bereits nachgewiesenen Vorteil beim mathematischen Problemlösen gleichzusetzen. Ihre didaktische Bedeutung muss daran gemessen werden, ob sie das fachliche Verständnis und die eigenständige Bearbeitung geeigneter Aufgaben tatsächlich unterstützen.</w:t>
      </w:r>
    </w:p>
    <w:p w14:paraId="1F08A6AB" w14:textId="77777777" w:rsidR="00465D91" w:rsidRPr="00465D91" w:rsidRDefault="00465D91" w:rsidP="00465D91">
      <w:r w:rsidRPr="00465D91">
        <w:t xml:space="preserve">Eine grundlegende Frage besteht dabei darin, was unter mathematischem Problemlösen verstanden werden soll. Nicht jede Rechnung ist bereits ein Problem im engeren didaktischen Sinn. Wenn ein Lernender eine unmittelbar erkennbare und bereits sicher beherrschte Vorschrift anwendet, handelt es sich zunächst um eine routinemäßige Aufgabenbearbeitung. Von einer Problemsituation kann </w:t>
      </w:r>
      <w:proofErr w:type="gramStart"/>
      <w:r w:rsidRPr="00465D91">
        <w:t>dagegen gesprochen</w:t>
      </w:r>
      <w:proofErr w:type="gramEnd"/>
      <w:r w:rsidRPr="00465D91">
        <w:t xml:space="preserve"> werden, wenn das Ziel zwar bekannt ist, der Weg zu seiner Erreichung aber nicht unmittelbar zur Verfügung steht. Die Einordnung hängt damit nicht allein von der objektiven Gestalt einer Aufgabe ab, sondern auch von den Vorkenntnissen und verfügbaren Strategien des jeweiligen Lernenden.</w:t>
      </w:r>
    </w:p>
    <w:p w14:paraId="29EEA233" w14:textId="77777777" w:rsidR="00465D91" w:rsidRPr="00465D91" w:rsidRDefault="00465D91" w:rsidP="00465D91">
      <w:r w:rsidRPr="00465D91">
        <w:t>Für die Untersuchung des FRZK ist diese Unterscheidung entscheidend. Eine Darstellung kann bei einer routinemäßigen Aufgabe zusätzlichen Aufwand verursachen, obwohl der Lernende die Aufgabe bereits unmittelbar lösen könnte. Bei einer nicht routinemäßigen Aufgabe könnte dieselbe Darstellung dagegen helfen, zunächst unerkannte Beziehungen sichtbar zu machen. Ich darf deshalb die Wirkung des FRZK nicht unabhängig von der Art und Schwierigkeit der Aufgabe beurteilen. Besonders aufschlussreich erscheinen mir Aufgaben, bei denen die Auswahl und Begründung der mathematischen Beziehungen einen eigenständigen Teil des Lösungsprozesses bildet.</w:t>
      </w:r>
    </w:p>
    <w:p w14:paraId="42D13B38" w14:textId="77777777" w:rsidR="00465D91" w:rsidRPr="00465D91" w:rsidRDefault="00465D91" w:rsidP="00465D91">
      <w:r w:rsidRPr="00465D91">
        <w:t xml:space="preserve">Eine klassische Grundlage für die Betrachtung solcher Prozesse liefert </w:t>
      </w:r>
      <w:proofErr w:type="spellStart"/>
      <w:r w:rsidRPr="00465D91">
        <w:t>Pólya</w:t>
      </w:r>
      <w:proofErr w:type="spellEnd"/>
      <w:r w:rsidRPr="00465D91">
        <w:t xml:space="preserve">. In seinem Werk </w:t>
      </w:r>
      <w:proofErr w:type="spellStart"/>
      <w:r w:rsidRPr="00465D91">
        <w:rPr>
          <w:i/>
          <w:iCs/>
        </w:rPr>
        <w:t>How</w:t>
      </w:r>
      <w:proofErr w:type="spellEnd"/>
      <w:r w:rsidRPr="00465D91">
        <w:rPr>
          <w:i/>
          <w:iCs/>
        </w:rPr>
        <w:t xml:space="preserve"> </w:t>
      </w:r>
      <w:proofErr w:type="spellStart"/>
      <w:r w:rsidRPr="00465D91">
        <w:rPr>
          <w:i/>
          <w:iCs/>
        </w:rPr>
        <w:t>to</w:t>
      </w:r>
      <w:proofErr w:type="spellEnd"/>
      <w:r w:rsidRPr="00465D91">
        <w:rPr>
          <w:i/>
          <w:iCs/>
        </w:rPr>
        <w:t xml:space="preserve"> </w:t>
      </w:r>
      <w:proofErr w:type="spellStart"/>
      <w:r w:rsidRPr="00465D91">
        <w:rPr>
          <w:i/>
          <w:iCs/>
        </w:rPr>
        <w:t>Solve</w:t>
      </w:r>
      <w:proofErr w:type="spellEnd"/>
      <w:r w:rsidRPr="00465D91">
        <w:rPr>
          <w:i/>
          <w:iCs/>
        </w:rPr>
        <w:t xml:space="preserve"> </w:t>
      </w:r>
      <w:proofErr w:type="spellStart"/>
      <w:r w:rsidRPr="00465D91">
        <w:rPr>
          <w:i/>
          <w:iCs/>
        </w:rPr>
        <w:t>It</w:t>
      </w:r>
      <w:proofErr w:type="spellEnd"/>
      <w:r w:rsidRPr="00465D91">
        <w:t xml:space="preserve"> entwickelt er einen heuristischen Ansatz, der die Problembearbeitung in vier miteinander verbundene Phasen gliedert: das Verstehen der Aufgabe, das Entwickeln eines Lösungsplans, das Ausführen dieses Plans und die rückblickende Überprüfung. Seine Darstellung enthält darüber hinaus Fragen und Anregungen, mit denen Lernende nach verwandten Problemen, geeigneten Hilfskonstruktionen und möglichen Lösungsstrategien suchen können. {[</w:t>
      </w:r>
      <w:proofErr w:type="spellStart"/>
      <w:r w:rsidRPr="00465D91">
        <w:t>Pólya</w:t>
      </w:r>
      <w:proofErr w:type="spellEnd"/>
      <w:r w:rsidRPr="00465D91">
        <w:t xml:space="preserve">, George (1957). </w:t>
      </w:r>
      <w:proofErr w:type="spellStart"/>
      <w:r w:rsidRPr="00465D91">
        <w:t>How</w:t>
      </w:r>
      <w:proofErr w:type="spellEnd"/>
      <w:r w:rsidRPr="00465D91">
        <w:t xml:space="preserve"> </w:t>
      </w:r>
      <w:proofErr w:type="spellStart"/>
      <w:r w:rsidRPr="00465D91">
        <w:t>to</w:t>
      </w:r>
      <w:proofErr w:type="spellEnd"/>
      <w:r w:rsidRPr="00465D91">
        <w:t xml:space="preserve"> </w:t>
      </w:r>
      <w:proofErr w:type="spellStart"/>
      <w:r w:rsidRPr="00465D91">
        <w:t>Solve</w:t>
      </w:r>
      <w:proofErr w:type="spellEnd"/>
      <w:r w:rsidRPr="00465D91">
        <w:t xml:space="preserve"> </w:t>
      </w:r>
      <w:proofErr w:type="spellStart"/>
      <w:r w:rsidRPr="00465D91">
        <w:t>It</w:t>
      </w:r>
      <w:proofErr w:type="spellEnd"/>
      <w:r w:rsidRPr="00465D91">
        <w:t xml:space="preserve">: A New </w:t>
      </w:r>
      <w:proofErr w:type="spellStart"/>
      <w:r w:rsidRPr="00465D91">
        <w:t>Aspect</w:t>
      </w:r>
      <w:proofErr w:type="spellEnd"/>
      <w:r w:rsidRPr="00465D91">
        <w:t xml:space="preserve"> </w:t>
      </w:r>
      <w:proofErr w:type="spellStart"/>
      <w:r w:rsidRPr="00465D91">
        <w:t>of</w:t>
      </w:r>
      <w:proofErr w:type="spellEnd"/>
      <w:r w:rsidRPr="00465D91">
        <w:t xml:space="preserve"> </w:t>
      </w:r>
      <w:proofErr w:type="spellStart"/>
      <w:r w:rsidRPr="00465D91">
        <w:t>Mathematical</w:t>
      </w:r>
      <w:proofErr w:type="spellEnd"/>
      <w:r w:rsidRPr="00465D91">
        <w:t xml:space="preserve"> Method. 2. Auflage. Princeton: Princeton University Press.</w:t>
      </w:r>
      <w:proofErr w:type="gramStart"/>
      <w:r w:rsidRPr="00465D91">
        <w:t>]}[</w:t>
      </w:r>
      <w:proofErr w:type="gramEnd"/>
      <w:r w:rsidRPr="00465D91">
        <w:t>[42]]</w:t>
      </w:r>
    </w:p>
    <w:p w14:paraId="6FD9B220" w14:textId="77777777" w:rsidR="00465D91" w:rsidRPr="00465D91" w:rsidRDefault="00465D91" w:rsidP="00465D91">
      <w:proofErr w:type="spellStart"/>
      <w:r w:rsidRPr="00465D91">
        <w:t>Pólyas</w:t>
      </w:r>
      <w:proofErr w:type="spellEnd"/>
      <w:r w:rsidRPr="00465D91">
        <w:t xml:space="preserve"> Ansatz ist für meine Untersuchung zunächst deshalb wichtig, weil er die Aufgabenbearbeitung ausdrücklich vor der eigentlichen Rechnung beginnen lässt. Der Lernende soll erkennen, was gesucht wird, welche Angaben vorhanden sind und welche Bedingungen erfüllt werden müssen. Erst anschließend wird eine Verbindung zwischen den vorhandenen Informationen und dem gesuchten Ergebnis entwickelt. Diese Reihenfolge entspricht einem wesentlichen Ziel des FRZK, begründet für sich genommen jedoch keinen Neuheitsanspruch des Systems. Die systematische Unterscheidung zwischen gegebenen Informationen, gesuchten Größen und relevanten Beziehungen ist bereits ein etablierter Bestandteil mathematischer Problemlöseheuristik.</w:t>
      </w:r>
    </w:p>
    <w:p w14:paraId="0D936D37" w14:textId="77777777" w:rsidR="00465D91" w:rsidRPr="00465D91" w:rsidRDefault="00465D91" w:rsidP="00465D91">
      <w:r w:rsidRPr="00465D91">
        <w:t xml:space="preserve">Der mögliche Beitrag des FRZK müsste deshalb genauer bestimmt werden. Es genügt nicht, </w:t>
      </w:r>
      <w:proofErr w:type="spellStart"/>
      <w:r w:rsidRPr="00465D91">
        <w:t>Pólyas</w:t>
      </w:r>
      <w:proofErr w:type="spellEnd"/>
      <w:r w:rsidRPr="00465D91">
        <w:t xml:space="preserve"> Fragen innerhalb eines neuen Darstellungsrahmens erneut anzuordnen. Wissenschaftlich relevant wäre vielmehr, ob durch die besondere Struktur des </w:t>
      </w:r>
      <w:proofErr w:type="gramStart"/>
      <w:r w:rsidRPr="00465D91">
        <w:t>FRZK Beziehungen</w:t>
      </w:r>
      <w:proofErr w:type="gramEnd"/>
      <w:r w:rsidRPr="00465D91">
        <w:t xml:space="preserve"> erkennbar oder überprüfbar werden, die der Lernende bei einer üblichen Bearbeitung nicht oder nur mit größerem Aufwand berücksichtigt. Eine solche Möglichkeit </w:t>
      </w:r>
      <w:r w:rsidRPr="00465D91">
        <w:lastRenderedPageBreak/>
        <w:t>kann nicht allein aus der Ähnlichkeit der Zielsetzungen abgeleitet werden. Sie muss anhand konkreter Aufgaben und beobachtbarer Bearbeitungsprozesse untersucht werden.</w:t>
      </w:r>
    </w:p>
    <w:p w14:paraId="6BD1868F" w14:textId="77777777" w:rsidR="00465D91" w:rsidRPr="00465D91" w:rsidRDefault="00465D91" w:rsidP="00465D91">
      <w:r w:rsidRPr="00465D91">
        <w:t xml:space="preserve">Bei der Anwendung von </w:t>
      </w:r>
      <w:proofErr w:type="spellStart"/>
      <w:r w:rsidRPr="00465D91">
        <w:t>Pólyas</w:t>
      </w:r>
      <w:proofErr w:type="spellEnd"/>
      <w:r w:rsidRPr="00465D91">
        <w:t xml:space="preserve"> Phasenmodell muss ich außerdem berücksichtigen, dass mathematisches Problemlösen nicht notwendigerweise in einer festen Reihenfolge abläuft. Ein Lernender kann während der Rechnung feststellen, dass eine Voraussetzung übersehen wurde, und deshalb zur Aufgabenanalyse zurückkehren. Ebenso kann eine zunächst erfolglose Strategie dazu führen, dass die Aufgabe anders dargestellt oder in Teilprobleme zerlegt wird. Die vier Phasen sind daher für meine Untersuchung als heuristische Orientierung und nicht als unveränderliche Abfolge zu verstehen.</w:t>
      </w:r>
    </w:p>
    <w:p w14:paraId="602402E6" w14:textId="77777777" w:rsidR="00465D91" w:rsidRPr="00465D91" w:rsidRDefault="00465D91" w:rsidP="00465D91">
      <w:proofErr w:type="spellStart"/>
      <w:r w:rsidRPr="00465D91">
        <w:t>Schoenfeld</w:t>
      </w:r>
      <w:proofErr w:type="spellEnd"/>
      <w:r w:rsidRPr="00465D91">
        <w:t xml:space="preserve"> erweitert die Betrachtung mathematischen Problemlösens durch eine differenzierte Analyse der Bedingungen erfolgreichen mathematischen Handelns. In </w:t>
      </w:r>
      <w:proofErr w:type="spellStart"/>
      <w:r w:rsidRPr="00465D91">
        <w:rPr>
          <w:i/>
          <w:iCs/>
        </w:rPr>
        <w:t>Mathematical</w:t>
      </w:r>
      <w:proofErr w:type="spellEnd"/>
      <w:r w:rsidRPr="00465D91">
        <w:rPr>
          <w:i/>
          <w:iCs/>
        </w:rPr>
        <w:t xml:space="preserve"> Problem </w:t>
      </w:r>
      <w:proofErr w:type="spellStart"/>
      <w:r w:rsidRPr="00465D91">
        <w:rPr>
          <w:i/>
          <w:iCs/>
        </w:rPr>
        <w:t>Solving</w:t>
      </w:r>
      <w:proofErr w:type="spellEnd"/>
      <w:r w:rsidRPr="00465D91">
        <w:t xml:space="preserve"> unterscheidet er insbesondere verfügbare Wissensressourcen, heuristische Strategien, die Steuerung und Überwachung des Bearbeitungsprozesses sowie Überzeugungen über Mathematik und mathematisches Arbeiten. Damit macht er deutlich, dass die Verfügbarkeit mathematischer Kenntnisse allein nicht ausreicht, um komplexe Probleme erfolgreich zu bearbeiten. Entscheidend ist auch, ob diese Kenntnisse situationsangemessen ausgewählt, eingesetzt und überprüft werden. {[</w:t>
      </w:r>
      <w:proofErr w:type="spellStart"/>
      <w:r w:rsidRPr="00465D91">
        <w:t>Schoenfeld</w:t>
      </w:r>
      <w:proofErr w:type="spellEnd"/>
      <w:r w:rsidRPr="00465D91">
        <w:t xml:space="preserve">, Alan H. (1985). </w:t>
      </w:r>
      <w:proofErr w:type="spellStart"/>
      <w:r w:rsidRPr="00465D91">
        <w:t>Mathematical</w:t>
      </w:r>
      <w:proofErr w:type="spellEnd"/>
      <w:r w:rsidRPr="00465D91">
        <w:t xml:space="preserve"> Problem </w:t>
      </w:r>
      <w:proofErr w:type="spellStart"/>
      <w:r w:rsidRPr="00465D91">
        <w:t>Solving</w:t>
      </w:r>
      <w:proofErr w:type="spellEnd"/>
      <w:r w:rsidRPr="00465D91">
        <w:t>. Orlando: Academic Press. DOI: 10.1016/C2013-0-05012-8.</w:t>
      </w:r>
      <w:proofErr w:type="gramStart"/>
      <w:r w:rsidRPr="00465D91">
        <w:t>]}[</w:t>
      </w:r>
      <w:proofErr w:type="gramEnd"/>
      <w:r w:rsidRPr="00465D91">
        <w:t>[43]]</w:t>
      </w:r>
    </w:p>
    <w:p w14:paraId="60902192" w14:textId="77777777" w:rsidR="00465D91" w:rsidRPr="00465D91" w:rsidRDefault="00465D91" w:rsidP="00465D91">
      <w:r w:rsidRPr="00465D91">
        <w:t>Für meine Untersuchung ist vor allem die Trennung zwischen vorhandenem Wissen und seiner tatsächlichen Verwendung bedeutsam. Ein Lernender kann eine mathematische Regel kennen, ohne zu erkennen, wann sie benötigt wird. Ein anderer kann eine passende Strategie auswählen, ihre Anwendung aber nicht ausreichend kontrollieren. Wieder ein anderer beginnt unmittelbar mit einer Rechnung und überprüft nicht, ob die gewählte Operation zur Aufgabenstellung passt. Solche Schwierigkeiten lassen sich nicht allein durch die Vermittlung zusätzlicher Rechenregeln beseitigen.</w:t>
      </w:r>
    </w:p>
    <w:p w14:paraId="1464CD16" w14:textId="77777777" w:rsidR="00465D91" w:rsidRPr="00465D91" w:rsidRDefault="00465D91" w:rsidP="00465D91">
      <w:r w:rsidRPr="00465D91">
        <w:t>Das FRZK müsste deshalb mehr leisten als die Bereitstellung einer bestimmten symbolischen Schreibweise. Es müsste den Lernenden dabei unterstützen, relevante Größen und Beziehungen zu identifizieren, ihre Bedeutung zu überprüfen und den weiteren Lösungsweg bewusst zu steuern. Die dafür vorgesehene Struktur könnte eine Hilfe sein, wenn sie die notwendigen Entscheidungen sichtbar macht. Sie könnte aber auch zu einer lediglich formalen Abfolge von Eintragungen werden, die ohne Verständnis ausgeführt wird. Beide Möglichkeiten müssen bei der Bewertung berücksichtigt werden.</w:t>
      </w:r>
    </w:p>
    <w:p w14:paraId="7A1C7FCF" w14:textId="77777777" w:rsidR="00465D91" w:rsidRPr="00465D91" w:rsidRDefault="00465D91" w:rsidP="00465D91">
      <w:r w:rsidRPr="00465D91">
        <w:t xml:space="preserve">In seinem späteren Überblick zum mathematischen Denken vertieft </w:t>
      </w:r>
      <w:proofErr w:type="spellStart"/>
      <w:r w:rsidRPr="00465D91">
        <w:t>Schoenfeld</w:t>
      </w:r>
      <w:proofErr w:type="spellEnd"/>
      <w:r w:rsidRPr="00465D91">
        <w:t xml:space="preserve"> die Bedeutung von Problemlösen, Metakognition und sinnverstehendem mathematischem Arbeiten. Metakognitive Prozesse betreffen dabei unter anderem die Fähigkeit, das eigene Vorgehen zu beobachten, getroffene Entscheidungen zu bewerten und bei Schwierigkeiten eine Strategie zu verändern. Damit erhält die Überwachung des Lösungsprozesses eine Bedeutung, die über das abschließende Kontrollieren eines Rechenergebnisses hinausgeht. {[</w:t>
      </w:r>
      <w:proofErr w:type="spellStart"/>
      <w:r w:rsidRPr="00465D91">
        <w:t>Schoenfeld</w:t>
      </w:r>
      <w:proofErr w:type="spellEnd"/>
      <w:r w:rsidRPr="00465D91">
        <w:t xml:space="preserve">, Alan H. (1992). Learning </w:t>
      </w:r>
      <w:proofErr w:type="spellStart"/>
      <w:r w:rsidRPr="00465D91">
        <w:t>to</w:t>
      </w:r>
      <w:proofErr w:type="spellEnd"/>
      <w:r w:rsidRPr="00465D91">
        <w:t xml:space="preserve"> Think </w:t>
      </w:r>
      <w:proofErr w:type="spellStart"/>
      <w:r w:rsidRPr="00465D91">
        <w:t>Mathematically</w:t>
      </w:r>
      <w:proofErr w:type="spellEnd"/>
      <w:r w:rsidRPr="00465D91">
        <w:t xml:space="preserve">: Problem </w:t>
      </w:r>
      <w:proofErr w:type="spellStart"/>
      <w:r w:rsidRPr="00465D91">
        <w:t>Solving</w:t>
      </w:r>
      <w:proofErr w:type="spellEnd"/>
      <w:r w:rsidRPr="00465D91">
        <w:t xml:space="preserve">, </w:t>
      </w:r>
      <w:proofErr w:type="spellStart"/>
      <w:r w:rsidRPr="00465D91">
        <w:t>Metacognition</w:t>
      </w:r>
      <w:proofErr w:type="spellEnd"/>
      <w:r w:rsidRPr="00465D91">
        <w:t xml:space="preserve">, and Sense-Making in </w:t>
      </w:r>
      <w:proofErr w:type="spellStart"/>
      <w:r w:rsidRPr="00465D91">
        <w:t>Mathematics</w:t>
      </w:r>
      <w:proofErr w:type="spellEnd"/>
      <w:r w:rsidRPr="00465D91">
        <w:t xml:space="preserve">. In: </w:t>
      </w:r>
      <w:proofErr w:type="spellStart"/>
      <w:r w:rsidRPr="00465D91">
        <w:t>Grouws</w:t>
      </w:r>
      <w:proofErr w:type="spellEnd"/>
      <w:r w:rsidRPr="00465D91">
        <w:t xml:space="preserve">, Douglas A. (Hrsg.). Handbook </w:t>
      </w:r>
      <w:proofErr w:type="spellStart"/>
      <w:r w:rsidRPr="00465D91">
        <w:t>of</w:t>
      </w:r>
      <w:proofErr w:type="spellEnd"/>
      <w:r w:rsidRPr="00465D91">
        <w:t xml:space="preserve"> Research on </w:t>
      </w:r>
      <w:proofErr w:type="spellStart"/>
      <w:r w:rsidRPr="00465D91">
        <w:t>Mathematics</w:t>
      </w:r>
      <w:proofErr w:type="spellEnd"/>
      <w:r w:rsidRPr="00465D91">
        <w:t xml:space="preserve"> Teaching and Learning. New York: Macmillan, S. 334–370.</w:t>
      </w:r>
      <w:proofErr w:type="gramStart"/>
      <w:r w:rsidRPr="00465D91">
        <w:t>]}[</w:t>
      </w:r>
      <w:proofErr w:type="gramEnd"/>
      <w:r w:rsidRPr="00465D91">
        <w:t>[44]]</w:t>
      </w:r>
    </w:p>
    <w:p w14:paraId="32601898" w14:textId="77777777" w:rsidR="00465D91" w:rsidRPr="00465D91" w:rsidRDefault="00465D91" w:rsidP="00465D91">
      <w:r w:rsidRPr="00465D91">
        <w:t xml:space="preserve">Für das FRZK ergibt sich daraus eine besondere Anforderung an die Bearbeitung mathematischer Aufgaben. Wenn ich einen Zusammenhang in einer strukturierten Darstellung festhalte, muss grundsätzlich auch seine fachliche Überprüfung möglich bleiben. </w:t>
      </w:r>
      <w:r w:rsidRPr="00465D91">
        <w:lastRenderedPageBreak/>
        <w:t>Eine Verbindung zwischen zwei Größen darf nicht schon deshalb als gültig angesehen werden, weil sie grafisch hergestellt wurde. Ebenso muss zwischen einer gegebenen Voraussetzung, einer zunächst vermuteten Beziehung und einer mathematisch begründeten Folgerung unterschieden werden können.</w:t>
      </w:r>
    </w:p>
    <w:p w14:paraId="2B9C4461" w14:textId="77777777" w:rsidR="00465D91" w:rsidRPr="00465D91" w:rsidRDefault="00465D91" w:rsidP="00465D91">
      <w:r w:rsidRPr="00465D91">
        <w:t>Die sichtbare Kennzeichnung solcher Unterschiede könnte metakognitive Entscheidungen unterstützen. Ein Lernender könnte beispielsweise erkennen, dass er eine bestimmte Beziehung zwar eingezeichnet, ihre Gültigkeit aber noch nicht begründet hat. Ob die zusätzliche Kennzeichnung tatsächlich zur Überprüfung anregt, hängt jedoch von ihrer Verwendung ab. Wird eine Darstellung lediglich nach einem festen Schema ausgefüllt, kann auch eine sorgfältig gestaltete Struktur ohne inhaltliche Reflexion bleiben.</w:t>
      </w:r>
    </w:p>
    <w:p w14:paraId="24F809D1" w14:textId="77777777" w:rsidR="00465D91" w:rsidRPr="00465D91" w:rsidRDefault="00465D91" w:rsidP="00465D91">
      <w:r w:rsidRPr="00465D91">
        <w:t>Damit stellt sich die Frage, welche Bedeutung das eigentliche Verstehen der Aufgabenstellung besitzt. Besonders bei Sach- und Textaufgaben muss der Lernende zunächst sprachliche Informationen in eine mathematisch bearbeitbare Form überführen. Dieser Vorgang verlangt mehr als das Erkennen einzelner Zahlen oder mathematischer Signalwörter. Es müssen die bezeichneten Größen, ihre Beziehungen und die Bedeutung der beschriebenen Situation erfasst werden.</w:t>
      </w:r>
    </w:p>
    <w:p w14:paraId="5A9D62D4" w14:textId="77777777" w:rsidR="00465D91" w:rsidRPr="00465D91" w:rsidRDefault="00465D91" w:rsidP="00465D91">
      <w:r w:rsidRPr="00465D91">
        <w:t xml:space="preserve">Kintsch und </w:t>
      </w:r>
      <w:proofErr w:type="spellStart"/>
      <w:r w:rsidRPr="00465D91">
        <w:t>Greeno</w:t>
      </w:r>
      <w:proofErr w:type="spellEnd"/>
      <w:r w:rsidRPr="00465D91">
        <w:t xml:space="preserve"> entwickeln ein kognitives Modell für das Verstehen und Lösen arithmetischer Textaufgaben. Sie verbinden dabei Ansätze der Textverarbeitung mit Annahmen über mathematisches Wissen und zeigen, dass die Konstruktion einer geeigneten inneren Repräsentation eine eigenständige Anforderung der Problembearbeitung bildet. Unterschiedliche Aufgabentypen können deshalb verschiedene Anforderungen an die Verarbeitung der sprachlichen Informationen und an die anschließende mathematische Bearbeitung stellen. {[Kintsch, Walter; </w:t>
      </w:r>
      <w:proofErr w:type="spellStart"/>
      <w:r w:rsidRPr="00465D91">
        <w:t>Greeno</w:t>
      </w:r>
      <w:proofErr w:type="spellEnd"/>
      <w:r w:rsidRPr="00465D91">
        <w:t xml:space="preserve">, James G. (1985). Understanding and </w:t>
      </w:r>
      <w:proofErr w:type="spellStart"/>
      <w:r w:rsidRPr="00465D91">
        <w:t>Solving</w:t>
      </w:r>
      <w:proofErr w:type="spellEnd"/>
      <w:r w:rsidRPr="00465D91">
        <w:t xml:space="preserve"> Word </w:t>
      </w:r>
      <w:proofErr w:type="spellStart"/>
      <w:r w:rsidRPr="00465D91">
        <w:t>Arithmetic</w:t>
      </w:r>
      <w:proofErr w:type="spellEnd"/>
      <w:r w:rsidRPr="00465D91">
        <w:t xml:space="preserve"> Problems. Psychological Review, 92(1), S. 109–129. DOI: 10.1037/0033-295X.92.1.109.</w:t>
      </w:r>
      <w:proofErr w:type="gramStart"/>
      <w:r w:rsidRPr="00465D91">
        <w:t>]}[</w:t>
      </w:r>
      <w:proofErr w:type="gramEnd"/>
      <w:r w:rsidRPr="00465D91">
        <w:t>[45]]</w:t>
      </w:r>
    </w:p>
    <w:p w14:paraId="62E538EE" w14:textId="77777777" w:rsidR="00465D91" w:rsidRPr="00465D91" w:rsidRDefault="00465D91" w:rsidP="00465D91">
      <w:r w:rsidRPr="00465D91">
        <w:t>Daraus leite ich ab, dass eine fehlerhafte Rechnung nicht zwangsläufig auf mangelnde Rechenfertigkeit zurückzuführen ist. Der Fehler kann bereits beim Verständnis der beschriebenen Situation entstehen. Wenn ein Lernender eine sprachlich angegebene Beziehung falsch interpretiert, kann die anschließende Rechnung innerhalb des gewählten, aber unzutreffenden Modells durchaus korrekt sein.</w:t>
      </w:r>
    </w:p>
    <w:p w14:paraId="0EC5DB1B" w14:textId="77777777" w:rsidR="00465D91" w:rsidRPr="00465D91" w:rsidRDefault="00465D91" w:rsidP="00465D91">
      <w:r w:rsidRPr="00465D91">
        <w:t>Für die Bewertung des FRZK ist diese Unterscheidung wesentlich. Eine strukturierte Darstellung könnte helfen, sprachliche Informationen ausdrücklich bestimmten Größen und Beziehungen zuzuordnen. Damit wäre jedoch zunächst nur die gewählte Interpretation dokumentiert. Ob diese Interpretation der Aufgabenstellung entspricht, müsste weiterhin geprüft werden. Ein formal korrekt ausgefüllter Darstellungsrahmen ist daher kein ausreichender Nachweis dafür, dass die Aufgabe verstanden wurde.</w:t>
      </w:r>
    </w:p>
    <w:p w14:paraId="577349B6" w14:textId="77777777" w:rsidR="00465D91" w:rsidRPr="00465D91" w:rsidRDefault="00465D91" w:rsidP="00465D91">
      <w:r w:rsidRPr="00465D91">
        <w:t>Ich möchte diesen Zusammenhang anhand eines einfachen gedanklichen Beispiels verdeutlichen. In einer Aufgabenstellung wird beschrieben, dass eine feste Grundgebühr zu entrichten ist und sich der Gesamtpreis anschließend mit jeder weiteren Einheit um einen konstanten Betrag erhöht. Die mathematische Bearbeitung verlangt, zwischen dem festen und dem veränderlichen Anteil zu unterscheiden. Ein Lernender, der lediglich die vorkommenden Zahlen miteinander multipliziert, kann zwar eine Rechenoperation korrekt ausführen, bildet aber möglicherweise nicht die beschriebene Preisbeziehung ab.</w:t>
      </w:r>
    </w:p>
    <w:p w14:paraId="7CDFC014" w14:textId="77777777" w:rsidR="00465D91" w:rsidRPr="00465D91" w:rsidRDefault="00465D91" w:rsidP="00465D91">
      <w:r w:rsidRPr="00465D91">
        <w:t xml:space="preserve">Eine strukturierte funktionale Darstellung könnte hier die Grundgebühr, die Anzahl der Einheiten und den veränderlichen Preisanteil getrennt sichtbar machen. Sie könnte </w:t>
      </w:r>
      <w:r w:rsidRPr="00465D91">
        <w:lastRenderedPageBreak/>
        <w:t>außerdem kennzeichnen, welche Größe unabhängig gewählt wird und welche davon abhängt. Diese Möglichkeit besteht allerdings auch in einer üblichen Wertetabelle, einer Funktionsgleichung oder einer geeigneten Skizze. Um einen besonderen Nutzen des FRZK zu begründen, müsste ich deshalb zeigen, dass seine Anwendung gegenüber solchen etablierten Darstellungen einen zusätzlichen, überprüfbaren Beitrag erbringt.</w:t>
      </w:r>
    </w:p>
    <w:p w14:paraId="2ED8ADDC" w14:textId="77777777" w:rsidR="00465D91" w:rsidRPr="00465D91" w:rsidRDefault="00465D91" w:rsidP="00465D91">
      <w:r w:rsidRPr="00465D91">
        <w:t xml:space="preserve">Eine weitere Grenze rein formaler Aufgabenbearbeitung zeigt die Forschung von </w:t>
      </w:r>
      <w:proofErr w:type="spellStart"/>
      <w:r w:rsidRPr="00465D91">
        <w:t>Verschaffel</w:t>
      </w:r>
      <w:proofErr w:type="spellEnd"/>
      <w:r w:rsidRPr="00465D91">
        <w:t xml:space="preserve">, De </w:t>
      </w:r>
      <w:proofErr w:type="spellStart"/>
      <w:r w:rsidRPr="00465D91">
        <w:t>Corte</w:t>
      </w:r>
      <w:proofErr w:type="spellEnd"/>
      <w:r w:rsidRPr="00465D91">
        <w:t xml:space="preserve"> und </w:t>
      </w:r>
      <w:proofErr w:type="spellStart"/>
      <w:r w:rsidRPr="00465D91">
        <w:t>Lasure</w:t>
      </w:r>
      <w:proofErr w:type="spellEnd"/>
      <w:r w:rsidRPr="00465D91">
        <w:t>. Sie untersuchten, inwieweit Schülerinnen und Schüler bei arithmetischen Textaufgaben realistische Überlegungen zur beschriebenen Situation berücksichtigen. In ihrer Untersuchung bearbeiteten 75 Kinder der fünften Klassenstufe zehn Paare von Aufgaben. Die Ergebnisse zeigten, dass realitätsbezogene Einschränkungen bei problematischen Aufgaben häufig nicht ausreichend berücksichtigt wurden und Schülerinnen und Schüler stattdessen schematisch mit den vorgegebenen Zahlen operierten. {[</w:t>
      </w:r>
      <w:proofErr w:type="spellStart"/>
      <w:r w:rsidRPr="00465D91">
        <w:t>Verschaffel</w:t>
      </w:r>
      <w:proofErr w:type="spellEnd"/>
      <w:r w:rsidRPr="00465D91">
        <w:t xml:space="preserve">, </w:t>
      </w:r>
      <w:proofErr w:type="spellStart"/>
      <w:r w:rsidRPr="00465D91">
        <w:t>Lieven</w:t>
      </w:r>
      <w:proofErr w:type="spellEnd"/>
      <w:r w:rsidRPr="00465D91">
        <w:t xml:space="preserve">; De </w:t>
      </w:r>
      <w:proofErr w:type="spellStart"/>
      <w:r w:rsidRPr="00465D91">
        <w:t>Corte</w:t>
      </w:r>
      <w:proofErr w:type="spellEnd"/>
      <w:r w:rsidRPr="00465D91">
        <w:t xml:space="preserve">, Erik; </w:t>
      </w:r>
      <w:proofErr w:type="spellStart"/>
      <w:r w:rsidRPr="00465D91">
        <w:t>Lasure</w:t>
      </w:r>
      <w:proofErr w:type="spellEnd"/>
      <w:r w:rsidRPr="00465D91">
        <w:t xml:space="preserve">, </w:t>
      </w:r>
      <w:proofErr w:type="spellStart"/>
      <w:r w:rsidRPr="00465D91">
        <w:t>Sabien</w:t>
      </w:r>
      <w:proofErr w:type="spellEnd"/>
      <w:r w:rsidRPr="00465D91">
        <w:t xml:space="preserve"> (1994). </w:t>
      </w:r>
      <w:proofErr w:type="spellStart"/>
      <w:r w:rsidRPr="00465D91">
        <w:t>Realistic</w:t>
      </w:r>
      <w:proofErr w:type="spellEnd"/>
      <w:r w:rsidRPr="00465D91">
        <w:t xml:space="preserve"> </w:t>
      </w:r>
      <w:proofErr w:type="spellStart"/>
      <w:r w:rsidRPr="00465D91">
        <w:t>Considerations</w:t>
      </w:r>
      <w:proofErr w:type="spellEnd"/>
      <w:r w:rsidRPr="00465D91">
        <w:t xml:space="preserve"> in </w:t>
      </w:r>
      <w:proofErr w:type="spellStart"/>
      <w:r w:rsidRPr="00465D91">
        <w:t>Mathematical</w:t>
      </w:r>
      <w:proofErr w:type="spellEnd"/>
      <w:r w:rsidRPr="00465D91">
        <w:t xml:space="preserve"> Modeling </w:t>
      </w:r>
      <w:proofErr w:type="spellStart"/>
      <w:r w:rsidRPr="00465D91">
        <w:t>of</w:t>
      </w:r>
      <w:proofErr w:type="spellEnd"/>
      <w:r w:rsidRPr="00465D91">
        <w:t xml:space="preserve"> School </w:t>
      </w:r>
      <w:proofErr w:type="spellStart"/>
      <w:r w:rsidRPr="00465D91">
        <w:t>Arithmetic</w:t>
      </w:r>
      <w:proofErr w:type="spellEnd"/>
      <w:r w:rsidRPr="00465D91">
        <w:t xml:space="preserve"> Word Problems. Learning and </w:t>
      </w:r>
      <w:proofErr w:type="spellStart"/>
      <w:r w:rsidRPr="00465D91">
        <w:t>Instruction</w:t>
      </w:r>
      <w:proofErr w:type="spellEnd"/>
      <w:r w:rsidRPr="00465D91">
        <w:t>, 4(4), S. 273–294. DOI: 10.1016/0959-4752(94)90002-7.</w:t>
      </w:r>
      <w:proofErr w:type="gramStart"/>
      <w:r w:rsidRPr="00465D91">
        <w:t>]}[</w:t>
      </w:r>
      <w:proofErr w:type="gramEnd"/>
      <w:r w:rsidRPr="00465D91">
        <w:t>[46]]</w:t>
      </w:r>
    </w:p>
    <w:p w14:paraId="4992AEA8" w14:textId="77777777" w:rsidR="00465D91" w:rsidRPr="00465D91" w:rsidRDefault="00465D91" w:rsidP="00465D91">
      <w:r w:rsidRPr="00465D91">
        <w:t>Für meine Untersuchung ergibt sich daraus, dass ein Lösungsweg nicht allein deshalb angemessen ist, weil er mathematisch ausführbar erscheint. Es muss zusätzlich geprüft werden, ob die zugrunde gelegten Beziehungen die beschriebene Situation sinnvoll wiedergeben. Die mathematische Strukturierung einer Aufgabe darf daher nicht zum Ersatz für die sachliche Interpretation werden.</w:t>
      </w:r>
    </w:p>
    <w:p w14:paraId="1B4345CA" w14:textId="77777777" w:rsidR="00465D91" w:rsidRPr="00465D91" w:rsidRDefault="00465D91" w:rsidP="00465D91">
      <w:proofErr w:type="spellStart"/>
      <w:r w:rsidRPr="00465D91">
        <w:t>Verschaffel</w:t>
      </w:r>
      <w:proofErr w:type="spellEnd"/>
      <w:r w:rsidRPr="00465D91">
        <w:t xml:space="preserve">, Greer und De </w:t>
      </w:r>
      <w:proofErr w:type="spellStart"/>
      <w:r w:rsidRPr="00465D91">
        <w:t>Corte</w:t>
      </w:r>
      <w:proofErr w:type="spellEnd"/>
      <w:r w:rsidRPr="00465D91">
        <w:t xml:space="preserve"> vertiefen diesen Zusammenhang in ihrer Monografie </w:t>
      </w:r>
      <w:r w:rsidRPr="00465D91">
        <w:rPr>
          <w:i/>
          <w:iCs/>
        </w:rPr>
        <w:t xml:space="preserve">Making Sense </w:t>
      </w:r>
      <w:proofErr w:type="spellStart"/>
      <w:r w:rsidRPr="00465D91">
        <w:rPr>
          <w:i/>
          <w:iCs/>
        </w:rPr>
        <w:t>of</w:t>
      </w:r>
      <w:proofErr w:type="spellEnd"/>
      <w:r w:rsidRPr="00465D91">
        <w:rPr>
          <w:i/>
          <w:iCs/>
        </w:rPr>
        <w:t xml:space="preserve"> Word Problems</w:t>
      </w:r>
      <w:r w:rsidRPr="00465D91">
        <w:t>. Sie untersuchen unter anderem, weshalb Schülerinnen und Schüler bei schulischen Textaufgaben mitunter auf eine sachbezogene Prüfung ihrer Ergebnisse verzichten. Ihre Analyse berücksichtigt dabei auch die Erwartungen und Bearbeitungskonventionen, die durch den schulischen Umgang mit Textaufgaben entstehen können. {[</w:t>
      </w:r>
      <w:proofErr w:type="spellStart"/>
      <w:r w:rsidRPr="00465D91">
        <w:t>Verschaffel</w:t>
      </w:r>
      <w:proofErr w:type="spellEnd"/>
      <w:r w:rsidRPr="00465D91">
        <w:t xml:space="preserve">, </w:t>
      </w:r>
      <w:proofErr w:type="spellStart"/>
      <w:r w:rsidRPr="00465D91">
        <w:t>Lieven</w:t>
      </w:r>
      <w:proofErr w:type="spellEnd"/>
      <w:r w:rsidRPr="00465D91">
        <w:t xml:space="preserve">; Greer, Brian; De </w:t>
      </w:r>
      <w:proofErr w:type="spellStart"/>
      <w:r w:rsidRPr="00465D91">
        <w:t>Corte</w:t>
      </w:r>
      <w:proofErr w:type="spellEnd"/>
      <w:r w:rsidRPr="00465D91">
        <w:t xml:space="preserve">, Erik (2000). Making Sense </w:t>
      </w:r>
      <w:proofErr w:type="spellStart"/>
      <w:r w:rsidRPr="00465D91">
        <w:t>of</w:t>
      </w:r>
      <w:proofErr w:type="spellEnd"/>
      <w:r w:rsidRPr="00465D91">
        <w:t xml:space="preserve"> Word Problems. Lisse: </w:t>
      </w:r>
      <w:proofErr w:type="spellStart"/>
      <w:r w:rsidRPr="00465D91">
        <w:t>Swets</w:t>
      </w:r>
      <w:proofErr w:type="spellEnd"/>
      <w:r w:rsidRPr="00465D91">
        <w:t xml:space="preserve"> &amp; Zeitlinger.</w:t>
      </w:r>
      <w:proofErr w:type="gramStart"/>
      <w:r w:rsidRPr="00465D91">
        <w:t>]}[</w:t>
      </w:r>
      <w:proofErr w:type="gramEnd"/>
      <w:r w:rsidRPr="00465D91">
        <w:t>[47]]</w:t>
      </w:r>
    </w:p>
    <w:p w14:paraId="7ED9194A" w14:textId="77777777" w:rsidR="00465D91" w:rsidRPr="00465D91" w:rsidRDefault="00465D91" w:rsidP="00465D91">
      <w:r w:rsidRPr="00465D91">
        <w:t>Diese Forschung ist für das FRZK besonders relevant, weil das System die mathematische Ordnung einer Aufgabe erleichtern soll. Je deutlicher mathematische Größen und Operationen hervorgehoben werden, desto wichtiger wird die Frage, ob der dargestellte Zusammenhang weiterhin auf die ursprüngliche Situation bezogen bleibt. Ich muss deshalb vermeiden, dass das FRZK lediglich das rasche Übersetzen einer Textaufgabe in ein vorgegebenes Operationsschema fördert.</w:t>
      </w:r>
    </w:p>
    <w:p w14:paraId="69AC33F3" w14:textId="77777777" w:rsidR="00465D91" w:rsidRPr="00465D91" w:rsidRDefault="00465D91" w:rsidP="00465D91">
      <w:r w:rsidRPr="00465D91">
        <w:t>Für eine sachgerechte Aufgabenbearbeitung wäre vielmehr erforderlich, die Bedeutung der gewählten Größen und Beziehungen ausdrücklich zu berücksichtigen. Dazu gehört auch, dass bestimmte Angaben möglicherweise nicht benötigt werden, andere Informationen fehlen oder die beschriebene Situation eine zusätzliche Annahme verlangt. Eine Darstellung, die jede Aufgabenangabe automatisch in einen mathematischen Ausdruck überführt, könnte solche Unterschiede verdecken, statt sie aufzuklären.</w:t>
      </w:r>
    </w:p>
    <w:p w14:paraId="0E51EC17" w14:textId="77777777" w:rsidR="00465D91" w:rsidRPr="00465D91" w:rsidRDefault="00465D91" w:rsidP="00465D91">
      <w:r w:rsidRPr="00465D91">
        <w:t>Damit wird die Unterscheidung zwischen Daten und Voraussetzungen wichtig. Eine Aufgabenstellung kann beispielsweise bestimmte Messwerte enthalten, ohne zugleich zu garantieren, dass zwischen ihnen eine lineare Beziehung besteht. Wird dennoch eine lineare Funktion angenommen, muss diese Modellentscheidung als zusätzliche Voraussetzung kenntlich bleiben. Erst wenn die Modellannahme ausreichend begründet oder für den vorgesehenen Bearbeitungszweck ausdrücklich zugelassen ist, kann die anschließende Rechnung sachgerecht interpretiert werden.</w:t>
      </w:r>
    </w:p>
    <w:p w14:paraId="77DAD6AA" w14:textId="77777777" w:rsidR="00465D91" w:rsidRPr="00465D91" w:rsidRDefault="00465D91" w:rsidP="00465D91">
      <w:r w:rsidRPr="00465D91">
        <w:lastRenderedPageBreak/>
        <w:t>Für das FRZK sehe ich hierin eine mögliche Funktion seiner strukturierten Darstellung. Die gegebenen Werte könnten von den zusätzlich eingeführten Annahmen und den daraus abgeleiteten Beziehungen unterscheidbar bleiben. Eine solche Trennung wäre insbesondere dann hilfreich, wenn eine Aufgabe mehrere mögliche mathematische Modelle zulässt. Sie ist jedoch kein Alleinstellungsmerkmal des FRZK, da entsprechende Unterscheidungen auch in etablierten Modellierungsverfahren vorgesehen sind.</w:t>
      </w:r>
    </w:p>
    <w:p w14:paraId="216A2D53" w14:textId="77777777" w:rsidR="00465D91" w:rsidRPr="00465D91" w:rsidRDefault="00465D91" w:rsidP="00465D91">
      <w:r w:rsidRPr="00465D91">
        <w:t xml:space="preserve">Die Untersuchung mathematischer Problembearbeitung muss außerdem berücksichtigen, dass zusätzliche Anforderungen an eine Darstellung die Bearbeitung erschweren können. </w:t>
      </w:r>
      <w:proofErr w:type="spellStart"/>
      <w:r w:rsidRPr="00465D91">
        <w:t>Sweller</w:t>
      </w:r>
      <w:proofErr w:type="spellEnd"/>
      <w:r w:rsidRPr="00465D91">
        <w:t xml:space="preserve"> analysiert in seiner Arbeit zur kognitiven Belastung, weshalb bestimmte Formen des Problemlösens erhebliche Verarbeitungsressourcen beanspruchen können und dadurch unter bestimmten Bedingungen den Erwerb übertragbarer Schemata behindern. Er behandelt insbesondere die Anforderungen, die entstehen, wenn Lernende ihre Bearbeitung überwiegend durch eine Suche vom aktuellen Zustand zum angestrebten Ziel steuern. {[</w:t>
      </w:r>
      <w:proofErr w:type="spellStart"/>
      <w:r w:rsidRPr="00465D91">
        <w:t>Sweller</w:t>
      </w:r>
      <w:proofErr w:type="spellEnd"/>
      <w:r w:rsidRPr="00465D91">
        <w:t xml:space="preserve">, John (1988). </w:t>
      </w:r>
      <w:proofErr w:type="spellStart"/>
      <w:r w:rsidRPr="00465D91">
        <w:t>Cognitive</w:t>
      </w:r>
      <w:proofErr w:type="spellEnd"/>
      <w:r w:rsidRPr="00465D91">
        <w:t xml:space="preserve"> Load </w:t>
      </w:r>
      <w:proofErr w:type="spellStart"/>
      <w:r w:rsidRPr="00465D91">
        <w:t>During</w:t>
      </w:r>
      <w:proofErr w:type="spellEnd"/>
      <w:r w:rsidRPr="00465D91">
        <w:t xml:space="preserve"> Problem </w:t>
      </w:r>
      <w:proofErr w:type="spellStart"/>
      <w:r w:rsidRPr="00465D91">
        <w:t>Solving</w:t>
      </w:r>
      <w:proofErr w:type="spellEnd"/>
      <w:r w:rsidRPr="00465D91">
        <w:t xml:space="preserve">: </w:t>
      </w:r>
      <w:proofErr w:type="spellStart"/>
      <w:r w:rsidRPr="00465D91">
        <w:t>Effects</w:t>
      </w:r>
      <w:proofErr w:type="spellEnd"/>
      <w:r w:rsidRPr="00465D91">
        <w:t xml:space="preserve"> on Learning. </w:t>
      </w:r>
      <w:proofErr w:type="spellStart"/>
      <w:r w:rsidRPr="00465D91">
        <w:t>Cognitive</w:t>
      </w:r>
      <w:proofErr w:type="spellEnd"/>
      <w:r w:rsidRPr="00465D91">
        <w:t xml:space="preserve"> Science, 12(2), S. 257–285. DOI: 10.1207/s15516709cog1202_4.</w:t>
      </w:r>
      <w:proofErr w:type="gramStart"/>
      <w:r w:rsidRPr="00465D91">
        <w:t>]}[</w:t>
      </w:r>
      <w:proofErr w:type="gramEnd"/>
      <w:r w:rsidRPr="00465D91">
        <w:t>[48]]</w:t>
      </w:r>
    </w:p>
    <w:p w14:paraId="01597C7B" w14:textId="77777777" w:rsidR="00465D91" w:rsidRPr="00465D91" w:rsidRDefault="00465D91" w:rsidP="00465D91">
      <w:r w:rsidRPr="00465D91">
        <w:t>Aus dieser Forschung ergibt sich für mich eine notwendige Einschränkung. Eine mathematische Aufgabenhilfe ist nicht bereits deshalb lernförderlich, weil sie weitere Informationen sichtbar macht. Ihre Verwendung kann selbst zusätzliche Verarbeitungsschritte verlangen. Müssen Lernende neben einer schwierigen Aufgabe auch zahlreiche neue Symbole, Kennzeichnungen und Verfahrensregeln berücksichtigen, kann die zusätzliche Belastung die Bearbeitung erschweren.</w:t>
      </w:r>
    </w:p>
    <w:p w14:paraId="61093E6B" w14:textId="77777777" w:rsidR="00465D91" w:rsidRPr="00465D91" w:rsidRDefault="00465D91" w:rsidP="00465D91">
      <w:r w:rsidRPr="00465D91">
        <w:t>Das FRZK ist von dieser Problematik unmittelbar betroffen. Seine besonderen symbolischen Zustände +0, −0, +∞ und −∞ müssen erlernt und korrekt interpretiert werden. Gleiches gilt für die vorgesehene Erhaltung der Vektororientierung bei der Skalarmultiplikation mit null. Diese Festlegungen können nur dann einen didaktischen Beitrag leisten, wenn die zusätzliche Information zur Lösung oder zum Verständnis der konkreten Aufgabe benötigt wird und die dafür erforderliche symbolische Bearbeitung beherrscht wird.</w:t>
      </w:r>
    </w:p>
    <w:p w14:paraId="3AAC7081" w14:textId="77777777" w:rsidR="00465D91" w:rsidRPr="00465D91" w:rsidRDefault="00465D91" w:rsidP="00465D91">
      <w:r w:rsidRPr="00465D91">
        <w:t>Ich kann deshalb nicht davon ausgehen, dass eine vollständige FRZK-Darstellung bei jeder mathematischen Aufgabe zweckmäßig ist. Für eine einfache arithmetische Rechnung könnte sie unnötig aufwendig sein. Bei einer Aufgabe mit mehreren funktionalen Beziehungen und unterschiedlichen Geltungsbedingungen könnte sie dagegen eine hilfreiche Ordnung ermöglichen. Ob ein solcher Vorteil entsteht, muss jeweils unter Berücksichtigung der Aufgabenanforderungen und des Vorwissens untersucht werden.</w:t>
      </w:r>
    </w:p>
    <w:p w14:paraId="0464DDCF" w14:textId="77777777" w:rsidR="00465D91" w:rsidRPr="00465D91" w:rsidRDefault="00465D91" w:rsidP="00465D91">
      <w:r w:rsidRPr="00465D91">
        <w:t xml:space="preserve">Eine weitere Grundlage für die Bewertung mathematischer Kompetenzen bietet der Bericht </w:t>
      </w:r>
      <w:proofErr w:type="spellStart"/>
      <w:r w:rsidRPr="00465D91">
        <w:rPr>
          <w:i/>
          <w:iCs/>
        </w:rPr>
        <w:t>Adding</w:t>
      </w:r>
      <w:proofErr w:type="spellEnd"/>
      <w:r w:rsidRPr="00465D91">
        <w:rPr>
          <w:i/>
          <w:iCs/>
        </w:rPr>
        <w:t xml:space="preserve"> </w:t>
      </w:r>
      <w:proofErr w:type="spellStart"/>
      <w:r w:rsidRPr="00465D91">
        <w:rPr>
          <w:i/>
          <w:iCs/>
        </w:rPr>
        <w:t>It</w:t>
      </w:r>
      <w:proofErr w:type="spellEnd"/>
      <w:r w:rsidRPr="00465D91">
        <w:rPr>
          <w:i/>
          <w:iCs/>
        </w:rPr>
        <w:t xml:space="preserve"> Up</w:t>
      </w:r>
      <w:r w:rsidRPr="00465D91">
        <w:t xml:space="preserve"> des National Research Council. Dort werden fünf miteinander verbundene Komponenten mathematischer Kompetenz unterschieden: konzeptuelles Verständnis, prozedurale Fertigkeit, strategische Kompetenz, adaptives Schlussfolgern und eine produktive Haltung gegenüber der Mathematik. Die Komponenten werden nicht als voneinander unabhängige Fähigkeiten verstanden, sondern als zusammenwirkende Aspekte mathematischen Könnens. {[National Research Council (2001). </w:t>
      </w:r>
      <w:proofErr w:type="spellStart"/>
      <w:r w:rsidRPr="00465D91">
        <w:t>Adding</w:t>
      </w:r>
      <w:proofErr w:type="spellEnd"/>
      <w:r w:rsidRPr="00465D91">
        <w:t xml:space="preserve"> </w:t>
      </w:r>
      <w:proofErr w:type="spellStart"/>
      <w:r w:rsidRPr="00465D91">
        <w:t>It</w:t>
      </w:r>
      <w:proofErr w:type="spellEnd"/>
      <w:r w:rsidRPr="00465D91">
        <w:t xml:space="preserve"> Up: </w:t>
      </w:r>
      <w:proofErr w:type="spellStart"/>
      <w:r w:rsidRPr="00465D91">
        <w:t>Helping</w:t>
      </w:r>
      <w:proofErr w:type="spellEnd"/>
      <w:r w:rsidRPr="00465D91">
        <w:t xml:space="preserve"> Children </w:t>
      </w:r>
      <w:proofErr w:type="spellStart"/>
      <w:r w:rsidRPr="00465D91">
        <w:t>Learn</w:t>
      </w:r>
      <w:proofErr w:type="spellEnd"/>
      <w:r w:rsidRPr="00465D91">
        <w:t xml:space="preserve"> </w:t>
      </w:r>
      <w:proofErr w:type="spellStart"/>
      <w:r w:rsidRPr="00465D91">
        <w:t>Mathematics</w:t>
      </w:r>
      <w:proofErr w:type="spellEnd"/>
      <w:r w:rsidRPr="00465D91">
        <w:t xml:space="preserve">. </w:t>
      </w:r>
      <w:proofErr w:type="spellStart"/>
      <w:r w:rsidRPr="00465D91">
        <w:t>Kilpatrick</w:t>
      </w:r>
      <w:proofErr w:type="spellEnd"/>
      <w:r w:rsidRPr="00465D91">
        <w:t xml:space="preserve">, Jeremy; </w:t>
      </w:r>
      <w:proofErr w:type="spellStart"/>
      <w:r w:rsidRPr="00465D91">
        <w:t>Swafford</w:t>
      </w:r>
      <w:proofErr w:type="spellEnd"/>
      <w:r w:rsidRPr="00465D91">
        <w:t xml:space="preserve">, Jane; </w:t>
      </w:r>
      <w:proofErr w:type="spellStart"/>
      <w:r w:rsidRPr="00465D91">
        <w:t>Findell</w:t>
      </w:r>
      <w:proofErr w:type="spellEnd"/>
      <w:r w:rsidRPr="00465D91">
        <w:t>, Bradford (Hrsg.). Washington, DC: National Academy Press. DOI: 10.17226/9822.</w:t>
      </w:r>
      <w:proofErr w:type="gramStart"/>
      <w:r w:rsidRPr="00465D91">
        <w:t>]}[</w:t>
      </w:r>
      <w:proofErr w:type="gramEnd"/>
      <w:r w:rsidRPr="00465D91">
        <w:t>[49]]</w:t>
      </w:r>
    </w:p>
    <w:p w14:paraId="2C9DF29E" w14:textId="77777777" w:rsidR="00465D91" w:rsidRPr="00465D91" w:rsidRDefault="00465D91" w:rsidP="00465D91">
      <w:r w:rsidRPr="00465D91">
        <w:t xml:space="preserve">Dieser Ansatz ist für meine Forschungsfrage besonders geeignet, weil er die Grenzen einer ausschließlich ergebnisorientierten Bewertung deutlich macht. Ein richtiges Rechenergebnis kann durch die routinemäßige Anwendung einer Vorschrift entstehen, ohne dass die zugrunde liegende Beziehung ausreichend verstanden wird. Umgekehrt kann ein Lernender </w:t>
      </w:r>
      <w:r w:rsidRPr="00465D91">
        <w:lastRenderedPageBreak/>
        <w:t>eine sachgerechte Strategie entwickeln, bei ihrer rechnerischen Ausführung aber einen Fehler machen. Beide Fälle verlangen unterschiedliche didaktische Schlussfolgerungen.</w:t>
      </w:r>
    </w:p>
    <w:p w14:paraId="42715584" w14:textId="77777777" w:rsidR="00465D91" w:rsidRPr="00465D91" w:rsidRDefault="00465D91" w:rsidP="00465D91">
      <w:r w:rsidRPr="00465D91">
        <w:t>Für die Untersuchung des FRZK muss ich deshalb berücksichtigen, auf welcher Ebene ein möglicher Nutzen zu erwarten ist. Das System könnte möglicherweise die Formulierung und Ordnung eines Problems unterstützen, ohne die rechnerische Fertigkeit unmittelbar zu verbessern. Ebenso könnte eine bestimmte symbolische Regel die Bearbeitung eines Grenzwertproblems verkürzen, ohne dass daraus bereits eine verbesserte Übertragbarkeit auf andere mathematische Aufgaben folgt.</w:t>
      </w:r>
    </w:p>
    <w:p w14:paraId="10EA72B0" w14:textId="77777777" w:rsidR="00465D91" w:rsidRPr="00465D91" w:rsidRDefault="00465D91" w:rsidP="00465D91">
      <w:r w:rsidRPr="00465D91">
        <w:t xml:space="preserve">Die Unterscheidung zwischen konzeptuellem und prozeduralem Wissen wird durch </w:t>
      </w:r>
      <w:proofErr w:type="spellStart"/>
      <w:r w:rsidRPr="00465D91">
        <w:t>Rittle</w:t>
      </w:r>
      <w:proofErr w:type="spellEnd"/>
      <w:r w:rsidRPr="00465D91">
        <w:t>-Johnson, Schneider und Star weiter differenziert. In ihrem Forschungsüberblick argumentieren sie, dass die Entwicklung beider Wissensformen in wechselseitiger Beziehung stehen kann. Konzeptuelles Verständnis kann die Ausbildung geeigneter Verfahren unterstützen; umgekehrt kann die Arbeit mit Verfahren zur Entwicklung eines besseren Begriffsverständnisses beitragen. Die Autoren weisen zugleich darauf hin, dass die empirische Grundlage für eine allgemein optimale Reihenfolge der Vermittlung begrenzt ist. {[</w:t>
      </w:r>
      <w:proofErr w:type="spellStart"/>
      <w:r w:rsidRPr="00465D91">
        <w:t>Rittle</w:t>
      </w:r>
      <w:proofErr w:type="spellEnd"/>
      <w:r w:rsidRPr="00465D91">
        <w:t xml:space="preserve">-Johnson, Bethany; Schneider, Michael; Star, Jon R. (2015). Not a </w:t>
      </w:r>
      <w:proofErr w:type="spellStart"/>
      <w:r w:rsidRPr="00465D91">
        <w:t>One</w:t>
      </w:r>
      <w:proofErr w:type="spellEnd"/>
      <w:r w:rsidRPr="00465D91">
        <w:t xml:space="preserve">-Way Street: </w:t>
      </w:r>
      <w:proofErr w:type="spellStart"/>
      <w:r w:rsidRPr="00465D91">
        <w:t>Bidirectional</w:t>
      </w:r>
      <w:proofErr w:type="spellEnd"/>
      <w:r w:rsidRPr="00465D91">
        <w:t xml:space="preserve"> Relations </w:t>
      </w:r>
      <w:proofErr w:type="spellStart"/>
      <w:r w:rsidRPr="00465D91">
        <w:t>Between</w:t>
      </w:r>
      <w:proofErr w:type="spellEnd"/>
      <w:r w:rsidRPr="00465D91">
        <w:t xml:space="preserve"> </w:t>
      </w:r>
      <w:proofErr w:type="spellStart"/>
      <w:r w:rsidRPr="00465D91">
        <w:t>Procedural</w:t>
      </w:r>
      <w:proofErr w:type="spellEnd"/>
      <w:r w:rsidRPr="00465D91">
        <w:t xml:space="preserve"> and </w:t>
      </w:r>
      <w:proofErr w:type="spellStart"/>
      <w:r w:rsidRPr="00465D91">
        <w:t>Conceptual</w:t>
      </w:r>
      <w:proofErr w:type="spellEnd"/>
      <w:r w:rsidRPr="00465D91">
        <w:t xml:space="preserve"> Knowledge </w:t>
      </w:r>
      <w:proofErr w:type="spellStart"/>
      <w:r w:rsidRPr="00465D91">
        <w:t>of</w:t>
      </w:r>
      <w:proofErr w:type="spellEnd"/>
      <w:r w:rsidRPr="00465D91">
        <w:t xml:space="preserve"> </w:t>
      </w:r>
      <w:proofErr w:type="spellStart"/>
      <w:r w:rsidRPr="00465D91">
        <w:t>Mathematics</w:t>
      </w:r>
      <w:proofErr w:type="spellEnd"/>
      <w:r w:rsidRPr="00465D91">
        <w:t xml:space="preserve">. Educational </w:t>
      </w:r>
      <w:proofErr w:type="spellStart"/>
      <w:r w:rsidRPr="00465D91">
        <w:t>Psychology</w:t>
      </w:r>
      <w:proofErr w:type="spellEnd"/>
      <w:r w:rsidRPr="00465D91">
        <w:t xml:space="preserve"> Review, 27(4), S. 587–597. DOI: 10.1007/s10648-015-9302-x.</w:t>
      </w:r>
      <w:proofErr w:type="gramStart"/>
      <w:r w:rsidRPr="00465D91">
        <w:t>]}[</w:t>
      </w:r>
      <w:proofErr w:type="gramEnd"/>
      <w:r w:rsidRPr="00465D91">
        <w:t>[50]]</w:t>
      </w:r>
    </w:p>
    <w:p w14:paraId="0D3E733A" w14:textId="77777777" w:rsidR="00465D91" w:rsidRPr="00465D91" w:rsidRDefault="00465D91" w:rsidP="00465D91">
      <w:r w:rsidRPr="00465D91">
        <w:t>Für das FRZK folgt daraus, dass ich seine symbolischen Rechenregeln nicht ausschließlich als nachträgliche Darstellung bereits vollständig verstandener mathematischer Beziehungen betrachten muss. Die Anwendung einer fachlich korrekt definierten Regel könnte selbst zum Verständnis beitragen, wenn die Lernenden ihre Bedeutung und ihre Grenzen während der Bearbeitung nachvollziehen.</w:t>
      </w:r>
    </w:p>
    <w:p w14:paraId="2FD72EC5" w14:textId="77777777" w:rsidR="00465D91" w:rsidRPr="00465D91" w:rsidRDefault="00465D91" w:rsidP="00465D91">
      <w:r w:rsidRPr="00465D91">
        <w:t>Daraus entsteht jedoch eine doppelte Anforderung. Einerseits muss der Lernende eine symbolische Regel zuverlässig anwenden können. Andererseits muss er erkennen, unter welchen Voraussetzungen ihre Verwendung zulässig ist und welche mathematische Aussage das Ergebnis tatsächlich enthält. Eine rein formale Einübung könnte zwar die Bedienung des Darstellungsverfahrens verbessern, ohne dass damit bereits ein hinreichendes Verständnis der zugrunde liegenden Zusammenhänge erreicht wäre.</w:t>
      </w:r>
    </w:p>
    <w:p w14:paraId="6D2A05F8" w14:textId="77777777" w:rsidR="00465D91" w:rsidRPr="00465D91" w:rsidRDefault="00465D91" w:rsidP="00465D91">
      <w:r w:rsidRPr="00465D91">
        <w:t>Besonders deutlich wird diese Unterscheidung bei den gerichteten Nullzuständen des FRZK. Das System sieht +0 und −0 als ausdrücklich definierte symbolische Zustände vor, für die bestimmte Rechenregeln gelten sollen. Solche Zustände können für die Bearbeitung einseitiger Grenzprozesse verwendet werden, sofern die zugehörigen Regeln mathematisch konsistent definiert und ihre Ergebnisse für den jeweiligen Geltungsbereich gerechtfertigt sind.</w:t>
      </w:r>
    </w:p>
    <w:p w14:paraId="0033E319" w14:textId="77777777" w:rsidR="00465D91" w:rsidRPr="00465D91" w:rsidRDefault="00465D91" w:rsidP="00465D91">
      <w:r w:rsidRPr="00465D91">
        <w:t>Ein Lernender könnte beispielsweise bei der Untersuchung einer Funktion erkennen, dass die Annäherung an eine bestimmte Stelle von positiven und negativen Argumentwerten aus zu unterscheiden ist. Eine entsprechende FRZK-Darstellung könnte diese Richtungsinformation sichtbar erhalten und während der Bearbeitung verfügbar machen. Die didaktisch entscheidende Frage wäre dann, ob der Lernende mithilfe dieser Darstellung die unterschiedlichen Grenzverläufe besser versteht und selbstständig beurteilen kann.</w:t>
      </w:r>
    </w:p>
    <w:p w14:paraId="619BEE0D" w14:textId="77777777" w:rsidR="00465D91" w:rsidRPr="00465D91" w:rsidRDefault="00465D91" w:rsidP="00465D91">
      <w:r w:rsidRPr="00465D91">
        <w:t xml:space="preserve">Die bloße Verwendung der Symbole +0 und −0 ist dafür noch kein ausreichender Nachweis. Wenn die beiden gerichteten Zustände nur mechanisch eingesetzt werden, kann das Rechenverfahren korrekt erscheinen, ohne dass die Bedeutung der Annäherungsrichtung </w:t>
      </w:r>
      <w:r w:rsidRPr="00465D91">
        <w:lastRenderedPageBreak/>
        <w:t>tatsächlich verstanden wurde. Ich muss daher zwischen der sachgerechten Anwendung einer Regel und ihrer begrifflichen Erklärung unterscheiden.</w:t>
      </w:r>
    </w:p>
    <w:p w14:paraId="36085CDD" w14:textId="77777777" w:rsidR="00465D91" w:rsidRPr="00465D91" w:rsidRDefault="00465D91" w:rsidP="00465D91">
      <w:r w:rsidRPr="00465D91">
        <w:t xml:space="preserve">Als gedankliches Beispiel eignet sich die Betragsfunktion an der Stelle null. Ihre Funktionswerte sind auf beiden Seiten der null nichtnegativ; dennoch unterscheiden sich die einseitigen Änderungsraten. Von positiven Argumentwerten aus ergibt sich eine Steigung von +1, von negativen Argumentwerten </w:t>
      </w:r>
      <w:proofErr w:type="gramStart"/>
      <w:r w:rsidRPr="00465D91">
        <w:t>aus eine Steigung</w:t>
      </w:r>
      <w:proofErr w:type="gramEnd"/>
      <w:r w:rsidRPr="00465D91">
        <w:t xml:space="preserve"> von −1. Deshalb besitzt die Betragsfunktion an der Stelle null keine gewöhnliche zweiseitige Ableitung.</w:t>
      </w:r>
    </w:p>
    <w:p w14:paraId="79DF60F9" w14:textId="77777777" w:rsidR="00465D91" w:rsidRPr="00465D91" w:rsidRDefault="00465D91" w:rsidP="00465D91">
      <w:r w:rsidRPr="00465D91">
        <w:t>Die FRZK-Symbolik könnte in einer solchen Aufgabe dazu dienen, die beiden Annäherungsrichtungen ausdrücklich getrennt zu verfolgen. Sie dürfte jedoch nicht dazu verwendet werden, die fehlende zweiseitige Ableitung durch eine bloße symbolische Festlegung zu ersetzen. Entscheidend ist, dass beide einseitigen Grenzwerte der Differenzenquotienten existieren, aber nicht übereinstimmen. Eine alternative Rechenschreibweise wäre nur dann mathematisch gleichwertig, wenn sie diese Unterscheidung korrekt erhält.</w:t>
      </w:r>
    </w:p>
    <w:p w14:paraId="099836BB" w14:textId="77777777" w:rsidR="00465D91" w:rsidRPr="00465D91" w:rsidRDefault="00465D91" w:rsidP="00465D91">
      <w:r w:rsidRPr="00465D91">
        <w:t>Damit wird zugleich das Verhältnis des FRZK zu etablierten Grenzwertverfahren deutlich. Eine symbolische Kurzschreibweise kann einen Rechenweg möglicherweise vereinfachen, wenn die ihr zugrunde liegenden Regeln bereits bewiesen und für den konkreten Ausdruck anwendbar sind. Daraus folgt aber nicht, dass die mathematische Definition des Grenzwerts oder der Ableitung entbehrlich wird. Insbesondere dürfen unbestimmte Ausdrücke nicht allein aufgrund ihrer äußeren symbolischen Gestalt mit festen Ergebnissen versehen werden.</w:t>
      </w:r>
    </w:p>
    <w:p w14:paraId="2F786A98" w14:textId="77777777" w:rsidR="00465D91" w:rsidRPr="00465D91" w:rsidRDefault="00465D91" w:rsidP="00465D91">
      <w:r w:rsidRPr="00465D91">
        <w:t xml:space="preserve">Bei der Untersuchung </w:t>
      </w:r>
      <w:proofErr w:type="spellStart"/>
      <w:r w:rsidRPr="00465D91">
        <w:t>gebrochenrationaler</w:t>
      </w:r>
      <w:proofErr w:type="spellEnd"/>
      <w:r w:rsidRPr="00465D91">
        <w:t xml:space="preserve"> Funktionen kann eine ähnliche Problematik auftreten. Eine Funktion kann sich bei Annäherung an eine ausgeschlossene Stelle in einer bestimmten Weise verhalten, ohne an dieser Stelle selbst definiert zu sein. Wird ein algebraischer Ausdruck gekürzt, muss die ursprüngliche Einschränkung des Definitionsbereichs erhalten bleiben. Eine FRZK-Bearbeitung wäre nur dann fachlich korrekt, wenn sie solche Einschränkungen ebenso berücksichtigt wie die gewöhnliche Analysis.</w:t>
      </w:r>
    </w:p>
    <w:p w14:paraId="399E07B6" w14:textId="77777777" w:rsidR="00465D91" w:rsidRPr="00465D91" w:rsidRDefault="00465D91" w:rsidP="00465D91">
      <w:r w:rsidRPr="00465D91">
        <w:t>Für das mathematische Aufgabenverständnis ergibt sich daraus eine wichtige Anforderung. Der Lernende soll nicht nur erkennen, welche Rechenoperation ausgeführt werden kann. Er muss auch beurteilen können, ob der betrachtete Ausdruck an der betreffenden Stelle definiert ist, ob ein Grenzprozess vorliegt und ob die verwendete Regel für diesen Fall gültig ist. Die zusätzlichen Symbole des FRZK können diese Unterscheidungen nur dann unterstützen, wenn sie nicht selbst zu einer unzutreffenden Gleichsetzung unterschiedlicher Sachverhalte führen.</w:t>
      </w:r>
    </w:p>
    <w:p w14:paraId="7E9A9752" w14:textId="77777777" w:rsidR="00465D91" w:rsidRPr="00465D91" w:rsidRDefault="00465D91" w:rsidP="00465D91">
      <w:r w:rsidRPr="00465D91">
        <w:t>Eine weitere Besonderheit betrifft den vorgesehenen Erhalt der Orientierung bei der Skalarmultiplikation eines Vektors mit null. In der gewöhnlichen linearen Algebra führt diese Operation zum Nullvektor. Die Orientierung des Ausgangsvektors lässt sich aus dem Ergebnis allein nicht rekonstruieren. Das FRZK sieht dagegen ausdrücklich vor, diese Information innerhalb einer erweiterten Zustandsbeschreibung beizubehalten.</w:t>
      </w:r>
    </w:p>
    <w:p w14:paraId="0BAC2C90" w14:textId="77777777" w:rsidR="00465D91" w:rsidRPr="00465D91" w:rsidRDefault="00465D91" w:rsidP="00465D91">
      <w:r w:rsidRPr="00465D91">
        <w:t>Für die Bearbeitung mathematischer Aufgaben könnte dies dann von Bedeutung sein, wenn die ursprüngliche Orientierung für einen späteren Bearbeitungsschritt benötigt wird. Dabei muss jedoch geprüft werden, ob die Orientierung tatsächlich Bestandteil des mathematischen Modells sein soll oder lediglich als Information über den vorangegangenen Rechenweg dokumentiert wird. Beide Möglichkeiten führen zu unterschiedlichen Anforderungen an die formale Struktur.</w:t>
      </w:r>
    </w:p>
    <w:p w14:paraId="673648E2" w14:textId="77777777" w:rsidR="00465D91" w:rsidRPr="00465D91" w:rsidRDefault="00465D91" w:rsidP="00465D91">
      <w:r w:rsidRPr="00465D91">
        <w:lastRenderedPageBreak/>
        <w:t>Aus didaktischer Sicht wäre insbesondere zu untersuchen, ob Lernende durch die ausdrücklich erhaltene Orientierungsinformation einen Zusammenhang besser nachvollziehen können. Ebenso müsste aber überprüft werden, ob sie dadurch den gewöhnlichen Nullvektor mit einem zusätzlichen gerichteten Zustand verwechseln. Eine Darstellung könnte in diesem Fall zwar mehr Informationen enthalten, zugleich aber das Verständnis des üblichen Vektorbegriffs erschweren.</w:t>
      </w:r>
    </w:p>
    <w:p w14:paraId="2896E543" w14:textId="77777777" w:rsidR="00465D91" w:rsidRPr="00465D91" w:rsidRDefault="00465D91" w:rsidP="00465D91">
      <w:r w:rsidRPr="00465D91">
        <w:t>Auch hier wird der Unterschied zwischen einem korrekten Ergebnis und einem sachgerecht begründeten Lösungsweg deutlich. Wenn ein Lernender nach einer Skalarmultiplikation mit null weiterhin eine Richtung angibt, muss er erklären können, auf welche mathematische oder darstellungstechnische Definition er sich dabei bezieht. Ohne diese Erklärung ließe sich nicht unterscheiden, ob er die besondere FRZK-Festlegung verstanden oder lediglich eine vorgegebene Kennzeichnung übernommen hat.</w:t>
      </w:r>
    </w:p>
    <w:p w14:paraId="3FE6090A" w14:textId="77777777" w:rsidR="00465D91" w:rsidRPr="00465D91" w:rsidRDefault="00465D91" w:rsidP="00465D91">
      <w:r w:rsidRPr="00465D91">
        <w:t>Damit komme ich zur Frage des Transfers. Für die didaktische Zielsetzung des FRZK reicht es nicht aus, dass Lernende ein Verfahren bei einer eingeübten Aufgabenform anwenden können. Ein weitergehender Nutzen wäre erst dann erkennbar, wenn die erworbenen Kenntnisse auch bei veränderten Aufgabenstellungen verfügbar bleiben. Dabei muss jedoch präzise bestimmt werden, welche Art von Übertragung untersucht wird.</w:t>
      </w:r>
    </w:p>
    <w:p w14:paraId="76F5AC55" w14:textId="77777777" w:rsidR="00465D91" w:rsidRPr="00465D91" w:rsidRDefault="00465D91" w:rsidP="00465D91">
      <w:proofErr w:type="spellStart"/>
      <w:r w:rsidRPr="00465D91">
        <w:t>Gick</w:t>
      </w:r>
      <w:proofErr w:type="spellEnd"/>
      <w:r w:rsidRPr="00465D91">
        <w:t xml:space="preserve"> und </w:t>
      </w:r>
      <w:proofErr w:type="spellStart"/>
      <w:r w:rsidRPr="00465D91">
        <w:t>Holyoak</w:t>
      </w:r>
      <w:proofErr w:type="spellEnd"/>
      <w:r w:rsidRPr="00465D91">
        <w:t xml:space="preserve"> untersuchten in experimentellen Studien Bedingungen des analogen Problemlösens. Dabei wurde unter anderem geprüft, ob Personen das zugrunde liegende Lösungsschema eines zuvor bearbeiteten Problems erkennen und auf eine anders dargestellte, strukturell verwandte Aufgabe übertragen können. Die Untersuchungen zeigen die Bedeutung der Schemaabstraktion und der Hinweise, durch die eine relevante Analogie bei einer neuen Aufgabe erkannt werden kann. {[</w:t>
      </w:r>
      <w:proofErr w:type="spellStart"/>
      <w:r w:rsidRPr="00465D91">
        <w:t>Gick</w:t>
      </w:r>
      <w:proofErr w:type="spellEnd"/>
      <w:r w:rsidRPr="00465D91">
        <w:t xml:space="preserve">, Mary L.; </w:t>
      </w:r>
      <w:proofErr w:type="spellStart"/>
      <w:r w:rsidRPr="00465D91">
        <w:t>Holyoak</w:t>
      </w:r>
      <w:proofErr w:type="spellEnd"/>
      <w:r w:rsidRPr="00465D91">
        <w:t xml:space="preserve">, Keith J. (1983). Schema </w:t>
      </w:r>
      <w:proofErr w:type="spellStart"/>
      <w:r w:rsidRPr="00465D91">
        <w:t>Induction</w:t>
      </w:r>
      <w:proofErr w:type="spellEnd"/>
      <w:r w:rsidRPr="00465D91">
        <w:t xml:space="preserve"> and Analogical Transfer. </w:t>
      </w:r>
      <w:proofErr w:type="spellStart"/>
      <w:r w:rsidRPr="00465D91">
        <w:t>Cognitive</w:t>
      </w:r>
      <w:proofErr w:type="spellEnd"/>
      <w:r w:rsidRPr="00465D91">
        <w:t xml:space="preserve"> </w:t>
      </w:r>
      <w:proofErr w:type="spellStart"/>
      <w:r w:rsidRPr="00465D91">
        <w:t>Psychology</w:t>
      </w:r>
      <w:proofErr w:type="spellEnd"/>
      <w:r w:rsidRPr="00465D91">
        <w:t>, 15(1), S. 1–38. DOI: 10.1016/0010-0285(83)90002-6.</w:t>
      </w:r>
      <w:proofErr w:type="gramStart"/>
      <w:r w:rsidRPr="00465D91">
        <w:t>]}[</w:t>
      </w:r>
      <w:proofErr w:type="gramEnd"/>
      <w:r w:rsidRPr="00465D91">
        <w:t>[51]]</w:t>
      </w:r>
    </w:p>
    <w:p w14:paraId="49E121B4" w14:textId="77777777" w:rsidR="00465D91" w:rsidRPr="00465D91" w:rsidRDefault="00465D91" w:rsidP="00465D91">
      <w:r w:rsidRPr="00465D91">
        <w:t>Für meine Untersuchung ist daran besonders wichtig, dass die Übertragung nicht allein von der Beherrschung eines zuvor erfolgreichen Verfahrens abhängt. Der Lernende muss erkennen, welche strukturellen Beziehungen in beiden Aufgaben gemeinsam vorhanden sind. Ähnliche Oberflächenmerkmale können dabei hilfreich sein, sind aber nicht mit einer gemeinsamen mathematischen Struktur gleichzusetzen.</w:t>
      </w:r>
    </w:p>
    <w:p w14:paraId="5CD6D4B9" w14:textId="77777777" w:rsidR="00465D91" w:rsidRPr="00465D91" w:rsidRDefault="00465D91" w:rsidP="00465D91">
      <w:r w:rsidRPr="00465D91">
        <w:t>Das FRZK könnte in diesem Zusammenhang eine mögliche Unterstützung darstellen, wenn es die funktionalen Beziehungen einer Aufgabe unabhängig von ihren sprachlichen oder sachlichen Einzelheiten sichtbar macht. Beispielsweise können unterschiedliche Sachaufgaben dieselbe lineare Abhängigkeit enthalten, obwohl sie einmal einen Preis, ein anderes Mal eine zurückgelegte Strecke und ein drittes Mal eine technische Messgröße beschreiben. Der Lernende müsste dann erkennen, dass die sachlichen Bedeutungen verschieden sind, während bestimmte mathematische Eigenschaften übereinstimmen.</w:t>
      </w:r>
    </w:p>
    <w:p w14:paraId="38ABB159" w14:textId="77777777" w:rsidR="00465D91" w:rsidRPr="00465D91" w:rsidRDefault="00465D91" w:rsidP="00465D91">
      <w:r w:rsidRPr="00465D91">
        <w:t>Die Visualisierung solcher Gemeinsamkeiten ist allerdings ebenfalls Bestandteil etablierter mathematischer Modellierungs- und Repräsentationsverfahren. Eine FRZK-spezifische Wirkung könnte deshalb nur dann behauptet werden, wenn der besondere Darstellungsrahmen oder seine zusätzlichen symbolischen Festlegungen einen nachweisbaren Unterschied gegenüber geeigneten Vergleichsverfahren bewirken.</w:t>
      </w:r>
    </w:p>
    <w:p w14:paraId="2DBF6BA4" w14:textId="77777777" w:rsidR="00465D91" w:rsidRPr="00465D91" w:rsidRDefault="00465D91" w:rsidP="00465D91">
      <w:r w:rsidRPr="00465D91">
        <w:t xml:space="preserve">Zugleich muss ich berücksichtigen, dass die Übertragung auf eine neue Aufgabe auch scheitern kann, obwohl beide Aufgaben mathematisch verwandt sind. Eine veränderte Fragestellung, eine andere Reihenfolge der Informationen oder ein ungewohnter </w:t>
      </w:r>
      <w:r w:rsidRPr="00465D91">
        <w:lastRenderedPageBreak/>
        <w:t>Sachkontext kann bereits dazu führen, dass ein bekanntes Verfahren nicht erkannt wird. Wird in einer Untersuchung nur eine geringfügig veränderte Aufgabe verwendet, darf ein erfolgreicher Lösungsversuch daher nicht ohne Weiteres als weitreichender Transfer interpretiert werden.</w:t>
      </w:r>
    </w:p>
    <w:p w14:paraId="239130EC" w14:textId="77777777" w:rsidR="00465D91" w:rsidRPr="00465D91" w:rsidRDefault="00465D91" w:rsidP="00465D91">
      <w:r w:rsidRPr="00465D91">
        <w:t xml:space="preserve">Barnett und Ceci entwickeln eine differenzierte Systematik zur Untersuchung des sogenannten Ferntransfers. Sie argumentieren, dass die Beurteilung einer Transferleistung davon abhängt, in welchen Dimensionen sich die ursprüngliche Lern- und die spätere Anwendungssituation unterscheiden. Ihre Taxonomie betrachtet dafür neun Dimensionen und wendet sich gegen die Vorstellung, weitreichender Transfer lasse sich unabhängig von solchen Unterschieden durch eine einzige allgemeine Wirkungsgröße angemessen beschreiben. {[Barnett, Susan M.; Ceci, Stephen J. (2002). </w:t>
      </w:r>
      <w:proofErr w:type="spellStart"/>
      <w:r w:rsidRPr="00465D91">
        <w:t>When</w:t>
      </w:r>
      <w:proofErr w:type="spellEnd"/>
      <w:r w:rsidRPr="00465D91">
        <w:t xml:space="preserve"> and </w:t>
      </w:r>
      <w:proofErr w:type="spellStart"/>
      <w:r w:rsidRPr="00465D91">
        <w:t>Where</w:t>
      </w:r>
      <w:proofErr w:type="spellEnd"/>
      <w:r w:rsidRPr="00465D91">
        <w:t xml:space="preserve"> Do </w:t>
      </w:r>
      <w:proofErr w:type="spellStart"/>
      <w:r w:rsidRPr="00465D91">
        <w:t>We</w:t>
      </w:r>
      <w:proofErr w:type="spellEnd"/>
      <w:r w:rsidRPr="00465D91">
        <w:t xml:space="preserve"> </w:t>
      </w:r>
      <w:proofErr w:type="spellStart"/>
      <w:r w:rsidRPr="00465D91">
        <w:t>Apply</w:t>
      </w:r>
      <w:proofErr w:type="spellEnd"/>
      <w:r w:rsidRPr="00465D91">
        <w:t xml:space="preserve"> </w:t>
      </w:r>
      <w:proofErr w:type="spellStart"/>
      <w:r w:rsidRPr="00465D91">
        <w:t>What</w:t>
      </w:r>
      <w:proofErr w:type="spellEnd"/>
      <w:r w:rsidRPr="00465D91">
        <w:t xml:space="preserve"> </w:t>
      </w:r>
      <w:proofErr w:type="spellStart"/>
      <w:r w:rsidRPr="00465D91">
        <w:t>We</w:t>
      </w:r>
      <w:proofErr w:type="spellEnd"/>
      <w:r w:rsidRPr="00465D91">
        <w:t xml:space="preserve"> </w:t>
      </w:r>
      <w:proofErr w:type="spellStart"/>
      <w:r w:rsidRPr="00465D91">
        <w:t>Learn</w:t>
      </w:r>
      <w:proofErr w:type="spellEnd"/>
      <w:r w:rsidRPr="00465D91">
        <w:t xml:space="preserve">? A </w:t>
      </w:r>
      <w:proofErr w:type="spellStart"/>
      <w:r w:rsidRPr="00465D91">
        <w:t>Taxonomy</w:t>
      </w:r>
      <w:proofErr w:type="spellEnd"/>
      <w:r w:rsidRPr="00465D91">
        <w:t xml:space="preserve"> </w:t>
      </w:r>
      <w:proofErr w:type="spellStart"/>
      <w:r w:rsidRPr="00465D91">
        <w:t>for</w:t>
      </w:r>
      <w:proofErr w:type="spellEnd"/>
      <w:r w:rsidRPr="00465D91">
        <w:t xml:space="preserve"> </w:t>
      </w:r>
      <w:proofErr w:type="spellStart"/>
      <w:r w:rsidRPr="00465D91">
        <w:t>Far</w:t>
      </w:r>
      <w:proofErr w:type="spellEnd"/>
      <w:r w:rsidRPr="00465D91">
        <w:t xml:space="preserve"> Transfer. Psychological Bulletin, 128(4), S. 612–637. DOI: 10.1037/0033-2909.128.4.612.</w:t>
      </w:r>
      <w:proofErr w:type="gramStart"/>
      <w:r w:rsidRPr="00465D91">
        <w:t>]}[</w:t>
      </w:r>
      <w:proofErr w:type="gramEnd"/>
      <w:r w:rsidRPr="00465D91">
        <w:t>[52]]</w:t>
      </w:r>
    </w:p>
    <w:p w14:paraId="140E8602" w14:textId="77777777" w:rsidR="00465D91" w:rsidRPr="00465D91" w:rsidRDefault="00465D91" w:rsidP="00465D91">
      <w:r w:rsidRPr="00465D91">
        <w:t>Für die Bewertung des FRZK ergibt sich daraus die Notwendigkeit, Transferaufgaben sorgfältig zu unterscheiden. Eine neue Aufgabe, bei der lediglich Zahlenwerte ausgetauscht werden, verlangt nicht dieselbe Übertragungsleistung wie eine Aufgabe mit veränderter Darstellung, einem anderen mathematischen Kontext oder einer zusätzlichen fachlichen Voraussetzung.</w:t>
      </w:r>
    </w:p>
    <w:p w14:paraId="0C37BE04" w14:textId="77777777" w:rsidR="00465D91" w:rsidRPr="00465D91" w:rsidRDefault="00465D91" w:rsidP="00465D91">
      <w:r w:rsidRPr="00465D91">
        <w:t>Eine Untersuchung könnte daher zunächst prüfen, ob ein Lernender einen zuvor erarbeiteten Zusammenhang bei einer strukturell ähnlichen Aufgabe wiedererkennt. In einem weiteren Schritt könnte untersucht werden, ob er denselben funktionalen Zusammenhang aus einer anders formulierten Sachaufgabe selbstständig erschließen kann. Darüber hinaus wäre zu prüfen, ob eine bekannte Strategie auch dann angemessen verändert wird, wenn eine neue Aufgabe wichtige Voraussetzungen der ursprünglichen Aufgabe nicht mehr erfüllt.</w:t>
      </w:r>
    </w:p>
    <w:p w14:paraId="51815746" w14:textId="77777777" w:rsidR="00465D91" w:rsidRPr="00465D91" w:rsidRDefault="00465D91" w:rsidP="00465D91">
      <w:r w:rsidRPr="00465D91">
        <w:t>Für das FRZK wäre die zuletzt genannte Möglichkeit besonders aufschlussreich. Ein Lernender, der eine vertraute Rechenregel auch dort einsetzt, wo ihre Voraussetzungen nicht erfüllt sind, zeigt zwar eine Übertragung des Verfahrens, aber keine fachlich angemessene Anwendung. Erfolgreicher Transfer muss deshalb auch die Fähigkeit einschließen, Grenzen einer Methode zu erkennen.</w:t>
      </w:r>
    </w:p>
    <w:p w14:paraId="69FDFEA1" w14:textId="77777777" w:rsidR="00465D91" w:rsidRPr="00465D91" w:rsidRDefault="00465D91" w:rsidP="00465D91">
      <w:r w:rsidRPr="00465D91">
        <w:t xml:space="preserve">Lobato untersucht alternative theoretische Perspektiven auf den Lerntransfer und zeigt, dass die Beurteilung von Transferleistungen auch vom verwendeten Transferbegriff abhängt. Neben der Frage, ob eine zuvor gelernte Lösung bei einer neuen Aufgabe reproduziert wird, rückt sie die Entwicklung und Veränderung mathematischer Vorstellungen in neuen Situationen in den Mittelpunkt. Ihre Analyse macht deutlich, dass unterschiedliche Forschungsansätze verschiedene Aspekte der Übertragung erfassen und deshalb nicht ohne Weiteres zu identischen Ergebnissen gelangen. {[Lobato, Joanne (2006). Alternative </w:t>
      </w:r>
      <w:proofErr w:type="spellStart"/>
      <w:r w:rsidRPr="00465D91">
        <w:t>Perspectives</w:t>
      </w:r>
      <w:proofErr w:type="spellEnd"/>
      <w:r w:rsidRPr="00465D91">
        <w:t xml:space="preserve"> on </w:t>
      </w:r>
      <w:proofErr w:type="spellStart"/>
      <w:r w:rsidRPr="00465D91">
        <w:t>the</w:t>
      </w:r>
      <w:proofErr w:type="spellEnd"/>
      <w:r w:rsidRPr="00465D91">
        <w:t xml:space="preserve"> Transfer </w:t>
      </w:r>
      <w:proofErr w:type="spellStart"/>
      <w:r w:rsidRPr="00465D91">
        <w:t>of</w:t>
      </w:r>
      <w:proofErr w:type="spellEnd"/>
      <w:r w:rsidRPr="00465D91">
        <w:t xml:space="preserve"> Learning: </w:t>
      </w:r>
      <w:proofErr w:type="spellStart"/>
      <w:r w:rsidRPr="00465D91">
        <w:t>History</w:t>
      </w:r>
      <w:proofErr w:type="spellEnd"/>
      <w:r w:rsidRPr="00465D91">
        <w:t xml:space="preserve">, </w:t>
      </w:r>
      <w:proofErr w:type="spellStart"/>
      <w:r w:rsidRPr="00465D91">
        <w:t>Issues</w:t>
      </w:r>
      <w:proofErr w:type="spellEnd"/>
      <w:r w:rsidRPr="00465D91">
        <w:t xml:space="preserve">, and Challenges </w:t>
      </w:r>
      <w:proofErr w:type="spellStart"/>
      <w:r w:rsidRPr="00465D91">
        <w:t>for</w:t>
      </w:r>
      <w:proofErr w:type="spellEnd"/>
      <w:r w:rsidRPr="00465D91">
        <w:t xml:space="preserve"> Future Research. The Journal </w:t>
      </w:r>
      <w:proofErr w:type="spellStart"/>
      <w:r w:rsidRPr="00465D91">
        <w:t>of</w:t>
      </w:r>
      <w:proofErr w:type="spellEnd"/>
      <w:r w:rsidRPr="00465D91">
        <w:t xml:space="preserve"> </w:t>
      </w:r>
      <w:proofErr w:type="spellStart"/>
      <w:r w:rsidRPr="00465D91">
        <w:t>the</w:t>
      </w:r>
      <w:proofErr w:type="spellEnd"/>
      <w:r w:rsidRPr="00465D91">
        <w:t xml:space="preserve"> Learning Sciences, 15(4), S. 431–449. DOI: 10.1207/s15327809jls1504_1.</w:t>
      </w:r>
      <w:proofErr w:type="gramStart"/>
      <w:r w:rsidRPr="00465D91">
        <w:t>]}[</w:t>
      </w:r>
      <w:proofErr w:type="gramEnd"/>
      <w:r w:rsidRPr="00465D91">
        <w:t>[53]]</w:t>
      </w:r>
    </w:p>
    <w:p w14:paraId="501E5D66" w14:textId="77777777" w:rsidR="00465D91" w:rsidRPr="00465D91" w:rsidRDefault="00465D91" w:rsidP="00465D91">
      <w:r w:rsidRPr="00465D91">
        <w:t>Diese Überlegungen sind für meine Untersuchung relevant, weil ich nicht nur das Wiederholen eines eingeübten Lösungswegs betrachten möchte. Mich interessiert auch, ob Lernende mit dem FRZK neue Aufgabenbeziehungen eigenständig erkennen und ihre bisherigen Vorstellungen sachgerecht an veränderte Bedingungen anpassen können.</w:t>
      </w:r>
    </w:p>
    <w:p w14:paraId="37F1F603" w14:textId="77777777" w:rsidR="00465D91" w:rsidRPr="00465D91" w:rsidRDefault="00465D91" w:rsidP="00465D91">
      <w:r w:rsidRPr="00465D91">
        <w:lastRenderedPageBreak/>
        <w:t>Ein solches Ziel verlangt jedoch, die erwartete Transferleistung vor der Untersuchung ausreichend genau festzulegen. Wenn ich nachträglich jede erfolgreich bearbeitete Aufgabe als Beleg für Transfer werte, fehlt eine überprüfbare Abgrenzung. Deshalb muss bestimmt werden, welche Kenntnisse zunächst vermittelt wurden, welche Merkmale in der neuen Aufgabe verändert werden und welche Leistungen tatsächlich ohne zusätzliche Hilfe erbracht werden sollen.</w:t>
      </w:r>
    </w:p>
    <w:p w14:paraId="58779067" w14:textId="77777777" w:rsidR="00465D91" w:rsidRPr="00465D91" w:rsidRDefault="00465D91" w:rsidP="00465D91">
      <w:r w:rsidRPr="00465D91">
        <w:t xml:space="preserve">Das betrifft auch die besonderen symbolischen Rechenregeln des FRZK. Wird beispielsweise der Umgang mit gerichteten Nullzuständen zunächst an einem einfachen </w:t>
      </w:r>
      <w:proofErr w:type="spellStart"/>
      <w:r w:rsidRPr="00465D91">
        <w:t>gebrochenrationalen</w:t>
      </w:r>
      <w:proofErr w:type="spellEnd"/>
      <w:r w:rsidRPr="00465D91">
        <w:t xml:space="preserve"> Ausdruck erarbeitet, wäre die Anwendung derselben Regel auf einen lediglich numerisch veränderten Ausdruck nur eine begrenzte Übertragungsleistung. Eine weitergehende Prüfung könnte untersuchen, ob der Lernende die Bedeutung der Annäherungsrichtung bei einer anders dargestellten Funktion erkennt und beurteilt, ob dieselbe Regel dort überhaupt zulässig ist.</w:t>
      </w:r>
    </w:p>
    <w:p w14:paraId="7DEBABE9" w14:textId="77777777" w:rsidR="00465D91" w:rsidRPr="00465D91" w:rsidRDefault="00465D91" w:rsidP="00465D91">
      <w:r w:rsidRPr="00465D91">
        <w:t>Dabei darf ich nicht voraussetzen, dass eine Übertragung zwischen unterschiedlichen mathematischen Themen immer sinnvoll oder möglich ist. Die Regeln für gerichtete Grenzprozesse besitzen andere Voraussetzungen als die Regeln für Vektoroperationen. Obwohl das FRZK beide Bereiche innerhalb eines gemeinsamen Rahmens darstellen soll, entstehen daraus nicht automatisch identische mathematische Strukturen.</w:t>
      </w:r>
    </w:p>
    <w:p w14:paraId="552F0A72" w14:textId="77777777" w:rsidR="00465D91" w:rsidRPr="00465D91" w:rsidRDefault="00465D91" w:rsidP="00465D91">
      <w:r w:rsidRPr="00465D91">
        <w:t>Die äußere Einheitlichkeit einer Darstellung darf deshalb nicht mit der mathematischen Gleichartigkeit sämtlicher dargestellter Beziehungen verwechselt werden. Für den Lernenden muss erkennbar bleiben, welche Eigenschaften verschiedener Aufgaben tatsächlich übereinstimmen und welche nur unter zusätzlichen Bedingungen miteinander verglichen werden können.</w:t>
      </w:r>
    </w:p>
    <w:p w14:paraId="08B09A8C" w14:textId="77777777" w:rsidR="00465D91" w:rsidRPr="00465D91" w:rsidRDefault="00465D91" w:rsidP="00465D91">
      <w:r w:rsidRPr="00465D91">
        <w:t xml:space="preserve">Eine weitere Perspektive eröffnet die Untersuchung von </w:t>
      </w:r>
      <w:proofErr w:type="spellStart"/>
      <w:r w:rsidRPr="00465D91">
        <w:t>Schukajlow</w:t>
      </w:r>
      <w:proofErr w:type="spellEnd"/>
      <w:r w:rsidRPr="00465D91">
        <w:t xml:space="preserve"> und seinen Mitautoren. Im Rahmen des DISUM-Projekts betrachteten sie unter anderem das aufgabenbezogene Erleben, Interesse, den wahrgenommenen Wert und die Selbstwirksamkeitserwartungen von Schülerinnen und Schülern beim Umgang mit verschiedenen mathematischen Aufgabentypen. Die Untersuchung bezog 224 Lernende aus 14 neunten Klassen der Realschule ein und berücksichtigte eine zehn Unterrichtsstunden umfassende Unterrichtseinheit zu mathematischen Modellierungsaufgaben. Die Ergebnisse verweisen auf die Bedeutung der Unterrichtsgestaltung für ausgewählte motivationale Merkmale. {[</w:t>
      </w:r>
      <w:proofErr w:type="spellStart"/>
      <w:r w:rsidRPr="00465D91">
        <w:t>Schukajlow</w:t>
      </w:r>
      <w:proofErr w:type="spellEnd"/>
      <w:r w:rsidRPr="00465D91">
        <w:t xml:space="preserve">, Stanislaw; Leiss, Dominik; Pekrun, Reinhard; Blum, Werner; Müller, Marcel; Messner, Rudolf (2012). Teaching Methods </w:t>
      </w:r>
      <w:proofErr w:type="spellStart"/>
      <w:r w:rsidRPr="00465D91">
        <w:t>for</w:t>
      </w:r>
      <w:proofErr w:type="spellEnd"/>
      <w:r w:rsidRPr="00465D91">
        <w:t xml:space="preserve"> Modelling Problems and </w:t>
      </w:r>
      <w:proofErr w:type="spellStart"/>
      <w:r w:rsidRPr="00465D91">
        <w:t>Students</w:t>
      </w:r>
      <w:proofErr w:type="spellEnd"/>
      <w:r w:rsidRPr="00465D91">
        <w:t>’ Task-</w:t>
      </w:r>
      <w:proofErr w:type="spellStart"/>
      <w:r w:rsidRPr="00465D91">
        <w:t>Specific</w:t>
      </w:r>
      <w:proofErr w:type="spellEnd"/>
      <w:r w:rsidRPr="00465D91">
        <w:t xml:space="preserve"> </w:t>
      </w:r>
      <w:proofErr w:type="spellStart"/>
      <w:r w:rsidRPr="00465D91">
        <w:t>Enjoyment</w:t>
      </w:r>
      <w:proofErr w:type="spellEnd"/>
      <w:r w:rsidRPr="00465D91">
        <w:t>, Value, Interest and Self-</w:t>
      </w:r>
      <w:proofErr w:type="spellStart"/>
      <w:r w:rsidRPr="00465D91">
        <w:t>Efficacy</w:t>
      </w:r>
      <w:proofErr w:type="spellEnd"/>
      <w:r w:rsidRPr="00465D91">
        <w:t xml:space="preserve"> </w:t>
      </w:r>
      <w:proofErr w:type="spellStart"/>
      <w:r w:rsidRPr="00465D91">
        <w:t>Expectations</w:t>
      </w:r>
      <w:proofErr w:type="spellEnd"/>
      <w:r w:rsidRPr="00465D91">
        <w:t xml:space="preserve">. Educational Studies in </w:t>
      </w:r>
      <w:proofErr w:type="spellStart"/>
      <w:r w:rsidRPr="00465D91">
        <w:t>Mathematics</w:t>
      </w:r>
      <w:proofErr w:type="spellEnd"/>
      <w:r w:rsidRPr="00465D91">
        <w:t>, 79(2), S. 215–237. DOI: 10.1007/s10649-011-9341-2.</w:t>
      </w:r>
      <w:proofErr w:type="gramStart"/>
      <w:r w:rsidRPr="00465D91">
        <w:t>]}[</w:t>
      </w:r>
      <w:proofErr w:type="gramEnd"/>
      <w:r w:rsidRPr="00465D91">
        <w:t>[54]]</w:t>
      </w:r>
    </w:p>
    <w:p w14:paraId="7A25AC3F" w14:textId="77777777" w:rsidR="00465D91" w:rsidRPr="00465D91" w:rsidRDefault="00465D91" w:rsidP="00465D91">
      <w:r w:rsidRPr="00465D91">
        <w:t>Für die wissenschaftliche Einordnung des FRZK ergibt sich daraus, dass mathematische Problembearbeitung nicht ausschließlich über die sachliche Korrektheit eines Lösungswegs erklärt werden kann. Auch die Gestaltung der Lernumgebung, die Unterstützung während der Aufgabenbearbeitung und die Wahrnehmung der eigenen Handlungsmöglichkeiten können eine Rolle spielen.</w:t>
      </w:r>
    </w:p>
    <w:p w14:paraId="124DE05B" w14:textId="77777777" w:rsidR="00465D91" w:rsidRPr="00465D91" w:rsidRDefault="00465D91" w:rsidP="00465D91">
      <w:r w:rsidRPr="00465D91">
        <w:t xml:space="preserve">Gerade für den Einsatz in der individuellen Lernförderung ist diese Unterscheidung wichtig. Wenn ein Lernender nach Einführung einer strukturierten Darstellung sicherer arbeitet, könnte dies auf ein besseres Verständnis der mathematischen Beziehungen zurückzuführen sein. Es könnte aber auch damit zusammenhängen, dass die Aufgabe übersichtlicher erscheint, dass zusätzliche Hilfen gegeben wurden oder dass die neue Vorgehensweise das </w:t>
      </w:r>
      <w:r w:rsidRPr="00465D91">
        <w:lastRenderedPageBreak/>
        <w:t>Vertrauen in die eigene Bearbeitung erhöht. Solche Möglichkeiten sind nicht identisch und müssen bei einer empirischen Bewertung auseinandergehalten werden.</w:t>
      </w:r>
    </w:p>
    <w:p w14:paraId="50A4B316" w14:textId="77777777" w:rsidR="00465D91" w:rsidRPr="00465D91" w:rsidRDefault="00465D91" w:rsidP="00465D91">
      <w:r w:rsidRPr="00465D91">
        <w:t>Außerdem kann das Verhalten einer betreuenden Lehrkraft den beobachteten Bearbeitungsprozess beeinflussen. Wird eine FRZK-Darstellung gemeinsam entwickelt, enthält die Bearbeitung möglicherweise zahlreiche Hinweise, Korrekturen und fachliche Entscheidungen der Lehrkraft. Ein erfolgreicher Abschluss der Aufgabe kann dann nicht ohne Weiteres als eigenständige Leistung des Lernenden bewertet werden.</w:t>
      </w:r>
    </w:p>
    <w:p w14:paraId="59773D64" w14:textId="77777777" w:rsidR="00465D91" w:rsidRPr="00465D91" w:rsidRDefault="00465D91" w:rsidP="00465D91">
      <w:r w:rsidRPr="00465D91">
        <w:t>Für meine Untersuchung muss ich deshalb unterscheiden, ob ein Lernender die Darstellung selbstständig erstellt, unter Anleitung ergänzt oder lediglich eine vorbereitete Struktur verwendet. Auch die Zahl und Art der notwendigen Hilfestellungen können wichtige Informationen über den tatsächlichen Bearbeitungsprozess liefern.</w:t>
      </w:r>
    </w:p>
    <w:p w14:paraId="4E7AFC78" w14:textId="77777777" w:rsidR="00465D91" w:rsidRPr="00465D91" w:rsidRDefault="00465D91" w:rsidP="00465D91">
      <w:r w:rsidRPr="00465D91">
        <w:t xml:space="preserve">Die Bedeutung einer angemessenen prozeduralen Bearbeitung wird durch Star zusätzlich differenziert. Er argumentiert dafür, prozedurales Wissen nicht ausschließlich als oberflächliche, mechanische Kenntnis fester Handlungsschritte zu verstehen. Vielmehr kann auch prozedurales Wissen unterschiedlich tief ausgeprägt sein und die flexible Auswahl sowie Anpassung von Verfahren umfassen. {[Star, Jon R. (2005). </w:t>
      </w:r>
      <w:proofErr w:type="spellStart"/>
      <w:r w:rsidRPr="00465D91">
        <w:t>Reconceptualizing</w:t>
      </w:r>
      <w:proofErr w:type="spellEnd"/>
      <w:r w:rsidRPr="00465D91">
        <w:t xml:space="preserve"> </w:t>
      </w:r>
      <w:proofErr w:type="spellStart"/>
      <w:r w:rsidRPr="00465D91">
        <w:t>Procedural</w:t>
      </w:r>
      <w:proofErr w:type="spellEnd"/>
      <w:r w:rsidRPr="00465D91">
        <w:t xml:space="preserve"> Knowledge. Journal </w:t>
      </w:r>
      <w:proofErr w:type="spellStart"/>
      <w:r w:rsidRPr="00465D91">
        <w:t>for</w:t>
      </w:r>
      <w:proofErr w:type="spellEnd"/>
      <w:r w:rsidRPr="00465D91">
        <w:t xml:space="preserve"> Research in </w:t>
      </w:r>
      <w:proofErr w:type="spellStart"/>
      <w:r w:rsidRPr="00465D91">
        <w:t>Mathematics</w:t>
      </w:r>
      <w:proofErr w:type="spellEnd"/>
      <w:r w:rsidRPr="00465D91">
        <w:t xml:space="preserve"> Education, 36(5), S. 404–411.</w:t>
      </w:r>
      <w:proofErr w:type="gramStart"/>
      <w:r w:rsidRPr="00465D91">
        <w:t>]}[</w:t>
      </w:r>
      <w:proofErr w:type="gramEnd"/>
      <w:r w:rsidRPr="00465D91">
        <w:t>[55]]</w:t>
      </w:r>
    </w:p>
    <w:p w14:paraId="5F346AF2" w14:textId="77777777" w:rsidR="00465D91" w:rsidRPr="00465D91" w:rsidRDefault="00465D91" w:rsidP="00465D91">
      <w:r w:rsidRPr="00465D91">
        <w:t>Diese Perspektive erscheint mir für die Bewertung der FRZK-Symbolik besonders wichtig. Die korrekte Anwendung einer Rechenregel ist nicht zwangsläufig ein Zeichen bloßen Auswendiglernens. Wenn ein Lernender verschiedene Verfahren vergleichen, ihre Voraussetzungen benennen und ein geeignetes Verfahren begründet auswählen kann, liegt eine anspruchsvollere Form prozeduralen Wissens vor.</w:t>
      </w:r>
    </w:p>
    <w:p w14:paraId="78F7C092" w14:textId="77777777" w:rsidR="00465D91" w:rsidRPr="00465D91" w:rsidRDefault="00465D91" w:rsidP="00465D91">
      <w:r w:rsidRPr="00465D91">
        <w:t>Entsprechend darf ich eine verkürzte FRZK-Rechnung nicht allein deshalb als didaktisch minderwertig ansehen, weil sie weniger Zwischenschritte enthält als ein herkömmlicher Lösungsweg. Ein kürzeres Verfahren könnte Ausdruck eines guten mathematischen Verständnisses sein. Es könnte allerdings auch entscheidende Voraussetzungen verdecken. Für die Beurteilung kommt es deshalb darauf an, ob der Lernende den verkürzten Weg fachlich begründen und seine Gültigkeitsgrenzen erkennen kann.</w:t>
      </w:r>
    </w:p>
    <w:p w14:paraId="53A38824" w14:textId="77777777" w:rsidR="00465D91" w:rsidRPr="00465D91" w:rsidRDefault="00465D91" w:rsidP="00465D91">
      <w:r w:rsidRPr="00465D91">
        <w:t>Besonders bei Grenzwertaufgaben muss diese Unterscheidung sorgfältig erfolgen. Das FRZK sieht eigene Regeln für +0, −0, +∞ und −∞ vor. Solche Regeln könnten, nach erfolgreicher mathematischer Grundlegung, bestimmte Standardbetrachtungen kompakter ausdrücken. Ein möglicher Zeitgewinn wäre jedoch noch kein Beleg für eine Verbesserung des mathematischen Verständnisses.</w:t>
      </w:r>
    </w:p>
    <w:p w14:paraId="43AAA485" w14:textId="77777777" w:rsidR="00465D91" w:rsidRPr="00465D91" w:rsidRDefault="00465D91" w:rsidP="00465D91">
      <w:r w:rsidRPr="00465D91">
        <w:t xml:space="preserve">Ich müsste zusätzlich prüfen, ob die Lernenden zwischen einem definierten Funktionswert und einem Grenzwert unterscheiden, ob sie einseitige Grenzprozesse korrekt beurteilen und ob sie Fälle erkennen, in denen die gewählte symbolische Rechnung keine eindeutige Aussage zulässt. Gerade unbestimmte Formen wie ein Quotient zweier </w:t>
      </w:r>
      <w:proofErr w:type="gramStart"/>
      <w:r w:rsidRPr="00465D91">
        <w:t>gegen unendlich wachsender Ausdrücke</w:t>
      </w:r>
      <w:proofErr w:type="gramEnd"/>
      <w:r w:rsidRPr="00465D91">
        <w:t xml:space="preserve"> dürfen nicht durch eine schematische Regel scheinbar entschieden werden, wenn das Ergebnis vom Verhältnis der beteiligten Funktionen abhängt.</w:t>
      </w:r>
    </w:p>
    <w:p w14:paraId="04765B2F" w14:textId="77777777" w:rsidR="00465D91" w:rsidRPr="00465D91" w:rsidRDefault="00465D91" w:rsidP="00465D91">
      <w:r w:rsidRPr="00465D91">
        <w:t xml:space="preserve">Die Gültigkeit einer FRZK-Rechenregel muss daher unabhängig von ihrem didaktischen Nutzen feststehen. Ein Verfahren, das bei ausgewählten Beispielen richtige Ergebnisse liefert, ist noch keine allgemein tragfähige mathematische Erweiterung. Erst nach einer ausdrücklichen Definition der Operationen, ihrer Definitionsbereiche und ihrer Verknüpfung </w:t>
      </w:r>
      <w:r w:rsidRPr="00465D91">
        <w:lastRenderedPageBreak/>
        <w:t>mit etablierten mathematischen Begriffen kann untersucht werden, ob seine Anwendung für Lernende Vorteile bietet.</w:t>
      </w:r>
    </w:p>
    <w:p w14:paraId="4B94DDE2" w14:textId="77777777" w:rsidR="00465D91" w:rsidRPr="00465D91" w:rsidRDefault="00465D91" w:rsidP="00465D91">
      <w:r w:rsidRPr="00465D91">
        <w:t>Bei der Auswertung möglicher Lernleistungen möchte ich deshalb zwischen Ergebnisrichtigkeit, Strukturverständnis und methodischer Selbstständigkeit unterscheiden. Ergebnisrichtigkeit betrifft die Frage, ob eine Aufgabe unter den angegebenen Bedingungen fachlich korrekt gelöst wurde. Strukturverständnis betrifft die Fähigkeit, die verwendeten Größen, Beziehungen und Voraussetzungen zu erklären. Methodische Selbstständigkeit betrifft die Auswahl und Steuerung des Lösungswegs ohne unmittelbare fachliche Vorgaben.</w:t>
      </w:r>
    </w:p>
    <w:p w14:paraId="29110FB4" w14:textId="77777777" w:rsidR="00465D91" w:rsidRPr="00465D91" w:rsidRDefault="00465D91" w:rsidP="00465D91">
      <w:r w:rsidRPr="00465D91">
        <w:t>Diese Dimensionen sind miteinander verbunden, dürfen aber nicht vollständig gleichgesetzt werden. Ein Lernender kann einen Fehler selbstständig erkennen und korrigieren. Ein anderer kann ein richtiges Ergebnis erhalten, ohne die tragenden Annahmen ausreichend zu verstehen. In einer Untersuchung muss deshalb erkennbar bleiben, welche konkrete Leistung beobachtet wurde.</w:t>
      </w:r>
    </w:p>
    <w:p w14:paraId="0E9435C0" w14:textId="77777777" w:rsidR="00465D91" w:rsidRPr="00465D91" w:rsidRDefault="00465D91" w:rsidP="00465D91">
      <w:r w:rsidRPr="00465D91">
        <w:t>Für die spätere empirische Bewertung kann ich an die vorgesehenen Kriterien zur Identifikation gegebener und gesuchter Größen, zur Beschreibung funktionaler Beziehungen, zur Begründung des Lösungswegs und zum Transfer auf neue Aufgaben anknüpfen. Eine jeweils abgestufte Bewertung dieser Bereiche würde ermöglichen, unterschiedliche Aspekte der Aufgabenbearbeitung getrennt zu betrachten. Voraussetzung ist allerdings, dass die Bewertungskriterien vor der Datenerhebung eindeutig beschrieben und ihre Anwendung ausreichend zuverlässig überprüft werden.</w:t>
      </w:r>
    </w:p>
    <w:p w14:paraId="66DEB38E" w14:textId="77777777" w:rsidR="00465D91" w:rsidRPr="00465D91" w:rsidRDefault="00465D91" w:rsidP="00465D91">
      <w:r w:rsidRPr="00465D91">
        <w:t>Dabei müsste die Schwierigkeit der verwendeten Aufgaben berücksichtigt werden. Wenn eine Vergleichsgruppe überwiegend vertraute Standardaufgaben erhält, während eine andere Gruppe neue Aufgabenbeziehungen erschließen soll, ließen sich Unterschiede in den Ergebnissen nicht eindeutig dem eingesetzten Darstellungsverfahren zuordnen. Ebenso wären Unterschiede im Vorwissen, in der Bearbeitungszeit und in der erhaltenen Unterstützung zu beachten.</w:t>
      </w:r>
    </w:p>
    <w:p w14:paraId="089B4042" w14:textId="77777777" w:rsidR="00465D91" w:rsidRPr="00465D91" w:rsidRDefault="00465D91" w:rsidP="00465D91">
      <w:r w:rsidRPr="00465D91">
        <w:t>Auch ein Vergleich zwischen der Arbeit mit dem FRZK und der herkömmlichen Aufgabenbearbeitung verlangt eine angemessene Auswahl der Vergleichsbedingungen. Eine unsystematische Bearbeitung ohne Hilfsmittel wäre nicht in jedem Fall ein wissenschaftlich überzeugender Vergleich. Es müsste vielmehr geprüft werden, wie sich das FRZK gegenüber geeigneten und fachlich etablierten Verfahren verhält, beispielsweise einer strukturierten Aufgabenanalyse, einem Modellierungsschema, einer geeigneten grafischen Darstellung oder einer Concept-</w:t>
      </w:r>
      <w:proofErr w:type="spellStart"/>
      <w:r w:rsidRPr="00465D91">
        <w:t>Map</w:t>
      </w:r>
      <w:proofErr w:type="spellEnd"/>
      <w:r w:rsidRPr="00465D91">
        <w:t>.</w:t>
      </w:r>
    </w:p>
    <w:p w14:paraId="46FCC625" w14:textId="77777777" w:rsidR="00465D91" w:rsidRPr="00465D91" w:rsidRDefault="00465D91" w:rsidP="00465D91">
      <w:r w:rsidRPr="00465D91">
        <w:t>Diese Vergleichsfrage ist besonders deshalb wichtig, weil wesentliche Ziele des FRZK bereits durch etablierte didaktische Ansätze verfolgt werden. Die Unterscheidung zwischen bekannten und gesuchten Größen, die Suche nach geeigneten Beziehungen, die Planung von Lösungswegen und die Überprüfung von Ergebnissen sind keine neu eingeführten Zielsetzungen. Sie gehören zum wissenschaftlich untersuchten Bestand mathematischen Problemlösens.</w:t>
      </w:r>
    </w:p>
    <w:p w14:paraId="6A4A4CAF" w14:textId="77777777" w:rsidR="00465D91" w:rsidRPr="00465D91" w:rsidRDefault="00465D91" w:rsidP="00465D91">
      <w:r w:rsidRPr="00465D91">
        <w:t>Ein möglicher eigenständiger Beitrag des FRZK müsste daher entweder in einer nachweisbar günstigeren Verbindung solcher bekannten Anforderungen oder in einer zusätzlichen, fachlich gerechtfertigten Leistung seiner besonderen mathematischen Symbolik liegen. Beide Möglichkeiten verlangen unterschiedliche Untersuchungen.</w:t>
      </w:r>
    </w:p>
    <w:p w14:paraId="3F6CCE36" w14:textId="77777777" w:rsidR="00465D91" w:rsidRPr="00465D91" w:rsidRDefault="00465D91" w:rsidP="00465D91">
      <w:r w:rsidRPr="00465D91">
        <w:t xml:space="preserve">Die erste Möglichkeit betrifft die didaktische Gesamtstruktur. Hier wäre zu prüfen, ob die gemeinsame Darstellung von Informationen, Beziehungen, Voraussetzungen und </w:t>
      </w:r>
      <w:r w:rsidRPr="00465D91">
        <w:lastRenderedPageBreak/>
        <w:t>Bearbeitungsschritten das mathematische Aufgabenverständnis gegenüber geeigneten Vergleichsverfahren verbessert. Dafür wären geeignete Lernaufgaben, klare Bewertungskriterien und kontrollierte Vergleichsbedingungen erforderlich.</w:t>
      </w:r>
    </w:p>
    <w:p w14:paraId="4C2FB207" w14:textId="77777777" w:rsidR="00465D91" w:rsidRPr="00465D91" w:rsidRDefault="00465D91" w:rsidP="00465D91">
      <w:r w:rsidRPr="00465D91">
        <w:t>Die zweite Möglichkeit betrifft die spezifischen symbolischen Festlegungen des FRZK. Hier müsste zunächst mathematisch geklärt sein, welche Zustände und Operationen definiert werden, wie sich diese zu gewöhnlichen mathematischen Strukturen verhalten und unter welchen Bedingungen ihre Ergebnisse gültig sind. Erst danach könnte untersucht werden, ob die zusätzliche Symbolik bei bestimmten Aufgaben das Verständnis, die Bearbeitungssicherheit oder die Übertragbarkeit verbessert.</w:t>
      </w:r>
    </w:p>
    <w:p w14:paraId="5CCD8A29" w14:textId="77777777" w:rsidR="00465D91" w:rsidRPr="00465D91" w:rsidRDefault="00465D91" w:rsidP="00465D91">
      <w:r w:rsidRPr="00465D91">
        <w:t>Diese Trennung verhindert, dass mögliche Vorteile einer allgemeinen strukturierten Aufgabenbearbeitung vorschnell den besonderen FRZK-Rechenregeln zugeschrieben werden. Wenn ein Lernender durch das ausdrückliche Kennzeichnen von gegebenen und gesuchten Größen weniger Fehler macht, wäre damit zunächst ein Nutzen der Aufgabenstrukturierung beobachtet. Daraus ergäbe sich noch keine Aussage darüber, ob die Rechnung mit gerichteten Nullzuständen einen zusätzlichen Vorteil besitzt.</w:t>
      </w:r>
    </w:p>
    <w:p w14:paraId="543A3C02" w14:textId="77777777" w:rsidR="00465D91" w:rsidRPr="00465D91" w:rsidRDefault="00465D91" w:rsidP="00465D91">
      <w:r w:rsidRPr="00465D91">
        <w:t>Umgekehrt könnte sich bei einer bestimmten Grenzwertaufgabe zeigen, dass eine ausdrücklich eingeführte symbolische Regel einen Rechenweg verkürzt oder eine Annäherungsrichtung leichter erkennbar macht. Auch dann müsste noch geklärt werden, ob die Wirkung auf der besonderen mathematischen Definition beruht oder auf einer grafischen Kennzeichnung, die unabhängig vom FRZK verwendet werden könnte.</w:t>
      </w:r>
    </w:p>
    <w:p w14:paraId="591CEEE5" w14:textId="77777777" w:rsidR="00465D91" w:rsidRPr="00465D91" w:rsidRDefault="00465D91" w:rsidP="00465D91">
      <w:r w:rsidRPr="00465D91">
        <w:t xml:space="preserve">Der Erhalt von Orientierungsinformationen bei einer Skalarmultiplikation mit null wirft </w:t>
      </w:r>
      <w:proofErr w:type="gramStart"/>
      <w:r w:rsidRPr="00465D91">
        <w:t>entsprechend eigene Fragen</w:t>
      </w:r>
      <w:proofErr w:type="gramEnd"/>
      <w:r w:rsidRPr="00465D91">
        <w:t xml:space="preserve"> auf. Für eine Aufgabe könnte die Information über die ursprüngliche Richtung hilfreich sein, wenn sie in einem späteren Schritt ausdrücklich benötigt wird. In einer anderen Aufgabe könnte diese Zusatzinformation überflüssig sein. Eine fachlich angemessene Untersuchung müsste deshalb Aufgaben enthalten, bei denen der mögliche Nutzen der zusätzlichen Information nachvollziehbar bestimmt werden kann.</w:t>
      </w:r>
    </w:p>
    <w:p w14:paraId="46059CAF" w14:textId="77777777" w:rsidR="00465D91" w:rsidRPr="00465D91" w:rsidRDefault="00465D91" w:rsidP="00465D91">
      <w:r w:rsidRPr="00465D91">
        <w:t>Dabei ist auch eine negative Bewertung wissenschaftlich verwertbar. Sollte sich zeigen, dass das FRZK für bestimmte Aufgaben keinen zusätzlichen Vorteil gegenüber vorhandenen Verfahren bietet oder dass seine Verwendung den Bearbeitungsaufwand erhöht, wäre dies eine relevante Einschränkung seines didaktischen Geltungsanspruchs. Ebenso könnte sich ergeben, dass nur einzelne Bestandteile sinnvoll einsetzbar sind, während andere unter den untersuchten Bedingungen keinen erkennbaren Nutzen besitzen.</w:t>
      </w:r>
    </w:p>
    <w:p w14:paraId="6058C914" w14:textId="77777777" w:rsidR="00465D91" w:rsidRPr="00465D91" w:rsidRDefault="00465D91" w:rsidP="00465D91">
      <w:r w:rsidRPr="00465D91">
        <w:t>Aus der Forschung zum Problemlösen und Transfer leite ich schließlich eine grundsätzliche Anforderung an die weitere Entwicklung ab. Das FRZK darf nicht nur darauf ausgerichtet sein, innerhalb seines eigenen Darstellungsrahmens erfolgreich verwendet zu werden. Ein didaktisch bedeutsamer Nutzen müsste sich auch darin zeigen können, dass Lernende mathematische Zusammenhänge außerhalb dieser speziellen Darstellung fachlich richtig erkennen und bearbeiten.</w:t>
      </w:r>
    </w:p>
    <w:p w14:paraId="4926E67F" w14:textId="77777777" w:rsidR="00465D91" w:rsidRPr="00465D91" w:rsidRDefault="00465D91" w:rsidP="00465D91">
      <w:r w:rsidRPr="00465D91">
        <w:t>Ein Lernender sollte deshalb nach einer geeigneten Einführung in das FRZK grundsätzlich in der Lage sein, die betreffende mathematische Beziehung auch in einer üblichen Funktionsgleichung, einer grafischen Darstellung oder einer sprachlich formulierten Aufgabe zu verstehen. Andernfalls bestünde die Gefahr, dass vor allem die Beherrschung einer zusätzlichen Darstellungsform erworben wird, ohne dass sich die allgemeinere mathematische Kompetenz verbessert.</w:t>
      </w:r>
    </w:p>
    <w:p w14:paraId="746574FE" w14:textId="77777777" w:rsidR="00465D91" w:rsidRPr="00465D91" w:rsidRDefault="00465D91" w:rsidP="00465D91">
      <w:r w:rsidRPr="00465D91">
        <w:lastRenderedPageBreak/>
        <w:t>Der Transfer ist damit nicht nur ein zusätzliches Erfolgskriterium, sondern auch eine Prüfung der Tragweite des didaktischen Anspruchs. Wenn das FRZK tatsächlich einen Ordnungsrahmen für mathematisches Verständnis bereitstellen soll, darf seine Anwendung nicht auf die Wiedererkennung systemeigener Kennzeichnungen beschränkt bleiben. Entscheidend ist, ob die zugrunde liegenden mathematischen Beziehungen auch bei einer Veränderung der Darstellung oder des Aufgabenkontextes erkannt und angemessen verwendet werden.</w:t>
      </w:r>
    </w:p>
    <w:p w14:paraId="734632D3" w14:textId="77777777" w:rsidR="00465D91" w:rsidRPr="00465D91" w:rsidRDefault="00465D91" w:rsidP="00465D91">
      <w:r w:rsidRPr="00465D91">
        <w:t xml:space="preserve">Die untersuchte Literatur führt mich insgesamt zu einer differenzierten Zwischenbilanz. Die wissenschaftliche Forschung verfügt bereits über ausgearbeitete Ansätze zum mathematischen Problemlösen, zur Bedeutung der Aufgabenrepräsentation, zur Steuerung von Lösungsprozessen und zur Übertragung erworbener Kenntnisse. </w:t>
      </w:r>
      <w:proofErr w:type="spellStart"/>
      <w:r w:rsidRPr="00465D91">
        <w:t>Pólya</w:t>
      </w:r>
      <w:proofErr w:type="spellEnd"/>
      <w:r w:rsidRPr="00465D91">
        <w:t xml:space="preserve"> und </w:t>
      </w:r>
      <w:proofErr w:type="spellStart"/>
      <w:r w:rsidRPr="00465D91">
        <w:t>Schoenfeld</w:t>
      </w:r>
      <w:proofErr w:type="spellEnd"/>
      <w:r w:rsidRPr="00465D91">
        <w:t xml:space="preserve"> begründen wesentliche Anforderungen an eine reflektierte Problembearbeitung. Die Untersuchungen zu Textaufgaben zeigen die Bedeutung der sachgerechten Interpretation und der Prüfung von Modellannahmen. Die Forschung zu kognitiver Belastung macht auf mögliche Nachteile zusätzlicher Bearbeitungsanforderungen aufmerksam. Untersuchungen zum Transfer zeigen schließlich, dass die Anwendung erworbenen Wissens in neuen Situationen nicht allein aus der erfolgreichen Bearbeitung eingeübter Aufgaben abgeleitet werden kann.</w:t>
      </w:r>
    </w:p>
    <w:p w14:paraId="6718C0E9" w14:textId="77777777" w:rsidR="00465D91" w:rsidRPr="00465D91" w:rsidRDefault="00465D91" w:rsidP="00465D91">
      <w:r w:rsidRPr="00465D91">
        <w:t>Für das FRZK ergibt sich daraus weder eine allgemeine Bestätigung noch eine grundsätzliche Widerlegung seines didaktischen Anspruchs. Vielmehr werden die Bedingungen genauer erkennbar, unter denen seine Leistungsfähigkeit wissenschaftlich untersucht werden kann. Seine allgemeine Strukturierung mathematischer Aufgaben muss mit etablierten Problemlöse- und Darstellungsverfahren verglichen werden. Seine besonderen symbolischen Zustände und Operationen benötigen eine eigenständige mathematische Grundlegung. Ein möglicher Lernvorteil muss schließlich anhand von Aufgaben überprüft werden, die Verständnis, begründete Verfahrenswahl und angemessenen Transfer voneinander unterscheiden.</w:t>
      </w:r>
    </w:p>
    <w:p w14:paraId="3BAD9904" w14:textId="77777777" w:rsidR="00465D91" w:rsidRPr="00465D91" w:rsidRDefault="00465D91" w:rsidP="00465D91">
      <w:r w:rsidRPr="00465D91">
        <w:t>Damit wird zugleich deutlich, dass mathematisches Aufgabenverständnis nicht allein durch die äußere Ordnung von Informationen entsteht. Lernende benötigen fachliches Vorwissen, tragfähige Begriffe und die Fähigkeit, mathematische Beziehungen sprachlich und symbolisch zu erläutern. Eine strukturierte Darstellung kann diese Voraussetzungen unterstützen, sie aber nicht vollständig ersetzen.</w:t>
      </w:r>
    </w:p>
    <w:p w14:paraId="0DD3F749" w14:textId="77777777" w:rsidR="00465D91" w:rsidRPr="00465D91" w:rsidRDefault="00465D91" w:rsidP="00465D91">
      <w:r w:rsidRPr="00465D91">
        <w:t>Im folgenden Abschnitt untersuche ich deshalb die Bedeutung von Vorwissen, Begriffsbildung und mathematischer Kommunikation. Dabei steht insbesondere die Frage im Mittelpunkt, welche Kenntnisse Lernende benötigen, um mathematische Darstellungen sinnvoll zu interpretieren, und wie sich die Einführung zusätzlicher FRZK-Begriffe auf die Verständlichkeit und fachliche Genauigkeit mathematischer Erklärungen auswirken könnte.</w:t>
      </w:r>
    </w:p>
    <w:p w14:paraId="409B6CA9" w14:textId="77777777" w:rsidR="00835222" w:rsidRPr="00835222" w:rsidRDefault="00835222" w:rsidP="00533796">
      <w:pPr>
        <w:pStyle w:val="berschrift2"/>
      </w:pPr>
      <w:r w:rsidRPr="00835222">
        <w:t>2.4 Vorwissen, Begriffsbildung und mathematische Kommunikation</w:t>
      </w:r>
    </w:p>
    <w:p w14:paraId="25A4578D" w14:textId="77777777" w:rsidR="00835222" w:rsidRPr="00835222" w:rsidRDefault="00835222" w:rsidP="00835222">
      <w:r w:rsidRPr="00835222">
        <w:t xml:space="preserve">Die bisherigen Untersuchungen zu mathematischen Repräsentationen, Aufgabenverständnis und Problemlösen haben gezeigt, dass eine geordnete Darstellung mathematischer Beziehungen nicht automatisch zu deren Verständnis führt. Ein Lernender muss die verwendeten Begriffe kennen, ihre Bedeutung in der jeweiligen Aufgabenstellung erkennen und geeignete mathematische Operationen begründet auswählen können. Zugleich muss er in der Lage sein, seine Überlegungen sprachlich, symbolisch oder grafisch auszudrücken. Für die wissenschaftliche Einordnung des Funktionalen Raum-Zeit-Kohärenzsystems ergibt sich </w:t>
      </w:r>
      <w:r w:rsidRPr="00835222">
        <w:lastRenderedPageBreak/>
        <w:t>daraus die Frage, welche Rolle vorhandene Kenntnisse, mathematische Begriffsbildung und Kommunikation bei der Arbeit mit einem zusätzlichen Darstellungs- und Bearbeitungsrahmen spielen.</w:t>
      </w:r>
    </w:p>
    <w:p w14:paraId="2CBF92FE" w14:textId="77777777" w:rsidR="00835222" w:rsidRPr="00835222" w:rsidRDefault="00835222" w:rsidP="00835222">
      <w:r w:rsidRPr="00835222">
        <w:t>Diese Frage besitzt für das FRZK besondere Bedeutung, weil sein Einsatz nicht ausschließlich auf allgemein bekannte mathematische Darstellungen beschränkt bleiben soll. Das System sieht ausdrücklich eigene symbolische Zustände und Rechenregeln für +∞, −∞, +0 und −0 vor. Darüber hinaus soll bei der Skalarmultiplikation eines Vektors mit null die ursprüngliche Orientierung erhalten bleiben. Die betreffenden Festlegungen erweitern die Anforderungen an das Verständnis der verwendeten Symbole. Lernende müssen deshalb nicht nur bereits bekannte mathematische Zusammenhänge erkennen, sondern zusätzlich unterscheiden können, welche Bedeutung ein Ausdruck innerhalb der gewöhnlichen Mathematik besitzt und welche besonderen Festlegungen innerhalb des FRZK hinzukommen.</w:t>
      </w:r>
    </w:p>
    <w:p w14:paraId="4C76DAC9" w14:textId="77777777" w:rsidR="00835222" w:rsidRPr="00835222" w:rsidRDefault="00835222" w:rsidP="00835222">
      <w:r w:rsidRPr="00835222">
        <w:t>Ich muss dabei vermeiden, die Vertrautheit mit mathematischen Symbolen mit einem gesicherten Begriffsverständnis gleichzusetzen. Ein Lernender kann ein Symbol wiedererkennen und die damit verbundenen Rechenvorschriften ausführen, ohne seine mathematische Bedeutung ausreichend erklären zu können. Ebenso kann jemand einen fachlichen Zusammenhang sprachlich zutreffend beschreiben, obwohl die entsprechende symbolische Schreibweise noch Schwierigkeiten bereitet. Für das FRZK entsteht damit eine doppelte Aufgabe: Die vorhandenen mathematischen Vorstellungen müssen berücksichtigt werden, und die zusätzlich eingeführten Begriffe dürfen diese Vorstellungen nicht unbemerkt in fachlich unzutreffender Weise verändern.</w:t>
      </w:r>
    </w:p>
    <w:p w14:paraId="06B439EC" w14:textId="77777777" w:rsidR="00835222" w:rsidRPr="00835222" w:rsidRDefault="00835222" w:rsidP="00835222">
      <w:r w:rsidRPr="00835222">
        <w:t xml:space="preserve">Eine grundlegende theoretische Orientierung bietet </w:t>
      </w:r>
      <w:proofErr w:type="spellStart"/>
      <w:r w:rsidRPr="00835222">
        <w:t>Ausubels</w:t>
      </w:r>
      <w:proofErr w:type="spellEnd"/>
      <w:r w:rsidRPr="00835222">
        <w:t xml:space="preserve"> kognitionspsychologischer Ansatz. Er betrachtet das sinnvolle Lernen neuer Inhalte im Zusammenhang mit der bereits vorhandenen kognitiven Struktur des Lernenden. Neue Informationen werden nicht unabhängig von bestehenden Kenntnissen verarbeitet, sondern müssen mit geeigneten bereits verfügbaren Vorstellungen in Beziehung gesetzt werden können. Damit unterscheidet sich bedeutungsvolles Lernen von einer bloß mechanischen Aneignung sprachlicher oder symbolischer Formen. {[</w:t>
      </w:r>
      <w:proofErr w:type="spellStart"/>
      <w:r w:rsidRPr="00835222">
        <w:t>Ausubel</w:t>
      </w:r>
      <w:proofErr w:type="spellEnd"/>
      <w:r w:rsidRPr="00835222">
        <w:t xml:space="preserve">, David P. (1968). Educational </w:t>
      </w:r>
      <w:proofErr w:type="spellStart"/>
      <w:r w:rsidRPr="00835222">
        <w:t>Psychology</w:t>
      </w:r>
      <w:proofErr w:type="spellEnd"/>
      <w:r w:rsidRPr="00835222">
        <w:t xml:space="preserve">: A </w:t>
      </w:r>
      <w:proofErr w:type="spellStart"/>
      <w:r w:rsidRPr="00835222">
        <w:t>Cognitive</w:t>
      </w:r>
      <w:proofErr w:type="spellEnd"/>
      <w:r w:rsidRPr="00835222">
        <w:t xml:space="preserve"> View. New York: Holt, Rinehart and Winston.</w:t>
      </w:r>
      <w:proofErr w:type="gramStart"/>
      <w:r w:rsidRPr="00835222">
        <w:t>]}[</w:t>
      </w:r>
      <w:proofErr w:type="gramEnd"/>
      <w:r w:rsidRPr="00835222">
        <w:t>[56]]</w:t>
      </w:r>
    </w:p>
    <w:p w14:paraId="4B1ED199" w14:textId="77777777" w:rsidR="00835222" w:rsidRPr="00835222" w:rsidRDefault="00835222" w:rsidP="00835222">
      <w:r w:rsidRPr="00835222">
        <w:t>Für meine Untersuchung folgt daraus, dass die Einführung des FRZK nicht am mathematischen Vorwissen der Lernenden vorbeigehen darf. Wenn beispielsweise ein Zusammenhang zwischen zwei Größen dargestellt werden soll, müssen die Lernenden bereits über geeignete Vorstellungen von Größe, Veränderung, Zuordnung und mathematischer Beziehung verfügen oder diese zunächst entwickeln. Ein Darstellungsverfahren kann fehlende Grundlagen nicht allein dadurch ersetzen, dass es die betreffenden Begriffe in eine gemeinsame grafische Struktur einordnet.</w:t>
      </w:r>
    </w:p>
    <w:p w14:paraId="785BC3A1" w14:textId="77777777" w:rsidR="00835222" w:rsidRPr="00835222" w:rsidRDefault="00835222" w:rsidP="00835222">
      <w:r w:rsidRPr="00835222">
        <w:t>Ich betrachte Vorwissen deshalb nicht lediglich als eine Menge bereits gelernter Definitionen und Rechenregeln. Dazu gehören auch Vorstellungen über mathematische Objekte, eingeübte Bearbeitungsmuster, Erfahrungen mit bestimmten Aufgabenformen und Erwartungen darüber, welche Vorgehensweise im Mathematikunterricht als angemessen gilt. Zwei Lernende können dieselbe Rechenvorschrift kennen und dennoch unterschiedliche Schwierigkeiten haben, weil sie die zugrunde liegende Beziehung verschieden verstehen.</w:t>
      </w:r>
    </w:p>
    <w:p w14:paraId="736CEAA6" w14:textId="77777777" w:rsidR="00835222" w:rsidRPr="00835222" w:rsidRDefault="00835222" w:rsidP="00835222">
      <w:r w:rsidRPr="00835222">
        <w:t xml:space="preserve">Der Forschungsbericht </w:t>
      </w:r>
      <w:proofErr w:type="spellStart"/>
      <w:r w:rsidRPr="00835222">
        <w:rPr>
          <w:i/>
          <w:iCs/>
        </w:rPr>
        <w:t>How</w:t>
      </w:r>
      <w:proofErr w:type="spellEnd"/>
      <w:r w:rsidRPr="00835222">
        <w:rPr>
          <w:i/>
          <w:iCs/>
        </w:rPr>
        <w:t xml:space="preserve"> People </w:t>
      </w:r>
      <w:proofErr w:type="spellStart"/>
      <w:r w:rsidRPr="00835222">
        <w:rPr>
          <w:i/>
          <w:iCs/>
        </w:rPr>
        <w:t>Learn</w:t>
      </w:r>
      <w:proofErr w:type="spellEnd"/>
      <w:r w:rsidRPr="00835222">
        <w:t xml:space="preserve"> des National Research Council führt die Bedeutung vorhandenen Wissens weiter aus. Er untersucht unter anderem Unterschiede zwischen Experten und Anfängern, den Einfluss vorhandener Vorstellungen auf neue Lernprozesse sowie die Bedeutung einer geeigneten Organisation fachlicher Kenntnisse. Dabei wird </w:t>
      </w:r>
      <w:r w:rsidRPr="00835222">
        <w:lastRenderedPageBreak/>
        <w:t xml:space="preserve">hervorgehoben, dass Lernende neue Informationen auf der Grundlage bereits entwickelter Vorstellungen interpretieren. Diese können das Lernen unterstützen, aber auch zu Fehlinterpretationen führen, wenn sie mit dem neuen Gegenstand nicht vereinbar sind. {[National Research Council (2000). </w:t>
      </w:r>
      <w:proofErr w:type="spellStart"/>
      <w:r w:rsidRPr="00835222">
        <w:t>How</w:t>
      </w:r>
      <w:proofErr w:type="spellEnd"/>
      <w:r w:rsidRPr="00835222">
        <w:t xml:space="preserve"> People </w:t>
      </w:r>
      <w:proofErr w:type="spellStart"/>
      <w:r w:rsidRPr="00835222">
        <w:t>Learn</w:t>
      </w:r>
      <w:proofErr w:type="spellEnd"/>
      <w:r w:rsidRPr="00835222">
        <w:t xml:space="preserve">: Brain, </w:t>
      </w:r>
      <w:proofErr w:type="spellStart"/>
      <w:r w:rsidRPr="00835222">
        <w:t>Mind</w:t>
      </w:r>
      <w:proofErr w:type="spellEnd"/>
      <w:r w:rsidRPr="00835222">
        <w:t xml:space="preserve">, Experience, and School. </w:t>
      </w:r>
      <w:proofErr w:type="spellStart"/>
      <w:r w:rsidRPr="00835222">
        <w:t>Expanded</w:t>
      </w:r>
      <w:proofErr w:type="spellEnd"/>
      <w:r w:rsidRPr="00835222">
        <w:t xml:space="preserve"> Edition. Bransford, John D.; Brown, Ann L.; </w:t>
      </w:r>
      <w:proofErr w:type="spellStart"/>
      <w:r w:rsidRPr="00835222">
        <w:t>Cocking</w:t>
      </w:r>
      <w:proofErr w:type="spellEnd"/>
      <w:r w:rsidRPr="00835222">
        <w:t>, Rodney R. (Hrsg.), mit zusätzlichen Beiträgen herausgegeben von Donovan, M. Suzanne; Bransford, John D.; Pellegrino, James W. Washington, DC: National Academy Press. DOI: 10.17226/9853.</w:t>
      </w:r>
      <w:proofErr w:type="gramStart"/>
      <w:r w:rsidRPr="00835222">
        <w:t>]}[</w:t>
      </w:r>
      <w:proofErr w:type="gramEnd"/>
      <w:r w:rsidRPr="00835222">
        <w:t>[57]]</w:t>
      </w:r>
    </w:p>
    <w:p w14:paraId="3472E98D" w14:textId="77777777" w:rsidR="00835222" w:rsidRPr="00835222" w:rsidRDefault="00835222" w:rsidP="00835222">
      <w:r w:rsidRPr="00835222">
        <w:t>Daraus ergibt sich für die Entwicklung des FRZK zunächst die Notwendigkeit einer fachbezogenen Vorwissensanalyse. Ich muss feststellen können, ob ein Lernender beispielsweise eine Funktion als Zuordnung versteht, eine Variable als veränderliche Größe interpretieren kann oder zwischen einem konkreten Zahlenwert und einem Grenzprozess unterscheidet. Erst auf dieser Grundlage lässt sich beurteilen, ob eine zusätzliche Darstellung tatsächlich zum Verständnis beiträgt.</w:t>
      </w:r>
    </w:p>
    <w:p w14:paraId="37769AD1" w14:textId="77777777" w:rsidR="00835222" w:rsidRPr="00835222" w:rsidRDefault="00835222" w:rsidP="00835222">
      <w:r w:rsidRPr="00835222">
        <w:t>Die Bedeutung des Vorwissens besitzt allerdings auch eine problematische Seite. Bereits erworbene Kenntnisse sind nicht unter allen Bedingungen hilfreich. Ein eingeübtes Verfahren kann in einer neuen Situation unangemessen sein, obwohl es bei früheren Aufgaben zuverlässig zum Erfolg geführt hat. Die Schwierigkeit liegt dann nicht im vollständigen Fehlen mathematischer Kenntnisse, sondern in ihrer unzureichend differenzierten Anwendung.</w:t>
      </w:r>
    </w:p>
    <w:p w14:paraId="5C1E2089" w14:textId="77777777" w:rsidR="00835222" w:rsidRPr="00835222" w:rsidRDefault="00835222" w:rsidP="00835222">
      <w:r w:rsidRPr="00835222">
        <w:t xml:space="preserve">McNeil und </w:t>
      </w:r>
      <w:proofErr w:type="spellStart"/>
      <w:r w:rsidRPr="00835222">
        <w:t>Alibali</w:t>
      </w:r>
      <w:proofErr w:type="spellEnd"/>
      <w:r w:rsidRPr="00835222">
        <w:t xml:space="preserve"> untersuchen diesen Zusammenhang am Beispiel arithmetischer Muster und des Gleichungsverständnisses. Ihre experimentellen Untersuchungen zeigen, dass zuvor erworbene Erwartungen über typische Rechenaufgaben die Bearbeitung algebraischer Gleichungen beeinträchtigen können. Besonders bedeutsam ist dabei die Vorstellung, das Gleichheitszeichen kennzeichne vor allem die Stelle, an der das Ergebnis einer Rechnung steht. Eine solche Deutung kann bei einfachen arithmetischen Aufgaben unauffällig bleiben, während sie beim Umgang mit algebraischen Gleichungen Schwierigkeiten verursacht. {[McNeil, Nicole M.; </w:t>
      </w:r>
      <w:proofErr w:type="spellStart"/>
      <w:r w:rsidRPr="00835222">
        <w:t>Alibali</w:t>
      </w:r>
      <w:proofErr w:type="spellEnd"/>
      <w:r w:rsidRPr="00835222">
        <w:t xml:space="preserve">, Martha W. (2005). </w:t>
      </w:r>
      <w:proofErr w:type="spellStart"/>
      <w:r w:rsidRPr="00835222">
        <w:t>Why</w:t>
      </w:r>
      <w:proofErr w:type="spellEnd"/>
      <w:r w:rsidRPr="00835222">
        <w:t xml:space="preserve"> </w:t>
      </w:r>
      <w:proofErr w:type="spellStart"/>
      <w:r w:rsidRPr="00835222">
        <w:t>Won’t</w:t>
      </w:r>
      <w:proofErr w:type="spellEnd"/>
      <w:r w:rsidRPr="00835222">
        <w:t xml:space="preserve"> </w:t>
      </w:r>
      <w:proofErr w:type="spellStart"/>
      <w:r w:rsidRPr="00835222">
        <w:t>You</w:t>
      </w:r>
      <w:proofErr w:type="spellEnd"/>
      <w:r w:rsidRPr="00835222">
        <w:t xml:space="preserve"> Change </w:t>
      </w:r>
      <w:proofErr w:type="spellStart"/>
      <w:r w:rsidRPr="00835222">
        <w:t>Your</w:t>
      </w:r>
      <w:proofErr w:type="spellEnd"/>
      <w:r w:rsidRPr="00835222">
        <w:t xml:space="preserve"> </w:t>
      </w:r>
      <w:proofErr w:type="spellStart"/>
      <w:r w:rsidRPr="00835222">
        <w:t>Mind</w:t>
      </w:r>
      <w:proofErr w:type="spellEnd"/>
      <w:r w:rsidRPr="00835222">
        <w:t xml:space="preserve">? Knowledge </w:t>
      </w:r>
      <w:proofErr w:type="spellStart"/>
      <w:r w:rsidRPr="00835222">
        <w:t>of</w:t>
      </w:r>
      <w:proofErr w:type="spellEnd"/>
      <w:r w:rsidRPr="00835222">
        <w:t xml:space="preserve"> Operational Patterns Hinders Learning and Performance on </w:t>
      </w:r>
      <w:proofErr w:type="spellStart"/>
      <w:r w:rsidRPr="00835222">
        <w:t>Equations</w:t>
      </w:r>
      <w:proofErr w:type="spellEnd"/>
      <w:r w:rsidRPr="00835222">
        <w:t>. Child Development, 76(4), S. 883–899. DOI: 10.1111/j.1467-8624.2005.00884.x.</w:t>
      </w:r>
      <w:proofErr w:type="gramStart"/>
      <w:r w:rsidRPr="00835222">
        <w:t>]}[</w:t>
      </w:r>
      <w:proofErr w:type="gramEnd"/>
      <w:r w:rsidRPr="00835222">
        <w:t>[58]]</w:t>
      </w:r>
    </w:p>
    <w:p w14:paraId="0AD31518" w14:textId="77777777" w:rsidR="00835222" w:rsidRPr="00835222" w:rsidRDefault="00835222" w:rsidP="00835222">
      <w:r w:rsidRPr="00835222">
        <w:t>Für das FRZK ist dieses Beispiel aufschlussreich, weil es die Grenzen einer rein schematischen Aufgabenbearbeitung verdeutlicht. Wenn ein Lernender eine Gleichung lediglich als Aufforderung zur Berechnung eines Ergebnisses versteht, kann eine grafische Verbindung zwischen den beteiligten Größen dieses Missverständnis sogar fortsetzen. Entscheidend wäre vielmehr, den Unterschied zwischen einer mathematischen Gleichheitsbeziehung und einer auszuführenden Rechenanweisung ausdrücklich zu klären.</w:t>
      </w:r>
    </w:p>
    <w:p w14:paraId="5EDCEDB8" w14:textId="77777777" w:rsidR="00835222" w:rsidRPr="00835222" w:rsidRDefault="00835222" w:rsidP="00835222">
      <w:r w:rsidRPr="00835222">
        <w:t>Eine FRZK-Darstellung könnte eine solche Klärung unterstützen, wenn sie die Gleichheit als Beziehung zwischen mathematischen Ausdrücken erkennbar macht. Sie dürfte aber nicht allein wegen ihrer grafischen Struktur als verständnisförderlich angesehen werden. Auch eine falsch verstandene Beziehung lässt sich grafisch darstellen. Der entscheidende Lernschritt besteht darin, ihre mathematische Bedeutung zu erkennen und bei unterschiedlichen Aufgabenformen sachgerecht anzuwenden.</w:t>
      </w:r>
    </w:p>
    <w:p w14:paraId="5C9887EE" w14:textId="77777777" w:rsidR="00835222" w:rsidRPr="00835222" w:rsidRDefault="00835222" w:rsidP="00835222">
      <w:r w:rsidRPr="00835222">
        <w:t>Die Betrachtung fehlerhafter Vorstellungen verlangt zugleich eine differenzierte didaktische Haltung. Nicht jede mathematisch unzutreffende Äußerung bedeutet, dass das vorhandene Wissen des Lernenden vollständig unbrauchbar ist. Eine Vorstellung kann in einem begrenzten Zusammenhang angemessen sein und erst bei ihrer unzulässigen Verallgemeinerung zu Schwierigkeiten führen.</w:t>
      </w:r>
    </w:p>
    <w:p w14:paraId="62A3985D" w14:textId="77777777" w:rsidR="00835222" w:rsidRPr="00835222" w:rsidRDefault="00835222" w:rsidP="00835222">
      <w:r w:rsidRPr="00835222">
        <w:lastRenderedPageBreak/>
        <w:t xml:space="preserve">Smith, </w:t>
      </w:r>
      <w:proofErr w:type="spellStart"/>
      <w:r w:rsidRPr="00835222">
        <w:t>diSessa</w:t>
      </w:r>
      <w:proofErr w:type="spellEnd"/>
      <w:r w:rsidRPr="00835222">
        <w:t xml:space="preserve"> und </w:t>
      </w:r>
      <w:proofErr w:type="spellStart"/>
      <w:r w:rsidRPr="00835222">
        <w:t>Roschelle</w:t>
      </w:r>
      <w:proofErr w:type="spellEnd"/>
      <w:r w:rsidRPr="00835222">
        <w:t xml:space="preserve"> entwickeln in ihrer Untersuchung von Fehlvorstellungen eine konstruktivistische Perspektive auf den Übergang zwischen vorhandenen und neu entwickelten Kenntnissen. Sie wenden sich gegen die vereinfachende Auffassung, bestehende Vorstellungen müssten grundsätzlich durch fachlich richtige Vorstellungen ersetzt werden. Stattdessen untersuchen sie, inwieweit vorhandene Kenntnisse als Ressourcen für die Weiterentwicklung mathematischen und naturwissenschaftlichen Verständnisses dienen können. Die Autoren betonen dabei die Bedeutung der Verfeinerung und Neuorganisation bereits vorhandener Wissenselemente. {[Smith, John P. III; </w:t>
      </w:r>
      <w:proofErr w:type="spellStart"/>
      <w:r w:rsidRPr="00835222">
        <w:t>diSessa</w:t>
      </w:r>
      <w:proofErr w:type="spellEnd"/>
      <w:r w:rsidRPr="00835222">
        <w:t xml:space="preserve">, Andrea A.; </w:t>
      </w:r>
      <w:proofErr w:type="spellStart"/>
      <w:r w:rsidRPr="00835222">
        <w:t>Roschelle</w:t>
      </w:r>
      <w:proofErr w:type="spellEnd"/>
      <w:r w:rsidRPr="00835222">
        <w:t xml:space="preserve">, Jeremy (1994). </w:t>
      </w:r>
      <w:proofErr w:type="spellStart"/>
      <w:r w:rsidRPr="00835222">
        <w:t>Misconceptions</w:t>
      </w:r>
      <w:proofErr w:type="spellEnd"/>
      <w:r w:rsidRPr="00835222">
        <w:t xml:space="preserve"> </w:t>
      </w:r>
      <w:proofErr w:type="spellStart"/>
      <w:r w:rsidRPr="00835222">
        <w:t>Reconceived</w:t>
      </w:r>
      <w:proofErr w:type="spellEnd"/>
      <w:r w:rsidRPr="00835222">
        <w:t xml:space="preserve">: A </w:t>
      </w:r>
      <w:proofErr w:type="spellStart"/>
      <w:r w:rsidRPr="00835222">
        <w:t>Constructivist</w:t>
      </w:r>
      <w:proofErr w:type="spellEnd"/>
      <w:r w:rsidRPr="00835222">
        <w:t xml:space="preserve"> Analysis </w:t>
      </w:r>
      <w:proofErr w:type="spellStart"/>
      <w:r w:rsidRPr="00835222">
        <w:t>of</w:t>
      </w:r>
      <w:proofErr w:type="spellEnd"/>
      <w:r w:rsidRPr="00835222">
        <w:t xml:space="preserve"> Knowledge in Transition. The Journal </w:t>
      </w:r>
      <w:proofErr w:type="spellStart"/>
      <w:r w:rsidRPr="00835222">
        <w:t>of</w:t>
      </w:r>
      <w:proofErr w:type="spellEnd"/>
      <w:r w:rsidRPr="00835222">
        <w:t xml:space="preserve"> </w:t>
      </w:r>
      <w:proofErr w:type="spellStart"/>
      <w:r w:rsidRPr="00835222">
        <w:t>the</w:t>
      </w:r>
      <w:proofErr w:type="spellEnd"/>
      <w:r w:rsidRPr="00835222">
        <w:t xml:space="preserve"> Learning Sciences, 3(2), S. 115–163. DOI: 10.1207/s15327809jls0302_1.</w:t>
      </w:r>
      <w:proofErr w:type="gramStart"/>
      <w:r w:rsidRPr="00835222">
        <w:t>]}[</w:t>
      </w:r>
      <w:proofErr w:type="gramEnd"/>
      <w:r w:rsidRPr="00835222">
        <w:t>[59]]</w:t>
      </w:r>
    </w:p>
    <w:p w14:paraId="39191EFF" w14:textId="77777777" w:rsidR="00835222" w:rsidRPr="00835222" w:rsidRDefault="00835222" w:rsidP="00835222">
      <w:r w:rsidRPr="00835222">
        <w:t xml:space="preserve">Diese Perspektive erscheint mir für die individuelle mathematische Lernförderung besonders wichtig. Wenn ein Lernender beispielsweise die Vorstellung besitzt, dass eine größere Zahl grundsätzlich zu einem größeren Funktionswert führen müsse, kann diese Erwartung bei bestimmten linearen Funktionen zutreffen. </w:t>
      </w:r>
      <w:proofErr w:type="gramStart"/>
      <w:r w:rsidRPr="00835222">
        <w:t>Bei fallenden</w:t>
      </w:r>
      <w:proofErr w:type="gramEnd"/>
      <w:r w:rsidRPr="00835222">
        <w:t xml:space="preserve"> Funktionen oder anderen funktionalen Zusammenhängen ist sie jedoch nicht allgemein gültig. Die didaktische Aufgabe besteht dann nicht allein darin, die ursprüngliche Vorstellung zurückzuweisen. Vielmehr muss ihr Geltungsbereich erkannt und die Vorstellung so weiterentwickelt werden, dass auch andere funktionale Beziehungen angemessen beschrieben werden können.</w:t>
      </w:r>
    </w:p>
    <w:p w14:paraId="13C6F61B" w14:textId="77777777" w:rsidR="00835222" w:rsidRPr="00835222" w:rsidRDefault="00835222" w:rsidP="00835222">
      <w:r w:rsidRPr="00835222">
        <w:t xml:space="preserve">Für das FRZK ergibt sich daraus die Forderung, vorhandene Vorstellungen zunächst sichtbar und </w:t>
      </w:r>
      <w:proofErr w:type="spellStart"/>
      <w:r w:rsidRPr="00835222">
        <w:t>besprechbar</w:t>
      </w:r>
      <w:proofErr w:type="spellEnd"/>
      <w:r w:rsidRPr="00835222">
        <w:t xml:space="preserve"> zu machen. Eine grafische Darstellung kann hierfür hilfreich sein, wenn sie nicht von Beginn an alle Beziehungen als bereits geklärt voraussetzt. Sie müsste auch Raum für eine vorläufige Annahme lassen, die anschließend anhand mathematischer Bedingungen überprüft wird.</w:t>
      </w:r>
    </w:p>
    <w:p w14:paraId="52DC18A3" w14:textId="77777777" w:rsidR="00835222" w:rsidRPr="00835222" w:rsidRDefault="00835222" w:rsidP="00835222">
      <w:r w:rsidRPr="00835222">
        <w:t>Gleichzeitig entsteht eine Grenze. Eine mathematisch falsche Beziehung darf nicht allein deshalb innerhalb der Darstellung erhalten bleiben, weil sie für den Lernenden subjektiv plausibel erscheint. Die konstruktive Nutzung vorhandener Vorstellungen bedeutet nicht, dass mathematische Gültigkeitsbedingungen aufgegeben werden. Der Unterschied zwischen einer individuellen Vermutung und einer begründeten mathematischen Aussage muss ausdrücklich erkennbar bleiben.</w:t>
      </w:r>
    </w:p>
    <w:p w14:paraId="60AA1335" w14:textId="77777777" w:rsidR="00835222" w:rsidRPr="00835222" w:rsidRDefault="00835222" w:rsidP="00835222">
      <w:r w:rsidRPr="00835222">
        <w:t>Damit komme ich zur eigentlichen mathematischen Begriffsbildung. Mathematische Begriffe bestehen nicht ausschließlich aus sprachlichen Definitionen. Lernende entwickeln mit ihnen häufig Vorstellungen, Beispiele, typische Darstellungen und Erwartungen an ihre Verwendung. Diese Bestandteile können das Verständnis unterstützen, aber auch in Spannung zur formalen Definition stehen.</w:t>
      </w:r>
    </w:p>
    <w:p w14:paraId="77AFCAF7" w14:textId="77777777" w:rsidR="00835222" w:rsidRPr="00835222" w:rsidRDefault="00835222" w:rsidP="00835222">
      <w:proofErr w:type="spellStart"/>
      <w:r w:rsidRPr="00835222">
        <w:t>Tall</w:t>
      </w:r>
      <w:proofErr w:type="spellEnd"/>
      <w:r w:rsidRPr="00835222">
        <w:t xml:space="preserve"> und </w:t>
      </w:r>
      <w:proofErr w:type="spellStart"/>
      <w:r w:rsidRPr="00835222">
        <w:t>Vinner</w:t>
      </w:r>
      <w:proofErr w:type="spellEnd"/>
      <w:r w:rsidRPr="00835222">
        <w:t xml:space="preserve"> untersuchen diesen Zusammenhang am Beispiel der Grenzwert- und Stetigkeitsbegriffe. Sie unterscheiden zwischen der formalen Begriffsdefinition und dem sogenannten </w:t>
      </w:r>
      <w:r w:rsidRPr="00835222">
        <w:rPr>
          <w:i/>
          <w:iCs/>
        </w:rPr>
        <w:t>Concept Image</w:t>
      </w:r>
      <w:r w:rsidRPr="00835222">
        <w:t>, also der Gesamtheit der mit einem Begriff verbundenen kognitiven Vorstellungen. Diese Vorstellungen müssen nicht durchgehend widerspruchsfrei sein und können Eigenschaften enthalten, die mit der mathematischen Definition nicht übereinstimmen. Die Autoren zeigen insbesondere, wie solche Unterschiede beim Lernen und Anwenden von Grenzwerten und Stetigkeit zu Schwierigkeiten führen können. {[</w:t>
      </w:r>
      <w:proofErr w:type="spellStart"/>
      <w:r w:rsidRPr="00835222">
        <w:t>Tall</w:t>
      </w:r>
      <w:proofErr w:type="spellEnd"/>
      <w:r w:rsidRPr="00835222">
        <w:t xml:space="preserve">, David; </w:t>
      </w:r>
      <w:proofErr w:type="spellStart"/>
      <w:r w:rsidRPr="00835222">
        <w:t>Vinner</w:t>
      </w:r>
      <w:proofErr w:type="spellEnd"/>
      <w:r w:rsidRPr="00835222">
        <w:t xml:space="preserve">, Shlomo (1981). Concept Image and Concept Definition in </w:t>
      </w:r>
      <w:proofErr w:type="spellStart"/>
      <w:r w:rsidRPr="00835222">
        <w:t>Mathematics</w:t>
      </w:r>
      <w:proofErr w:type="spellEnd"/>
      <w:r w:rsidRPr="00835222">
        <w:t xml:space="preserve"> </w:t>
      </w:r>
      <w:proofErr w:type="spellStart"/>
      <w:r w:rsidRPr="00835222">
        <w:t>with</w:t>
      </w:r>
      <w:proofErr w:type="spellEnd"/>
      <w:r w:rsidRPr="00835222">
        <w:t xml:space="preserve"> </w:t>
      </w:r>
      <w:proofErr w:type="spellStart"/>
      <w:r w:rsidRPr="00835222">
        <w:t>Particular</w:t>
      </w:r>
      <w:proofErr w:type="spellEnd"/>
      <w:r w:rsidRPr="00835222">
        <w:t xml:space="preserve"> Reference </w:t>
      </w:r>
      <w:proofErr w:type="spellStart"/>
      <w:r w:rsidRPr="00835222">
        <w:t>to</w:t>
      </w:r>
      <w:proofErr w:type="spellEnd"/>
      <w:r w:rsidRPr="00835222">
        <w:t xml:space="preserve"> Limits and Continuity. Educational Studies in </w:t>
      </w:r>
      <w:proofErr w:type="spellStart"/>
      <w:r w:rsidRPr="00835222">
        <w:t>Mathematics</w:t>
      </w:r>
      <w:proofErr w:type="spellEnd"/>
      <w:r w:rsidRPr="00835222">
        <w:t>, 12(2), S. 151–169. DOI: 10.1007/BF00305619.</w:t>
      </w:r>
      <w:proofErr w:type="gramStart"/>
      <w:r w:rsidRPr="00835222">
        <w:t>]}[</w:t>
      </w:r>
      <w:proofErr w:type="gramEnd"/>
      <w:r w:rsidRPr="00835222">
        <w:t>[60]]</w:t>
      </w:r>
    </w:p>
    <w:p w14:paraId="2E0A6975" w14:textId="77777777" w:rsidR="00835222" w:rsidRPr="00835222" w:rsidRDefault="00835222" w:rsidP="00835222">
      <w:r w:rsidRPr="00835222">
        <w:lastRenderedPageBreak/>
        <w:t>Diese Unterscheidung besitzt für das FRZK unmittelbare Bedeutung. Die Begriffe null, Grenzwert, Unendlichkeit und Vektor sind bereits innerhalb der etablierten Mathematik mit bestimmten Definitionen verbunden. Gleichzeitig besitzen Lernende häufig anschauliche Vorstellungen, die über diese Definitionen hinausgehen oder von ihnen abweichen.</w:t>
      </w:r>
    </w:p>
    <w:p w14:paraId="607C6D91" w14:textId="77777777" w:rsidR="00835222" w:rsidRPr="00835222" w:rsidRDefault="00835222" w:rsidP="00835222">
      <w:r w:rsidRPr="00835222">
        <w:t>Die null kann beispielsweise als Zeichen für das Nichtvorhandensein einer Größe, als Ergebnis einer Subtraktion, als Koordinatenwert oder als Grenze einer Zahlenfolge verstanden werden. Diese verschiedenen Verwendungssituationen stehen nicht grundsätzlich im Widerspruch zueinander, dürfen aber nicht unbesehen gleichgesetzt werden. Insbesondere ist die Aussage, ein Funktionswert sei gleich null, etwas anderes als die Aussage, eine Variable nähere sich der null an.</w:t>
      </w:r>
    </w:p>
    <w:p w14:paraId="20843922" w14:textId="77777777" w:rsidR="00835222" w:rsidRPr="00835222" w:rsidRDefault="00835222" w:rsidP="00835222">
      <w:r w:rsidRPr="00835222">
        <w:t>Für die Entwicklung des FRZK muss ich diese Unterschiede ausdrücklich berücksichtigen. Das System sieht mit +0 und −0 zusätzliche symbolische Nullzustände vor. Sie sollen gerichtete Informationen innerhalb bestimmter mathematischer Bearbeitungen erhalten und für eigene Rechenregeln verfügbar machen. Diese Festlegung darf jedoch nicht so vermittelt werden, als existierten innerhalb der gewöhnlichen reellen Zahlen zwei voneinander verschiedene Nullen.</w:t>
      </w:r>
    </w:p>
    <w:p w14:paraId="0B907E95" w14:textId="77777777" w:rsidR="00835222" w:rsidRPr="00835222" w:rsidRDefault="00835222" w:rsidP="00835222">
      <w:r w:rsidRPr="00835222">
        <w:t>Eine solche Darstellung würde das Verhältnis zwischen den besonderen FRZK-Zuständen und der etablierten mathematischen Zahl null verunklaren. Stattdessen muss erkennbar bleiben, dass die gerichteten Nullzustände zusätzliche symbolische Festlegungen des FRZK darstellen. Ihre Verwendung muss durch ausdrücklich definierte Operationen und einen bestimmten Geltungsbereich geregelt sein.</w:t>
      </w:r>
    </w:p>
    <w:p w14:paraId="4154DA91" w14:textId="77777777" w:rsidR="00835222" w:rsidRPr="00835222" w:rsidRDefault="00835222" w:rsidP="00835222">
      <w:proofErr w:type="spellStart"/>
      <w:r w:rsidRPr="00835222">
        <w:t>Vinner</w:t>
      </w:r>
      <w:proofErr w:type="spellEnd"/>
      <w:r w:rsidRPr="00835222">
        <w:t xml:space="preserve"> untersucht die Bedeutung mathematischer Definitionen für Lehr- und Lernprozesse weiter. Er betrachtet insbesondere das Verhältnis zwischen formal festgelegten Begriffen und den Vorstellungen, die bei der tatsächlichen Bearbeitung mathematischer Aufgaben aktiviert werden. Dabei wird deutlich, dass die Kenntnis einer Definition nicht automatisch gewährleistet, dass sie in einer konkreten Situation zur Steuerung des Denkens verwendet wird. {[</w:t>
      </w:r>
      <w:proofErr w:type="spellStart"/>
      <w:r w:rsidRPr="00835222">
        <w:t>Vinner</w:t>
      </w:r>
      <w:proofErr w:type="spellEnd"/>
      <w:r w:rsidRPr="00835222">
        <w:t xml:space="preserve">, Shlomo (1991). The </w:t>
      </w:r>
      <w:proofErr w:type="spellStart"/>
      <w:r w:rsidRPr="00835222">
        <w:t>Role</w:t>
      </w:r>
      <w:proofErr w:type="spellEnd"/>
      <w:r w:rsidRPr="00835222">
        <w:t xml:space="preserve"> </w:t>
      </w:r>
      <w:proofErr w:type="spellStart"/>
      <w:r w:rsidRPr="00835222">
        <w:t>of</w:t>
      </w:r>
      <w:proofErr w:type="spellEnd"/>
      <w:r w:rsidRPr="00835222">
        <w:t xml:space="preserve"> </w:t>
      </w:r>
      <w:proofErr w:type="spellStart"/>
      <w:r w:rsidRPr="00835222">
        <w:t>Definitions</w:t>
      </w:r>
      <w:proofErr w:type="spellEnd"/>
      <w:r w:rsidRPr="00835222">
        <w:t xml:space="preserve"> in </w:t>
      </w:r>
      <w:proofErr w:type="spellStart"/>
      <w:r w:rsidRPr="00835222">
        <w:t>the</w:t>
      </w:r>
      <w:proofErr w:type="spellEnd"/>
      <w:r w:rsidRPr="00835222">
        <w:t xml:space="preserve"> Teaching and Learning </w:t>
      </w:r>
      <w:proofErr w:type="spellStart"/>
      <w:r w:rsidRPr="00835222">
        <w:t>of</w:t>
      </w:r>
      <w:proofErr w:type="spellEnd"/>
      <w:r w:rsidRPr="00835222">
        <w:t xml:space="preserve"> </w:t>
      </w:r>
      <w:proofErr w:type="spellStart"/>
      <w:r w:rsidRPr="00835222">
        <w:t>Mathematics</w:t>
      </w:r>
      <w:proofErr w:type="spellEnd"/>
      <w:r w:rsidRPr="00835222">
        <w:t xml:space="preserve">. In: </w:t>
      </w:r>
      <w:proofErr w:type="spellStart"/>
      <w:r w:rsidRPr="00835222">
        <w:t>Tall</w:t>
      </w:r>
      <w:proofErr w:type="spellEnd"/>
      <w:r w:rsidRPr="00835222">
        <w:t xml:space="preserve">, David (Hrsg.). </w:t>
      </w:r>
      <w:proofErr w:type="spellStart"/>
      <w:r w:rsidRPr="00835222">
        <w:t>Advanced</w:t>
      </w:r>
      <w:proofErr w:type="spellEnd"/>
      <w:r w:rsidRPr="00835222">
        <w:t xml:space="preserve"> </w:t>
      </w:r>
      <w:proofErr w:type="spellStart"/>
      <w:r w:rsidRPr="00835222">
        <w:t>Mathematical</w:t>
      </w:r>
      <w:proofErr w:type="spellEnd"/>
      <w:r w:rsidRPr="00835222">
        <w:t xml:space="preserve"> </w:t>
      </w:r>
      <w:proofErr w:type="spellStart"/>
      <w:r w:rsidRPr="00835222">
        <w:t>Thinking</w:t>
      </w:r>
      <w:proofErr w:type="spellEnd"/>
      <w:r w:rsidRPr="00835222">
        <w:t>. Dordrecht: Kluwer Academic Publishers, S. 65–81. DOI: 10.1007/0-306-47203-1_5.</w:t>
      </w:r>
      <w:proofErr w:type="gramStart"/>
      <w:r w:rsidRPr="00835222">
        <w:t>]}[</w:t>
      </w:r>
      <w:proofErr w:type="gramEnd"/>
      <w:r w:rsidRPr="00835222">
        <w:t>[61]]</w:t>
      </w:r>
    </w:p>
    <w:p w14:paraId="6F51CE9B" w14:textId="77777777" w:rsidR="00835222" w:rsidRPr="00835222" w:rsidRDefault="00835222" w:rsidP="00835222">
      <w:r w:rsidRPr="00835222">
        <w:t>Für meine Untersuchung bedeutet dies, dass die Einführung einer neuen FRZK-Definition allein nicht ausreicht. Ich muss auch berücksichtigen, welche Vorstellungen der Lernende mit dem entsprechenden Ausdruck verbindet und ob er die festgelegte Bedeutung bei der Aufgabenbearbeitung tatsächlich verwendet.</w:t>
      </w:r>
    </w:p>
    <w:p w14:paraId="306FF9A9" w14:textId="77777777" w:rsidR="00835222" w:rsidRPr="00835222" w:rsidRDefault="00835222" w:rsidP="00835222">
      <w:r w:rsidRPr="00835222">
        <w:t>Dies betrifft besonders die symbolischen Unendlichkeitswerte. In der alltäglichen Sprache kann unendlich bedeuten, dass etwas sehr groß ist, kein Ende besitzt oder unvorstellbar weit reicht. In der Mathematik müssen solche Vorstellungen genauer unterschieden werden. Ein Grenzverhalten, bei dem Werte unbegrenzt wachsen, ist nicht mit einem gewöhnlichen endlichen Funktionswert gleichzusetzen.</w:t>
      </w:r>
    </w:p>
    <w:p w14:paraId="52C98ADB" w14:textId="77777777" w:rsidR="00835222" w:rsidRPr="00835222" w:rsidRDefault="00835222" w:rsidP="00835222">
      <w:r w:rsidRPr="00835222">
        <w:t>Die Ausdrücke +∞ und −∞ besitzen in bestimmten etablierten mathematischen Kontexten bereits präzise Verwendungen, beispielsweise bei erweiterten Zahlbereichen und Grenzwertbetrachtungen. Sie sind dort jedoch nicht ohne Einschränkung wie gewöhnliche reelle Zahlen verwendbar. Das FRZK soll eigene symbolische Rechenregeln bereitstellen. Deshalb muss besonders sorgfältig geklärt werden, ob eine bekannte Schreibweise in einer konkreten Aufgabe ihre übliche Bedeutung besitzt oder innerhalb einer ausdrücklich eingeführten FRZK-Definition verwendet wird.</w:t>
      </w:r>
    </w:p>
    <w:p w14:paraId="18E0D1D2" w14:textId="77777777" w:rsidR="00835222" w:rsidRPr="00835222" w:rsidRDefault="00835222" w:rsidP="00835222">
      <w:r w:rsidRPr="00835222">
        <w:lastRenderedPageBreak/>
        <w:t>Ein Lernender, der +∞ lediglich als besonders große positive Zahl versteht, könnte beispielsweise versuchen, sämtliche gewöhnlichen Rechenoperationen ohne zusätzliche Einschränkung anzuwenden. Eine solche Übertragung wäre fachlich problematisch. Das FRZK müsste deshalb nicht nur angeben, welche Operationen mit diesen Symbolen zulässig sind, sondern auch, wann ein Ausdruck keine eindeutige Auswertung besitzt oder zusätzliche Informationen benötigt werden.</w:t>
      </w:r>
    </w:p>
    <w:p w14:paraId="03DE2C1A" w14:textId="77777777" w:rsidR="00835222" w:rsidRPr="00835222" w:rsidRDefault="00835222" w:rsidP="00835222">
      <w:r w:rsidRPr="00835222">
        <w:t>Gerade bei Quotienten, deren Zähler und Nenner beide unbegrenzt wachsen, wird diese Grenze deutlich. Aus der bloßen Angabe, dass beide beteiligten Größen gegen positive Unendlichkeit streben, lässt sich der Grenzwert ihres Quotienten im Allgemeinen nicht bestimmen. Entscheidend ist vielmehr, wie sich die Größen im Verhältnis zueinander entwickeln. Eine Rechenregel des FRZK dürfte diesen mathematischen Unterschied nicht verdecken.</w:t>
      </w:r>
    </w:p>
    <w:p w14:paraId="7D4E8781" w14:textId="77777777" w:rsidR="00835222" w:rsidRPr="00835222" w:rsidRDefault="00835222" w:rsidP="00835222">
      <w:r w:rsidRPr="00835222">
        <w:t xml:space="preserve">Eine weitere theoretische Perspektive zur Begriffsbildung eröffnet </w:t>
      </w:r>
      <w:proofErr w:type="spellStart"/>
      <w:r w:rsidRPr="00835222">
        <w:t>Sfard</w:t>
      </w:r>
      <w:proofErr w:type="spellEnd"/>
      <w:r w:rsidRPr="00835222">
        <w:t>. Sie unterscheidet zwischen einer operationalen und einer strukturellen Auffassung mathematischer Begriffe. Ein mathematischer Gegenstand kann zunächst als auszuführender Prozess verstanden werden und später als eigenständiges Objekt, mit dem weitere mathematische Operationen durchgeführt werden können. Beide Sichtweisen werden nicht als grundsätzlich unvereinbar behandelt, sondern als miteinander verbundene Möglichkeiten mathematischen Denkens. {[</w:t>
      </w:r>
      <w:proofErr w:type="spellStart"/>
      <w:r w:rsidRPr="00835222">
        <w:t>Sfard</w:t>
      </w:r>
      <w:proofErr w:type="spellEnd"/>
      <w:r w:rsidRPr="00835222">
        <w:t xml:space="preserve">, Anna (1991). On </w:t>
      </w:r>
      <w:proofErr w:type="spellStart"/>
      <w:r w:rsidRPr="00835222">
        <w:t>the</w:t>
      </w:r>
      <w:proofErr w:type="spellEnd"/>
      <w:r w:rsidRPr="00835222">
        <w:t xml:space="preserve"> Dual Nature </w:t>
      </w:r>
      <w:proofErr w:type="spellStart"/>
      <w:r w:rsidRPr="00835222">
        <w:t>of</w:t>
      </w:r>
      <w:proofErr w:type="spellEnd"/>
      <w:r w:rsidRPr="00835222">
        <w:t xml:space="preserve"> </w:t>
      </w:r>
      <w:proofErr w:type="spellStart"/>
      <w:r w:rsidRPr="00835222">
        <w:t>Mathematical</w:t>
      </w:r>
      <w:proofErr w:type="spellEnd"/>
      <w:r w:rsidRPr="00835222">
        <w:t xml:space="preserve"> </w:t>
      </w:r>
      <w:proofErr w:type="spellStart"/>
      <w:r w:rsidRPr="00835222">
        <w:t>Conceptions</w:t>
      </w:r>
      <w:proofErr w:type="spellEnd"/>
      <w:r w:rsidRPr="00835222">
        <w:t xml:space="preserve">: </w:t>
      </w:r>
      <w:proofErr w:type="spellStart"/>
      <w:r w:rsidRPr="00835222">
        <w:t>Reflections</w:t>
      </w:r>
      <w:proofErr w:type="spellEnd"/>
      <w:r w:rsidRPr="00835222">
        <w:t xml:space="preserve"> on </w:t>
      </w:r>
      <w:proofErr w:type="spellStart"/>
      <w:r w:rsidRPr="00835222">
        <w:t>Processes</w:t>
      </w:r>
      <w:proofErr w:type="spellEnd"/>
      <w:r w:rsidRPr="00835222">
        <w:t xml:space="preserve"> and Objects </w:t>
      </w:r>
      <w:proofErr w:type="spellStart"/>
      <w:r w:rsidRPr="00835222">
        <w:t>as</w:t>
      </w:r>
      <w:proofErr w:type="spellEnd"/>
      <w:r w:rsidRPr="00835222">
        <w:t xml:space="preserve"> Different Sides </w:t>
      </w:r>
      <w:proofErr w:type="spellStart"/>
      <w:r w:rsidRPr="00835222">
        <w:t>of</w:t>
      </w:r>
      <w:proofErr w:type="spellEnd"/>
      <w:r w:rsidRPr="00835222">
        <w:t xml:space="preserve"> </w:t>
      </w:r>
      <w:proofErr w:type="spellStart"/>
      <w:r w:rsidRPr="00835222">
        <w:t>the</w:t>
      </w:r>
      <w:proofErr w:type="spellEnd"/>
      <w:r w:rsidRPr="00835222">
        <w:t xml:space="preserve"> </w:t>
      </w:r>
      <w:proofErr w:type="spellStart"/>
      <w:r w:rsidRPr="00835222">
        <w:t>Same</w:t>
      </w:r>
      <w:proofErr w:type="spellEnd"/>
      <w:r w:rsidRPr="00835222">
        <w:t xml:space="preserve"> </w:t>
      </w:r>
      <w:proofErr w:type="spellStart"/>
      <w:r w:rsidRPr="00835222">
        <w:t>Coin</w:t>
      </w:r>
      <w:proofErr w:type="spellEnd"/>
      <w:r w:rsidRPr="00835222">
        <w:t xml:space="preserve">. Educational Studies in </w:t>
      </w:r>
      <w:proofErr w:type="spellStart"/>
      <w:r w:rsidRPr="00835222">
        <w:t>Mathematics</w:t>
      </w:r>
      <w:proofErr w:type="spellEnd"/>
      <w:r w:rsidRPr="00835222">
        <w:t>, 22(1), S. 1–36. DOI: 10.1007/BF00302715.</w:t>
      </w:r>
      <w:proofErr w:type="gramStart"/>
      <w:r w:rsidRPr="00835222">
        <w:t>]}[</w:t>
      </w:r>
      <w:proofErr w:type="gramEnd"/>
      <w:r w:rsidRPr="00835222">
        <w:t>[62]]</w:t>
      </w:r>
    </w:p>
    <w:p w14:paraId="48B16A8E" w14:textId="77777777" w:rsidR="00835222" w:rsidRPr="00835222" w:rsidRDefault="00835222" w:rsidP="00835222">
      <w:r w:rsidRPr="00835222">
        <w:t>Für das Verständnis von Funktionen ist diese Unterscheidung besonders aufschlussreich. Ein Lernender kann eine Funktion zunächst als Rechenanweisung verstehen, bei der ein eingesetzter Wert durch bestimmte Operationen in einen anderen Wert überführt wird. Eine weiterentwickelte Vorstellung ermöglicht es, die Funktion selbst als mathematischen Gegenstand zu betrachten, über dessen Definitionsbereich, Wertemenge, Eigenschaften und Beziehungen zu anderen Funktionen gesprochen werden kann.</w:t>
      </w:r>
    </w:p>
    <w:p w14:paraId="5951ABD1" w14:textId="77777777" w:rsidR="00835222" w:rsidRPr="00835222" w:rsidRDefault="00835222" w:rsidP="00835222">
      <w:r w:rsidRPr="00835222">
        <w:t>Das FRZK soll funktionale Zusammenhänge als Gegenstand mathematischer Betrachtung zugänglich machen. Dabei muss jedoch erkennbar bleiben, dass eine Funktion nicht auf eine einzelne auszuführende Rechenoperation reduziert werden darf. Die dargestellte Beziehung besitzt bestimmte Voraussetzungen, kann auf unterschiedliche Weise repräsentiert werden und lässt sich selbst zum Gegenstand weiterer Untersuchungen machen.</w:t>
      </w:r>
    </w:p>
    <w:p w14:paraId="2D394FC9" w14:textId="77777777" w:rsidR="00835222" w:rsidRPr="00835222" w:rsidRDefault="00835222" w:rsidP="00835222">
      <w:r w:rsidRPr="00835222">
        <w:t>Die Verbindung einer operationalen und einer strukturellen Sichtweise könnte auch für die FRZK-Symbolik relevant werden. Die gerichteten Nullzustände dürfen nicht allein als Zeichen verstanden werden, die in einer festen Rechenabfolge bestimmte Ergebnisse erzeugen. Ihre Bedeutung müsste zusätzlich als Bestandteil einer ausdrücklich definierten mathematischen Struktur erklärt werden können.</w:t>
      </w:r>
    </w:p>
    <w:p w14:paraId="0AB6AA37" w14:textId="77777777" w:rsidR="00835222" w:rsidRPr="00835222" w:rsidRDefault="00835222" w:rsidP="00835222">
      <w:r w:rsidRPr="00835222">
        <w:t>Erst wenn klar ist, welche Objekte das FRZK unterscheidet und welche Operationen auf ihnen definiert sind, lässt sich untersuchen, ob die entsprechenden Rechenregeln miteinander vereinbar sind. Eine bloße Sammlung von Anwendungsbeispielen reicht dafür nicht aus.</w:t>
      </w:r>
    </w:p>
    <w:p w14:paraId="1CACAB71" w14:textId="77777777" w:rsidR="00835222" w:rsidRPr="00835222" w:rsidRDefault="00835222" w:rsidP="00835222">
      <w:r w:rsidRPr="00835222">
        <w:t xml:space="preserve">Die wechselseitige Entwicklung von begrifflichem Verständnis und Verfahrenskenntnissen wird durch </w:t>
      </w:r>
      <w:proofErr w:type="spellStart"/>
      <w:r w:rsidRPr="00835222">
        <w:t>Rittle</w:t>
      </w:r>
      <w:proofErr w:type="spellEnd"/>
      <w:r w:rsidRPr="00835222">
        <w:t xml:space="preserve">-Johnson, Siegler und </w:t>
      </w:r>
      <w:proofErr w:type="spellStart"/>
      <w:r w:rsidRPr="00835222">
        <w:t>Alibali</w:t>
      </w:r>
      <w:proofErr w:type="spellEnd"/>
      <w:r w:rsidRPr="00835222">
        <w:t xml:space="preserve"> empirisch untersucht. In ihren Untersuchungen zum Umgang mit Dezimalzahlen zeigen sie, dass konzeptuelles und prozedurales Wissen sich gegenseitig beeinflussen können. Dabei wird auch die Bedeutung geeigneter </w:t>
      </w:r>
      <w:r w:rsidRPr="00835222">
        <w:lastRenderedPageBreak/>
        <w:t>Aufgabenrepräsentationen für die Entwicklung von Verfahrenskenntnissen deutlich. Die Ergebnisse sprechen gegen die vereinfachende Vorstellung, dass immer zuerst das vollständige Begriffsverständnis vorliegen müsse, bevor Verfahren sinnvoll erlernt werden könnten. {[</w:t>
      </w:r>
      <w:proofErr w:type="spellStart"/>
      <w:r w:rsidRPr="00835222">
        <w:t>Rittle</w:t>
      </w:r>
      <w:proofErr w:type="spellEnd"/>
      <w:r w:rsidRPr="00835222">
        <w:t xml:space="preserve">-Johnson, Bethany; Siegler, Robert S.; </w:t>
      </w:r>
      <w:proofErr w:type="spellStart"/>
      <w:r w:rsidRPr="00835222">
        <w:t>Alibali</w:t>
      </w:r>
      <w:proofErr w:type="spellEnd"/>
      <w:r w:rsidRPr="00835222">
        <w:t xml:space="preserve">, Martha Wagner (2001). </w:t>
      </w:r>
      <w:proofErr w:type="spellStart"/>
      <w:r w:rsidRPr="00835222">
        <w:t>Developing</w:t>
      </w:r>
      <w:proofErr w:type="spellEnd"/>
      <w:r w:rsidRPr="00835222">
        <w:t xml:space="preserve"> </w:t>
      </w:r>
      <w:proofErr w:type="spellStart"/>
      <w:r w:rsidRPr="00835222">
        <w:t>Conceptual</w:t>
      </w:r>
      <w:proofErr w:type="spellEnd"/>
      <w:r w:rsidRPr="00835222">
        <w:t xml:space="preserve"> Understanding and </w:t>
      </w:r>
      <w:proofErr w:type="spellStart"/>
      <w:r w:rsidRPr="00835222">
        <w:t>Procedural</w:t>
      </w:r>
      <w:proofErr w:type="spellEnd"/>
      <w:r w:rsidRPr="00835222">
        <w:t xml:space="preserve"> </w:t>
      </w:r>
      <w:proofErr w:type="spellStart"/>
      <w:r w:rsidRPr="00835222">
        <w:t>Skill</w:t>
      </w:r>
      <w:proofErr w:type="spellEnd"/>
      <w:r w:rsidRPr="00835222">
        <w:t xml:space="preserve"> in </w:t>
      </w:r>
      <w:proofErr w:type="spellStart"/>
      <w:r w:rsidRPr="00835222">
        <w:t>Mathematics</w:t>
      </w:r>
      <w:proofErr w:type="spellEnd"/>
      <w:r w:rsidRPr="00835222">
        <w:t xml:space="preserve">: An Iterative </w:t>
      </w:r>
      <w:proofErr w:type="spellStart"/>
      <w:r w:rsidRPr="00835222">
        <w:t>Process</w:t>
      </w:r>
      <w:proofErr w:type="spellEnd"/>
      <w:r w:rsidRPr="00835222">
        <w:t xml:space="preserve">. Journal </w:t>
      </w:r>
      <w:proofErr w:type="spellStart"/>
      <w:r w:rsidRPr="00835222">
        <w:t>of</w:t>
      </w:r>
      <w:proofErr w:type="spellEnd"/>
      <w:r w:rsidRPr="00835222">
        <w:t xml:space="preserve"> Educational </w:t>
      </w:r>
      <w:proofErr w:type="spellStart"/>
      <w:r w:rsidRPr="00835222">
        <w:t>Psychology</w:t>
      </w:r>
      <w:proofErr w:type="spellEnd"/>
      <w:r w:rsidRPr="00835222">
        <w:t>, 93(2), S. 346–362. DOI: 10.1037/0022-0663.93.2.346.</w:t>
      </w:r>
      <w:proofErr w:type="gramStart"/>
      <w:r w:rsidRPr="00835222">
        <w:t>]}[</w:t>
      </w:r>
      <w:proofErr w:type="gramEnd"/>
      <w:r w:rsidRPr="00835222">
        <w:t>[63]]</w:t>
      </w:r>
    </w:p>
    <w:p w14:paraId="2739CF04" w14:textId="77777777" w:rsidR="00835222" w:rsidRPr="00835222" w:rsidRDefault="00835222" w:rsidP="00835222">
      <w:r w:rsidRPr="00835222">
        <w:t>Für das FRZK bedeutet dies, dass die Einführung eines symbolischen Verfahrens unter geeigneten Bedingungen auch zur Weiterentwicklung mathematischer Vorstellungen beitragen könnte. Ein Lernender könnte beispielsweise die Unterschiede zwischen positiven und negativen Annäherungsrichtungen zunächst anhand einer anschaulichen Darstellung erkennen und anschließend durch die Verwendung entsprechender symbolischer Zustände weiter vertiefen.</w:t>
      </w:r>
    </w:p>
    <w:p w14:paraId="6FC7926F" w14:textId="77777777" w:rsidR="00835222" w:rsidRPr="00835222" w:rsidRDefault="00835222" w:rsidP="00835222">
      <w:r w:rsidRPr="00835222">
        <w:t>Umgekehrt könnte die mathematische Bearbeitung einer Aufgabe zeigen, dass eine bisherige Vorstellung nicht ausreicht. Die dabei entstehende begriffliche Klärung kann wiederum die Anwendung des Verfahrens verbessern. Eine solche wechselseitige Entwicklung wäre didaktisch interessant, darf aber nicht ohne empirische Prüfung als Wirkung des FRZK vorausgesetzt werden.</w:t>
      </w:r>
    </w:p>
    <w:p w14:paraId="56499F30" w14:textId="77777777" w:rsidR="00835222" w:rsidRPr="00835222" w:rsidRDefault="00835222" w:rsidP="00835222">
      <w:r w:rsidRPr="00835222">
        <w:t>Besonders aussagekräftig erscheint mir dabei die Frage, ob die Lernenden eine Regel lediglich reproduzieren oder ihre Bedeutung in veränderten Aufgabenstellungen erklären können. Ein Verfahren kann bei einer bekannten Aufgabe zuverlässig funktionieren und dennoch auf einer unzureichenden begrifflichen Vorstellung beruhen.</w:t>
      </w:r>
    </w:p>
    <w:p w14:paraId="616CDFCF" w14:textId="77777777" w:rsidR="00835222" w:rsidRPr="00835222" w:rsidRDefault="00835222" w:rsidP="00835222">
      <w:r w:rsidRPr="00835222">
        <w:t xml:space="preserve">Die Untersuchung des Gleichheitsverständnisses durch Knuth, Stephens, McNeil und </w:t>
      </w:r>
      <w:proofErr w:type="spellStart"/>
      <w:r w:rsidRPr="00835222">
        <w:t>Alibali</w:t>
      </w:r>
      <w:proofErr w:type="spellEnd"/>
      <w:r w:rsidRPr="00835222">
        <w:t xml:space="preserve"> verdeutlicht diese Problematik weiter. Die Autoren untersuchen bei Lernenden der mittleren Schulstufen den Zusammenhang zwischen dem Verständnis des Gleichheitszeichens und der Fähigkeit, algebraische Gleichungen zu lösen. Ihre Ergebnisse zeigen, dass das relationale Verständnis der Gleichheit mit den Leistungen beim Gleichungslösen zusammenhängt. {[Knuth, Eric J.; Stephens, Ana C.; McNeil, Nicole M.; </w:t>
      </w:r>
      <w:proofErr w:type="spellStart"/>
      <w:r w:rsidRPr="00835222">
        <w:t>Alibali</w:t>
      </w:r>
      <w:proofErr w:type="spellEnd"/>
      <w:r w:rsidRPr="00835222">
        <w:t xml:space="preserve">, Martha W. (2006). </w:t>
      </w:r>
      <w:proofErr w:type="spellStart"/>
      <w:r w:rsidRPr="00835222">
        <w:t>Does</w:t>
      </w:r>
      <w:proofErr w:type="spellEnd"/>
      <w:r w:rsidRPr="00835222">
        <w:t xml:space="preserve"> Understanding </w:t>
      </w:r>
      <w:proofErr w:type="spellStart"/>
      <w:r w:rsidRPr="00835222">
        <w:t>the</w:t>
      </w:r>
      <w:proofErr w:type="spellEnd"/>
      <w:r w:rsidRPr="00835222">
        <w:t xml:space="preserve"> </w:t>
      </w:r>
      <w:proofErr w:type="spellStart"/>
      <w:r w:rsidRPr="00835222">
        <w:t>Equal</w:t>
      </w:r>
      <w:proofErr w:type="spellEnd"/>
      <w:r w:rsidRPr="00835222">
        <w:t xml:space="preserve"> </w:t>
      </w:r>
      <w:proofErr w:type="spellStart"/>
      <w:r w:rsidRPr="00835222">
        <w:t>Sign</w:t>
      </w:r>
      <w:proofErr w:type="spellEnd"/>
      <w:r w:rsidRPr="00835222">
        <w:t xml:space="preserve"> Matter? </w:t>
      </w:r>
      <w:proofErr w:type="spellStart"/>
      <w:r w:rsidRPr="00835222">
        <w:t>Evidence</w:t>
      </w:r>
      <w:proofErr w:type="spellEnd"/>
      <w:r w:rsidRPr="00835222">
        <w:t xml:space="preserve"> </w:t>
      </w:r>
      <w:proofErr w:type="spellStart"/>
      <w:r w:rsidRPr="00835222">
        <w:t>from</w:t>
      </w:r>
      <w:proofErr w:type="spellEnd"/>
      <w:r w:rsidRPr="00835222">
        <w:t xml:space="preserve"> </w:t>
      </w:r>
      <w:proofErr w:type="spellStart"/>
      <w:r w:rsidRPr="00835222">
        <w:t>Solving</w:t>
      </w:r>
      <w:proofErr w:type="spellEnd"/>
      <w:r w:rsidRPr="00835222">
        <w:t xml:space="preserve"> </w:t>
      </w:r>
      <w:proofErr w:type="spellStart"/>
      <w:r w:rsidRPr="00835222">
        <w:t>Equations</w:t>
      </w:r>
      <w:proofErr w:type="spellEnd"/>
      <w:r w:rsidRPr="00835222">
        <w:t xml:space="preserve">. Journal </w:t>
      </w:r>
      <w:proofErr w:type="spellStart"/>
      <w:r w:rsidRPr="00835222">
        <w:t>for</w:t>
      </w:r>
      <w:proofErr w:type="spellEnd"/>
      <w:r w:rsidRPr="00835222">
        <w:t xml:space="preserve"> Research in </w:t>
      </w:r>
      <w:proofErr w:type="spellStart"/>
      <w:r w:rsidRPr="00835222">
        <w:t>Mathematics</w:t>
      </w:r>
      <w:proofErr w:type="spellEnd"/>
      <w:r w:rsidRPr="00835222">
        <w:t xml:space="preserve"> Education, 37(4), S. 297–312.</w:t>
      </w:r>
      <w:proofErr w:type="gramStart"/>
      <w:r w:rsidRPr="00835222">
        <w:t>]}[</w:t>
      </w:r>
      <w:proofErr w:type="gramEnd"/>
      <w:r w:rsidRPr="00835222">
        <w:t>[64]]</w:t>
      </w:r>
    </w:p>
    <w:p w14:paraId="28D2ED34" w14:textId="77777777" w:rsidR="00835222" w:rsidRPr="00835222" w:rsidRDefault="00835222" w:rsidP="00835222">
      <w:r w:rsidRPr="00835222">
        <w:t>Für meine Untersuchung ist dieser Befund deshalb wichtig, weil selbst ein elementares mathematisches Zeichen unterschiedliche Bedeutungszuschreibungen hervorrufen kann. Eine formal richtige Schreibweise garantiert noch nicht, dass der Lernende die zugehörige Beziehung verstanden hat.</w:t>
      </w:r>
    </w:p>
    <w:p w14:paraId="3EE2B809" w14:textId="77777777" w:rsidR="00835222" w:rsidRPr="00835222" w:rsidRDefault="00835222" w:rsidP="00835222">
      <w:r w:rsidRPr="00835222">
        <w:t>Dies gilt umso mehr für zusätzliche Symbole, die nicht zum gewöhnlichen schulischen Repertoire gehören. Wenn ich im FRZK die Ausdrücke +0 und −0 verwende, muss ich damit rechnen, dass Lernende ihre bisherigen Kenntnisse über Vorzeichen und Zahlen unmittelbar auf diese Ausdrücke übertragen. Eine solche Übertragung kann teilweise hilfreich sein, muss jedoch dort begrenzt werden, wo die FRZK-Definition von der gewöhnlichen Zahlendarstellung abweicht.</w:t>
      </w:r>
    </w:p>
    <w:p w14:paraId="1ABB0A70" w14:textId="77777777" w:rsidR="00835222" w:rsidRPr="00835222" w:rsidRDefault="00835222" w:rsidP="00835222">
      <w:r w:rsidRPr="00835222">
        <w:t>Aus dieser Betrachtung ergibt sich für mich die Notwendigkeit, Begriffsbildung und Symbolverwendung eng miteinander zu verbinden. Jede zusätzliche Kennzeichnung muss einen nachvollziehbaren mathematischen Zweck erfüllen. Zugleich muss erkennbar sein, welche Informationen durch sie ausgedrückt werden und welche Schlussfolgerungen aus ihr gerade nicht gezogen werden dürfen.</w:t>
      </w:r>
    </w:p>
    <w:p w14:paraId="148C2403" w14:textId="77777777" w:rsidR="00835222" w:rsidRPr="00835222" w:rsidRDefault="00835222" w:rsidP="00835222">
      <w:r w:rsidRPr="00835222">
        <w:lastRenderedPageBreak/>
        <w:t>Besonders wichtig ist dies für die Einführung des Orientierungserhalts bei der Skalarmultiplikation mit null. In der gewöhnlichen linearen Algebra führt diese Operation zum Nullvektor. Die Richtung des Ausgangsvektors lässt sich aus dem gewöhnlichen Ergebnis allein nicht rekonstruieren. Das FRZK sieht dagegen vor, diese Information zu erhalten.</w:t>
      </w:r>
    </w:p>
    <w:p w14:paraId="5F4E38D7" w14:textId="77777777" w:rsidR="00835222" w:rsidRPr="00835222" w:rsidRDefault="00835222" w:rsidP="00835222">
      <w:r w:rsidRPr="00835222">
        <w:t>Für einen Lernenden, der den Nullvektor bereits kennt, entsteht damit eine neue begriffliche Anforderung. Er muss unterscheiden können, ob lediglich das gewöhnliche algebraische Ergebnis betrachtet wird oder ob zusätzlich eine Orientierung des vorausgehenden Zustands geführt wird. Wird dieser Unterschied nicht ausdrücklich vermittelt, besteht die Gefahr, dass dem gewöhnlichen Nullvektor eine Richtung zugeschrieben wird, die er innerhalb der üblichen Vektorraumstruktur nicht besitzt.</w:t>
      </w:r>
    </w:p>
    <w:p w14:paraId="56E78152" w14:textId="77777777" w:rsidR="00835222" w:rsidRPr="00835222" w:rsidRDefault="00835222" w:rsidP="00835222">
      <w:r w:rsidRPr="00835222">
        <w:t xml:space="preserve">Eine mathematisch saubere Erklärung muss deshalb zwischen dem Nullwert und der zusätzlichen Zustandsinformation unterscheiden. Die erhaltene Orientierung kann nicht einfach aus dem gewöhnlichen Nullvektor abgelesen werden. Soll sie innerhalb des </w:t>
      </w:r>
      <w:proofErr w:type="gramStart"/>
      <w:r w:rsidRPr="00835222">
        <w:t>FRZK Bestandteil</w:t>
      </w:r>
      <w:proofErr w:type="gramEnd"/>
      <w:r w:rsidRPr="00835222">
        <w:t xml:space="preserve"> eines erweiterten mathematischen Objekts sein, muss dieses Objekt ausdrücklich definiert werden.</w:t>
      </w:r>
    </w:p>
    <w:p w14:paraId="0A59123D" w14:textId="77777777" w:rsidR="00835222" w:rsidRPr="00835222" w:rsidRDefault="00835222" w:rsidP="00835222">
      <w:r w:rsidRPr="00835222">
        <w:t>Dabei entsteht eine weitere begriffliche Grenze. Die gerichteten skalaren Nullzustände +0 und −0 besitzen nicht automatisch dieselbe mathematische Struktur wie eine im mehrdimensionalen Raum erhaltene Vektororientierung. Die Unterscheidung zweier Annäherungsrichtungen auf einer Zahlengeraden ist nicht identisch mit der Unterscheidung beliebiger räumlicher Richtungen.</w:t>
      </w:r>
    </w:p>
    <w:p w14:paraId="161D73C5" w14:textId="77777777" w:rsidR="00835222" w:rsidRPr="00835222" w:rsidRDefault="00835222" w:rsidP="00835222">
      <w:r w:rsidRPr="00835222">
        <w:t>Eine gemeinsame Darstellung könnte beide Sachverhalte methodisch miteinander in Beziehung setzen. Daraus dürfte aber nicht ohne zusätzliche Definition geschlossen werden, dass sie mathematisch denselben Zustand beschreiben. Gerade diese Unterscheidung ist für das FRZK wesentlich, weil es funktionale Beziehungen in einem gemeinsamen Ordnungsrahmen darstellen möchte, ohne ihnen von vornherein eine bestimmte spätere Geometrie vorzuschreiben.</w:t>
      </w:r>
    </w:p>
    <w:p w14:paraId="02EF1C98" w14:textId="77777777" w:rsidR="00835222" w:rsidRPr="00835222" w:rsidRDefault="00835222" w:rsidP="00835222">
      <w:r w:rsidRPr="00835222">
        <w:t>Die Forderung einer orthogonalen Ausgangsorientierung im Grenzzustand null muss ebenfalls fachlich von den später entwickelten Zusammenhängen unterschieden bleiben. Ein Lernender darf aus einer orthogonalen Ausgangsdarstellung nicht folgern, dass sämtliche später eingeführten Funktionen oder Beziehungen notwendigerweise orthogonale geometrische Strukturen besitzen.</w:t>
      </w:r>
    </w:p>
    <w:p w14:paraId="2A28A665" w14:textId="77777777" w:rsidR="00835222" w:rsidRPr="00835222" w:rsidRDefault="00835222" w:rsidP="00835222">
      <w:r w:rsidRPr="00835222">
        <w:t>Damit zeigt sich, dass das FRZK nicht nur zusätzliche Symbole einführt. Es verlangt zugleich eine sorgfältige Unterscheidung zwischen mathematischem Objekt, symbolischer Beschreibung, grafischer Darstellung und gegebenenfalls erhaltener Zustandsinformation. Diese Unterscheidungen müssen begrifflich zugänglich sein, bevor die entsprechenden Verfahren als selbstständig beherrscht angesehen werden können.</w:t>
      </w:r>
    </w:p>
    <w:p w14:paraId="74844CDA" w14:textId="77777777" w:rsidR="00835222" w:rsidRPr="00835222" w:rsidRDefault="00835222" w:rsidP="00835222">
      <w:r w:rsidRPr="00835222">
        <w:t>Hier erhält die mathematische Kommunikation eine zentrale Bedeutung. Ein Begriff ist im Unterricht nicht allein dadurch verfügbar, dass seine Definition schriftlich vorliegt. Lernende müssen mathematische Zusammenhänge beschreiben, Fragen stellen, Begründungen formulieren und die Aussagen anderer verstehen können. Mathematikunterricht ist deshalb nicht ausschließlich die Vermittlung von Symbolen und Rechenvorschriften, sondern schließt sprachliche und soziale Prozesse der Verständigung ein.</w:t>
      </w:r>
    </w:p>
    <w:p w14:paraId="12854813" w14:textId="77777777" w:rsidR="00835222" w:rsidRPr="00835222" w:rsidRDefault="00835222" w:rsidP="00835222">
      <w:proofErr w:type="spellStart"/>
      <w:r w:rsidRPr="00835222">
        <w:t>Moschkovich</w:t>
      </w:r>
      <w:proofErr w:type="spellEnd"/>
      <w:r w:rsidRPr="00835222">
        <w:t xml:space="preserve"> entwickelt eine soziokulturelle Perspektive auf mathematische Sprachkompetenz. Sie behandelt mathematisches Lernen nicht lediglich als Erwerb eines fachsprachlichen Wortschatzes, sondern berücksichtigt mathematische Kenntnisse, fachliche </w:t>
      </w:r>
      <w:r w:rsidRPr="00835222">
        <w:lastRenderedPageBreak/>
        <w:t>Praktiken und mathematische Diskurse als miteinander verbundene Bestandteile. Anhand einer Unterrichtsinteraktion zeigt sie, dass Lernende unterschiedliche sprachliche und andere kommunikative Ressourcen verwenden, um an mathematischen Gesprächen teilzunehmen. {[</w:t>
      </w:r>
      <w:proofErr w:type="spellStart"/>
      <w:r w:rsidRPr="00835222">
        <w:t>Moschkovich</w:t>
      </w:r>
      <w:proofErr w:type="spellEnd"/>
      <w:r w:rsidRPr="00835222">
        <w:t xml:space="preserve">, Judit N. (2015). Academic </w:t>
      </w:r>
      <w:proofErr w:type="spellStart"/>
      <w:r w:rsidRPr="00835222">
        <w:t>Literacy</w:t>
      </w:r>
      <w:proofErr w:type="spellEnd"/>
      <w:r w:rsidRPr="00835222">
        <w:t xml:space="preserve"> in </w:t>
      </w:r>
      <w:proofErr w:type="spellStart"/>
      <w:r w:rsidRPr="00835222">
        <w:t>Mathematics</w:t>
      </w:r>
      <w:proofErr w:type="spellEnd"/>
      <w:r w:rsidRPr="00835222">
        <w:t xml:space="preserve"> </w:t>
      </w:r>
      <w:proofErr w:type="spellStart"/>
      <w:r w:rsidRPr="00835222">
        <w:t>for</w:t>
      </w:r>
      <w:proofErr w:type="spellEnd"/>
      <w:r w:rsidRPr="00835222">
        <w:t xml:space="preserve"> English </w:t>
      </w:r>
      <w:proofErr w:type="spellStart"/>
      <w:r w:rsidRPr="00835222">
        <w:t>Learners</w:t>
      </w:r>
      <w:proofErr w:type="spellEnd"/>
      <w:r w:rsidRPr="00835222">
        <w:t xml:space="preserve">. The Journal </w:t>
      </w:r>
      <w:proofErr w:type="spellStart"/>
      <w:r w:rsidRPr="00835222">
        <w:t>of</w:t>
      </w:r>
      <w:proofErr w:type="spellEnd"/>
      <w:r w:rsidRPr="00835222">
        <w:t xml:space="preserve"> </w:t>
      </w:r>
      <w:proofErr w:type="spellStart"/>
      <w:r w:rsidRPr="00835222">
        <w:t>Mathematical</w:t>
      </w:r>
      <w:proofErr w:type="spellEnd"/>
      <w:r w:rsidRPr="00835222">
        <w:t xml:space="preserve"> </w:t>
      </w:r>
      <w:proofErr w:type="spellStart"/>
      <w:r w:rsidRPr="00835222">
        <w:t>Behavior</w:t>
      </w:r>
      <w:proofErr w:type="spellEnd"/>
      <w:r w:rsidRPr="00835222">
        <w:t>, 40, S. 43–62. DOI: 10.1016/j.jmathb.2015.01.005.</w:t>
      </w:r>
      <w:proofErr w:type="gramStart"/>
      <w:r w:rsidRPr="00835222">
        <w:t>]}[</w:t>
      </w:r>
      <w:proofErr w:type="gramEnd"/>
      <w:r w:rsidRPr="00835222">
        <w:t>[65]]</w:t>
      </w:r>
    </w:p>
    <w:p w14:paraId="1E2AC491" w14:textId="77777777" w:rsidR="00835222" w:rsidRPr="00835222" w:rsidRDefault="00835222" w:rsidP="00835222">
      <w:r w:rsidRPr="00835222">
        <w:t>Für die Untersuchung des FRZK ergibt sich daraus, dass ich mathematische Kommunikation nicht auf die korrekte Verwendung von Fachwörtern reduzieren darf. Entscheidend ist auch, ob Lernende Beziehungen erklären, Beispiele anführen, einen Rechenschritt begründen und zwischen unterschiedlichen mathematischen Darstellungen wechseln können.</w:t>
      </w:r>
    </w:p>
    <w:p w14:paraId="69C3A2F9" w14:textId="77777777" w:rsidR="00835222" w:rsidRPr="00835222" w:rsidRDefault="00835222" w:rsidP="00835222">
      <w:r w:rsidRPr="00835222">
        <w:t>Ein Lernender kann beispielsweise den Begriff Funktion korrekt aussprechen und dennoch Schwierigkeiten haben zu erklären, welche Größe von welcher anderen abhängt. Umgekehrt kann er eine funktionale Beziehung zunächst mit alltagssprachlichen Formulierungen verständlich beschreiben, obwohl die entsprechende mathematische Fachsprache noch nicht vollständig verfügbar ist.</w:t>
      </w:r>
    </w:p>
    <w:p w14:paraId="1150226C" w14:textId="77777777" w:rsidR="00835222" w:rsidRPr="00835222" w:rsidRDefault="00835222" w:rsidP="00835222">
      <w:r w:rsidRPr="00835222">
        <w:t>Die didaktische Aufgabe besteht dann darin, die vorhandene Ausdrucksfähigkeit schrittweise mit einer präziseren mathematischen Beschreibung zu verbinden. Eine FRZK-Darstellung könnte diesen Prozess unterstützen, indem sie die sprachlich bezeichneten Größen und ihre Beziehungen sichtbar macht. Sie müsste jedoch offen genug bleiben, um eine anfänglich alltagssprachliche Erklärung nicht vorschnell durch eine symbolische Darstellung zu ersetzen.</w:t>
      </w:r>
    </w:p>
    <w:p w14:paraId="4A45354B" w14:textId="77777777" w:rsidR="00835222" w:rsidRPr="00835222" w:rsidRDefault="00835222" w:rsidP="00835222">
      <w:r w:rsidRPr="00835222">
        <w:t>Für mathematische Begriffe ist insbesondere wichtig, dass alltagssprachliche und fachsprachliche Bedeutungen auseinanderfallen können. Wörter wie Funktion, stetig, proportional, normal oder unendlich besitzen außerhalb der Mathematik Bedeutungen, die mit ihrer fachlichen Verwendung nicht vollständig übereinstimmen. Die Verwendung eines vertraut klingenden Ausdrucks kann deshalb ein Verständnis vortäuschen, das in einer konkreten mathematischen Aufgabe noch nicht vorhanden ist.</w:t>
      </w:r>
    </w:p>
    <w:p w14:paraId="5C1A5097" w14:textId="77777777" w:rsidR="00835222" w:rsidRPr="00835222" w:rsidRDefault="00835222" w:rsidP="00835222">
      <w:r w:rsidRPr="00835222">
        <w:t>Eine ähnliche Schwierigkeit entsteht durch die besondere FRZK-Symbolik. Die Ausdrücke positive null und negative null können zunächst den Eindruck hervorrufen, dass zwei gewöhnliche reelle Zahlen unterschieden werden. Die Formulierung Orientierungserhalt bei null kann wiederum so verstanden werden, als besitze der gewöhnliche Nullvektor eine eindeutig bestimmbare Richtung.</w:t>
      </w:r>
    </w:p>
    <w:p w14:paraId="7892A298" w14:textId="77777777" w:rsidR="00835222" w:rsidRPr="00835222" w:rsidRDefault="00835222" w:rsidP="00835222">
      <w:r w:rsidRPr="00835222">
        <w:t>Diese möglichen Fehlinterpretationen dürfen nicht allein durch wiederholtes Verwenden der entsprechenden Begriffe bearbeitet werden. Ich muss die Unterschiede ausdrücklich erläutern und anhand geeigneter Aufgaben prüfen, ob die Lernenden die jeweilige mathematische Bedeutung nachvollziehen können.</w:t>
      </w:r>
    </w:p>
    <w:p w14:paraId="2C749715" w14:textId="77777777" w:rsidR="00835222" w:rsidRPr="00835222" w:rsidRDefault="00835222" w:rsidP="00835222">
      <w:r w:rsidRPr="00835222">
        <w:t xml:space="preserve">Einen für den deutschsprachigen Mathematikunterricht besonders relevanten Beitrag liefern Prediger und Wessel. Sie untersuchen eine sprachlich und mathematisch integrierte Intervention zur Entwicklung tragfähiger Bruchzahlvorstellungen bei Lernenden der siebten Jahrgangsstufe. Die quantitative Auswertung eines Prätest-Posttest-Kontrollgruppendesigns zeigt deutliche Verbesserungen des untersuchten konzeptuellen Verständnisses. Ergänzend analysieren die Autorinnen qualitativ, wie sprachliche Mittel und mathematische Bedeutungsbildung in den Lernprozessen zusammenwirken. {[Prediger, Susanne; Wessel, Lena (2013). </w:t>
      </w:r>
      <w:proofErr w:type="spellStart"/>
      <w:r w:rsidRPr="00835222">
        <w:t>Fostering</w:t>
      </w:r>
      <w:proofErr w:type="spellEnd"/>
      <w:r w:rsidRPr="00835222">
        <w:t xml:space="preserve"> German-Language </w:t>
      </w:r>
      <w:proofErr w:type="spellStart"/>
      <w:r w:rsidRPr="00835222">
        <w:t>Learners</w:t>
      </w:r>
      <w:proofErr w:type="spellEnd"/>
      <w:r w:rsidRPr="00835222">
        <w:t xml:space="preserve">’ </w:t>
      </w:r>
      <w:proofErr w:type="spellStart"/>
      <w:r w:rsidRPr="00835222">
        <w:t>Constructions</w:t>
      </w:r>
      <w:proofErr w:type="spellEnd"/>
      <w:r w:rsidRPr="00835222">
        <w:t xml:space="preserve"> </w:t>
      </w:r>
      <w:proofErr w:type="spellStart"/>
      <w:r w:rsidRPr="00835222">
        <w:t>of</w:t>
      </w:r>
      <w:proofErr w:type="spellEnd"/>
      <w:r w:rsidRPr="00835222">
        <w:t xml:space="preserve"> </w:t>
      </w:r>
      <w:proofErr w:type="spellStart"/>
      <w:r w:rsidRPr="00835222">
        <w:t>Meanings</w:t>
      </w:r>
      <w:proofErr w:type="spellEnd"/>
      <w:r w:rsidRPr="00835222">
        <w:t xml:space="preserve"> </w:t>
      </w:r>
      <w:proofErr w:type="spellStart"/>
      <w:r w:rsidRPr="00835222">
        <w:t>for</w:t>
      </w:r>
      <w:proofErr w:type="spellEnd"/>
      <w:r w:rsidRPr="00835222">
        <w:t xml:space="preserve"> </w:t>
      </w:r>
      <w:proofErr w:type="spellStart"/>
      <w:r w:rsidRPr="00835222">
        <w:t>Fractions</w:t>
      </w:r>
      <w:proofErr w:type="spellEnd"/>
      <w:r w:rsidRPr="00835222">
        <w:t xml:space="preserve">—Design and </w:t>
      </w:r>
      <w:proofErr w:type="spellStart"/>
      <w:r w:rsidRPr="00835222">
        <w:t>Effects</w:t>
      </w:r>
      <w:proofErr w:type="spellEnd"/>
      <w:r w:rsidRPr="00835222">
        <w:t xml:space="preserve"> </w:t>
      </w:r>
      <w:proofErr w:type="spellStart"/>
      <w:r w:rsidRPr="00835222">
        <w:t>of</w:t>
      </w:r>
      <w:proofErr w:type="spellEnd"/>
      <w:r w:rsidRPr="00835222">
        <w:t xml:space="preserve"> a Language- and </w:t>
      </w:r>
      <w:proofErr w:type="spellStart"/>
      <w:r w:rsidRPr="00835222">
        <w:t>Mathematics</w:t>
      </w:r>
      <w:proofErr w:type="spellEnd"/>
      <w:r w:rsidRPr="00835222">
        <w:t xml:space="preserve">-Integrated Intervention. </w:t>
      </w:r>
      <w:proofErr w:type="spellStart"/>
      <w:r w:rsidRPr="00835222">
        <w:lastRenderedPageBreak/>
        <w:t>Mathematics</w:t>
      </w:r>
      <w:proofErr w:type="spellEnd"/>
      <w:r w:rsidRPr="00835222">
        <w:t xml:space="preserve"> Education Research Journal, 25(3), S. 435–456. DOI: 10.1007/s13394-013-0079-2.</w:t>
      </w:r>
      <w:proofErr w:type="gramStart"/>
      <w:r w:rsidRPr="00835222">
        <w:t>]}[</w:t>
      </w:r>
      <w:proofErr w:type="gramEnd"/>
      <w:r w:rsidRPr="00835222">
        <w:t>[66]]</w:t>
      </w:r>
    </w:p>
    <w:p w14:paraId="0FD4CFD5" w14:textId="77777777" w:rsidR="00835222" w:rsidRPr="00835222" w:rsidRDefault="00835222" w:rsidP="00835222">
      <w:r w:rsidRPr="00835222">
        <w:t>Diese Ergebnisse sind für meine Untersuchung besonders aufschlussreich, weil sie nicht lediglich die Bedeutung korrekter Fachsprache betonen. Vielmehr wird die sprachliche Unterstützung unmittelbar mit der Entwicklung mathematischer Vorstellungen verbunden. Für das FRZK bedeutet dies, dass die Einführung einer neuen Symbolik nicht isoliert als Erlernen zusätzlicher Zeichen erfolgen sollte. Die verwendeten Ausdrücke müssten stets mit der fachlichen Bedeutung und den zugehörigen mathematischen Beziehungen verbunden werden.</w:t>
      </w:r>
    </w:p>
    <w:p w14:paraId="7235D1A1" w14:textId="77777777" w:rsidR="00835222" w:rsidRPr="00835222" w:rsidRDefault="00835222" w:rsidP="00835222">
      <w:r w:rsidRPr="00835222">
        <w:t>Dabei muss ich die Reichweite der Untersuchung berücksichtigen. Die Ergebnisse von Prediger und Wessel beziehen sich auf eine bestimmte sprachlich und mathematisch integrierte Intervention zum Bruchzahlverständnis. Aus ihnen lässt sich keine unmittelbare Wirksamkeit des FRZK ableiten. Sie begründen jedoch die wissenschaftlich relevante Anforderung, sprachliche und begriffliche Lernprozesse nicht voneinander zu trennen.</w:t>
      </w:r>
    </w:p>
    <w:p w14:paraId="15B7F09F" w14:textId="77777777" w:rsidR="00835222" w:rsidRPr="00835222" w:rsidRDefault="00835222" w:rsidP="00835222">
      <w:r w:rsidRPr="00835222">
        <w:t>Für meine eigene Arbeit ergibt sich daraus eine konkrete Konsequenz. Wenn ein Lernender eine FRZK-Regel anwenden soll, muss er auch sprachlich erklären können, welche mathematische Situation vorliegt und weshalb die betreffende Regel dort verwendet werden darf. Eine Darstellung, die ohne solche Erläuterungen zu einem Ergebnis führt, kann zwar die Bearbeitung vereinfachen. Sie ermöglicht aber noch keine hinreichende Beurteilung des zugrunde liegenden Verständnisses.</w:t>
      </w:r>
    </w:p>
    <w:p w14:paraId="4C96C33A" w14:textId="77777777" w:rsidR="00835222" w:rsidRPr="00835222" w:rsidRDefault="00835222" w:rsidP="00835222">
      <w:r w:rsidRPr="00835222">
        <w:t xml:space="preserve">Prediger untersucht darüber hinaus die Entwicklung der Expertise von Lehrkräften für einen sprachsensiblen Mathematikunterricht. Sie arbeitet heraus, dass dabei mathematische und sprachliche Lernziele gemeinsam berücksichtigt werden müssen. Ihre designbasierte Forschung betrachtet insbesondere die professionellen Anforderungen, unter denen Lehrkräfte sprachliche Schwierigkeiten erkennen und geeignete fachbezogene Unterstützungen entwickeln können. {[Prediger, Susanne (2019). </w:t>
      </w:r>
      <w:proofErr w:type="spellStart"/>
      <w:r w:rsidRPr="00835222">
        <w:t>Investigating</w:t>
      </w:r>
      <w:proofErr w:type="spellEnd"/>
      <w:r w:rsidRPr="00835222">
        <w:t xml:space="preserve"> and </w:t>
      </w:r>
      <w:proofErr w:type="spellStart"/>
      <w:r w:rsidRPr="00835222">
        <w:t>Promoting</w:t>
      </w:r>
      <w:proofErr w:type="spellEnd"/>
      <w:r w:rsidRPr="00835222">
        <w:t xml:space="preserve"> Teachers’ Expertise </w:t>
      </w:r>
      <w:proofErr w:type="spellStart"/>
      <w:r w:rsidRPr="00835222">
        <w:t>for</w:t>
      </w:r>
      <w:proofErr w:type="spellEnd"/>
      <w:r w:rsidRPr="00835222">
        <w:t xml:space="preserve"> Language-Responsive </w:t>
      </w:r>
      <w:proofErr w:type="spellStart"/>
      <w:r w:rsidRPr="00835222">
        <w:t>Mathematics</w:t>
      </w:r>
      <w:proofErr w:type="spellEnd"/>
      <w:r w:rsidRPr="00835222">
        <w:t xml:space="preserve"> Teaching. </w:t>
      </w:r>
      <w:proofErr w:type="spellStart"/>
      <w:r w:rsidRPr="00835222">
        <w:t>Mathematics</w:t>
      </w:r>
      <w:proofErr w:type="spellEnd"/>
      <w:r w:rsidRPr="00835222">
        <w:t xml:space="preserve"> Education Research Journal, 31(4), S. 367–392. DOI: 10.1007/s13394-019-00258-1.</w:t>
      </w:r>
      <w:proofErr w:type="gramStart"/>
      <w:r w:rsidRPr="00835222">
        <w:t>]}[</w:t>
      </w:r>
      <w:proofErr w:type="gramEnd"/>
      <w:r w:rsidRPr="00835222">
        <w:t>[67]]</w:t>
      </w:r>
    </w:p>
    <w:p w14:paraId="4ECC5C24" w14:textId="77777777" w:rsidR="00835222" w:rsidRPr="00835222" w:rsidRDefault="00835222" w:rsidP="00835222">
      <w:r w:rsidRPr="00835222">
        <w:t>Für die Entwicklung des FRZK als didaktischen Bearbeitungsrahmen ist diese Perspektive aus zwei Gründen wichtig. Erstens kann eine mathematische Schwierigkeit sprachlich verursacht oder verstärkt werden, ohne dass dem Lernenden die zugrunde liegende mathematische Vorstellung vollständig fehlt. Zweitens kann die Einführung neuer mathematischer Symbole selbst zusätzliche sprachliche Anforderungen erzeugen.</w:t>
      </w:r>
    </w:p>
    <w:p w14:paraId="10F7A347" w14:textId="77777777" w:rsidR="00835222" w:rsidRPr="00835222" w:rsidRDefault="00835222" w:rsidP="00835222">
      <w:r w:rsidRPr="00835222">
        <w:t>Ich muss deshalb unterscheiden, ob ein Lernender eine Aufgabe wegen fehlender fachlicher Kenntnisse nicht bearbeiten kann, ob er die sprachliche Formulierung nicht ausreichend versteht oder ob ihm die Bedeutung einer besonderen FRZK-Kennzeichnung unklar ist. Diese Ursachen verlangen unterschiedliche Formen der Unterstützung.</w:t>
      </w:r>
    </w:p>
    <w:p w14:paraId="073F983D" w14:textId="77777777" w:rsidR="00835222" w:rsidRPr="00835222" w:rsidRDefault="00835222" w:rsidP="00835222">
      <w:r w:rsidRPr="00835222">
        <w:t>Gerade in der individuellen Nachhilfe kann eine solche Unterscheidung für die Unterrichtsgestaltung entscheidend sein. Wenn ein Lernender den Ausdruck Definitionsbereich nicht sicher erklären kann, wäre es wenig sinnvoll, unmittelbar eine umfangreiche weitere Symbolik einzuführen. Zunächst muss geklärt werden, welche Werte als Argumente einer Funktion zulässig sind und weshalb bestimmte Werte ausgeschlossen werden können.</w:t>
      </w:r>
    </w:p>
    <w:p w14:paraId="2DC00D8A" w14:textId="77777777" w:rsidR="00835222" w:rsidRPr="00835222" w:rsidRDefault="00835222" w:rsidP="00835222">
      <w:r w:rsidRPr="00835222">
        <w:lastRenderedPageBreak/>
        <w:t>Anschließend kann eine strukturierte Darstellung helfen, die betreffende Einschränkung sichtbar zu halten. Der eigentliche Lernfortschritt besteht jedoch darin, dass der Lernende die mathematische Bedeutung des Definitionsbereichs versteht und die Einschränkung auch bei anderen Aufgaben berücksichtigt.</w:t>
      </w:r>
    </w:p>
    <w:p w14:paraId="3BD43582" w14:textId="77777777" w:rsidR="00835222" w:rsidRPr="00835222" w:rsidRDefault="00835222" w:rsidP="00835222">
      <w:r w:rsidRPr="00835222">
        <w:t xml:space="preserve">Die Rolle sprachlicher Verständigung wird durch Mercers Untersuchungen zur gemeinsamen Konstruktion von Wissen weiter verdeutlicht. Er betrachtet Lehr- und Lernprozesse anhand von Gesprächen zwischen Lehrkräften und Lernenden sowie zwischen Lernenden untereinander. Seine Analyse zeigt, dass sprachliche Interaktionen nicht nur der Übermittlung fertiger Informationen dienen, sondern an der Entwicklung gemeinsamer Bedeutungen und Verständigungsprozesse beteiligt sind. {[Mercer, Neil (1995). The </w:t>
      </w:r>
      <w:proofErr w:type="spellStart"/>
      <w:r w:rsidRPr="00835222">
        <w:t>Guided</w:t>
      </w:r>
      <w:proofErr w:type="spellEnd"/>
      <w:r w:rsidRPr="00835222">
        <w:t xml:space="preserve"> Construction </w:t>
      </w:r>
      <w:proofErr w:type="spellStart"/>
      <w:r w:rsidRPr="00835222">
        <w:t>of</w:t>
      </w:r>
      <w:proofErr w:type="spellEnd"/>
      <w:r w:rsidRPr="00835222">
        <w:t xml:space="preserve"> Knowledge: Talk </w:t>
      </w:r>
      <w:proofErr w:type="spellStart"/>
      <w:r w:rsidRPr="00835222">
        <w:t>Amongst</w:t>
      </w:r>
      <w:proofErr w:type="spellEnd"/>
      <w:r w:rsidRPr="00835222">
        <w:t xml:space="preserve"> Teachers and </w:t>
      </w:r>
      <w:proofErr w:type="spellStart"/>
      <w:r w:rsidRPr="00835222">
        <w:t>Learners</w:t>
      </w:r>
      <w:proofErr w:type="spellEnd"/>
      <w:r w:rsidRPr="00835222">
        <w:t xml:space="preserve">. </w:t>
      </w:r>
      <w:proofErr w:type="spellStart"/>
      <w:r w:rsidRPr="00835222">
        <w:t>Clevedon</w:t>
      </w:r>
      <w:proofErr w:type="spellEnd"/>
      <w:r w:rsidRPr="00835222">
        <w:t xml:space="preserve">: Multilingual </w:t>
      </w:r>
      <w:proofErr w:type="spellStart"/>
      <w:r w:rsidRPr="00835222">
        <w:t>Matters</w:t>
      </w:r>
      <w:proofErr w:type="spellEnd"/>
      <w:r w:rsidRPr="00835222">
        <w:t>.</w:t>
      </w:r>
      <w:proofErr w:type="gramStart"/>
      <w:r w:rsidRPr="00835222">
        <w:t>]}[</w:t>
      </w:r>
      <w:proofErr w:type="gramEnd"/>
      <w:r w:rsidRPr="00835222">
        <w:t>[68]]</w:t>
      </w:r>
    </w:p>
    <w:p w14:paraId="571595EA" w14:textId="77777777" w:rsidR="00835222" w:rsidRPr="00835222" w:rsidRDefault="00835222" w:rsidP="00835222">
      <w:r w:rsidRPr="00835222">
        <w:t xml:space="preserve">Daraus ergibt sich für meine Untersuchung, dass die verbale Begleitung einer FRZK-Darstellung nicht lediglich ein zusätzliches Unterrichtsmittel darstellt. Sie kann Bestandteil des eigentlichen Begriffsbildungsprozesses sein. Wenn ich einen Lernenden </w:t>
      </w:r>
      <w:proofErr w:type="spellStart"/>
      <w:r w:rsidRPr="00835222">
        <w:t>frage</w:t>
      </w:r>
      <w:proofErr w:type="spellEnd"/>
      <w:r w:rsidRPr="00835222">
        <w:t>, weshalb zwei Größen miteinander verbunden sind, fordere ich nicht nur eine sprachliche Beschreibung an. Die Frage kann dazu beitragen, dass der Lernende seine bisherige Vorstellung überprüft und gegebenenfalls verändert.</w:t>
      </w:r>
    </w:p>
    <w:p w14:paraId="72251C1B" w14:textId="77777777" w:rsidR="00835222" w:rsidRPr="00835222" w:rsidRDefault="00835222" w:rsidP="00835222">
      <w:r w:rsidRPr="00835222">
        <w:t>Dabei muss ich jedoch zwischen einer vom Lernenden selbst entwickelten Erklärung und einer durch die Lehrkraft stark gelenkten Antwort unterscheiden. Eine mathematisch korrekte Äußerung kann entstehen, weil die Lehrkraft bereits wesentliche Teile der Begründung vorgegeben hat. Das Ergebnis darf dann nicht ohne Weiteres als unabhängig erworbene Kompetenz betrachtet werden.</w:t>
      </w:r>
    </w:p>
    <w:p w14:paraId="14B41971" w14:textId="77777777" w:rsidR="00835222" w:rsidRPr="00835222" w:rsidRDefault="00835222" w:rsidP="00835222">
      <w:r w:rsidRPr="00835222">
        <w:t>Für eine spätere empirische Untersuchung des FRZK wäre es deshalb notwendig, den Umfang der erhaltenen Hilfe zu dokumentieren. Dazu gehört insbesondere, ob die Lehrkraft Begriffe lediglich erläutert, nach einer Begründung fragt, eine konkrete Beziehung vorgibt oder den entscheidenden Lösungsschritt bereits selbst formuliert.</w:t>
      </w:r>
    </w:p>
    <w:p w14:paraId="5C40D19A" w14:textId="77777777" w:rsidR="00835222" w:rsidRPr="00835222" w:rsidRDefault="00835222" w:rsidP="00835222">
      <w:r w:rsidRPr="00835222">
        <w:t>Diese Unterscheidung betrifft auch die Bewertung mündlicher und schriftlicher Leistungen. Ein Lernender kann im Gespräch mithilfe gezielter Rückfragen zu einer angemessenen Erklärung gelangen, während er dieselbe Beziehung ohne Unterstützung noch nicht selbstständig darstellen kann. Beide Beobachtungen sind didaktisch relevant, erfassen aber unterschiedliche Leistungsstände.</w:t>
      </w:r>
    </w:p>
    <w:p w14:paraId="3DB5DAB6" w14:textId="77777777" w:rsidR="00835222" w:rsidRPr="00835222" w:rsidRDefault="00835222" w:rsidP="00835222">
      <w:r w:rsidRPr="00835222">
        <w:t>Ich halte es deshalb für notwendig, eine Einführung in das FRZK von der anschließenden eigenständigen Anwendung zu unterscheiden. Während der Einführung können ausführliche Erläuterungen, grafische Hilfen und sprachliche Beispiele sinnvoll sein. Bei der späteren Überprüfung muss dagegen erkennbar sein, welche Bestandteile des Verfahrens der Lernende ohne unmittelbare fachliche Unterstützung beherrscht.</w:t>
      </w:r>
    </w:p>
    <w:p w14:paraId="049442D3" w14:textId="77777777" w:rsidR="00835222" w:rsidRPr="00835222" w:rsidRDefault="00835222" w:rsidP="00835222">
      <w:r w:rsidRPr="00835222">
        <w:t>Hinzu kommt, dass die Verbindung grafischer und sprachlicher Informationen selbst kognitive Anforderungen stellt. Eine Darstellung kann mathematische Inhalte verdeutlichen, zugleich aber so viele Kennzeichnungen enthalten, dass ihre Interpretation zusätzliche Schwierigkeiten bereitet.</w:t>
      </w:r>
    </w:p>
    <w:p w14:paraId="46D44FCD" w14:textId="77777777" w:rsidR="00835222" w:rsidRPr="00835222" w:rsidRDefault="00835222" w:rsidP="00835222">
      <w:r w:rsidRPr="00835222">
        <w:t xml:space="preserve">Mayer und Moreno untersuchen unterschiedliche Möglichkeiten, die kognitive Belastung beim multimedialen Lernen zu reduzieren. Ihr theoretischer Ansatz berücksichtigt die Verarbeitung bildlicher und sprachlicher Informationen sowie die begrenzten Verarbeitungskapazitäten der Lernenden. Sie leiten daraus Bedingungen ab, unter denen die </w:t>
      </w:r>
      <w:r w:rsidRPr="00835222">
        <w:lastRenderedPageBreak/>
        <w:t xml:space="preserve">Gestaltung von Lernmaterialien eine übermäßige Belastung vermeiden kann. {[Mayer, Richard E.; Moreno, Roxana (2003). Nine </w:t>
      </w:r>
      <w:proofErr w:type="spellStart"/>
      <w:r w:rsidRPr="00835222">
        <w:t>Ways</w:t>
      </w:r>
      <w:proofErr w:type="spellEnd"/>
      <w:r w:rsidRPr="00835222">
        <w:t xml:space="preserve"> </w:t>
      </w:r>
      <w:proofErr w:type="spellStart"/>
      <w:r w:rsidRPr="00835222">
        <w:t>to</w:t>
      </w:r>
      <w:proofErr w:type="spellEnd"/>
      <w:r w:rsidRPr="00835222">
        <w:t xml:space="preserve"> </w:t>
      </w:r>
      <w:proofErr w:type="spellStart"/>
      <w:r w:rsidRPr="00835222">
        <w:t>Reduce</w:t>
      </w:r>
      <w:proofErr w:type="spellEnd"/>
      <w:r w:rsidRPr="00835222">
        <w:t xml:space="preserve"> </w:t>
      </w:r>
      <w:proofErr w:type="spellStart"/>
      <w:r w:rsidRPr="00835222">
        <w:t>Cognitive</w:t>
      </w:r>
      <w:proofErr w:type="spellEnd"/>
      <w:r w:rsidRPr="00835222">
        <w:t xml:space="preserve"> Load in Multimedia Learning. Educational </w:t>
      </w:r>
      <w:proofErr w:type="spellStart"/>
      <w:r w:rsidRPr="00835222">
        <w:t>Psychologist</w:t>
      </w:r>
      <w:proofErr w:type="spellEnd"/>
      <w:r w:rsidRPr="00835222">
        <w:t>, 38(1), S. 43–52. DOI: 10.1207/S15326985EP3801_6.</w:t>
      </w:r>
      <w:proofErr w:type="gramStart"/>
      <w:r w:rsidRPr="00835222">
        <w:t>]}[</w:t>
      </w:r>
      <w:proofErr w:type="gramEnd"/>
      <w:r w:rsidRPr="00835222">
        <w:t>[69]]</w:t>
      </w:r>
    </w:p>
    <w:p w14:paraId="5A063952" w14:textId="77777777" w:rsidR="00835222" w:rsidRPr="00835222" w:rsidRDefault="00835222" w:rsidP="00835222">
      <w:r w:rsidRPr="00835222">
        <w:t>Für das FRZK ergibt sich daraus eine wichtige Einschränkung des Gestaltungsanspruchs. Eine Darstellung muss nicht möglichst viele Informationen gleichzeitig zeigen, um didaktisch geeignet zu sein. Entscheidend ist vielmehr, dass die für die jeweilige Lernaufgabe benötigten Informationen verständlich und in einer angemessenen Form verfügbar sind.</w:t>
      </w:r>
    </w:p>
    <w:p w14:paraId="3BD1F46D" w14:textId="77777777" w:rsidR="00835222" w:rsidRPr="00835222" w:rsidRDefault="00835222" w:rsidP="00835222">
      <w:r w:rsidRPr="00835222">
        <w:t>Wenn beispielsweise eine Funktion untersucht wird, kann es sinnvoll sein, zunächst die gegebenen Größen und die funktionale Beziehung zu betrachten. Weitere Kennzeichnungen für besondere Grenzzustände müssen nicht von Beginn an eingeblendet werden, sofern sie für die aktuelle Aufgabe noch keine Rolle spielen. Eine schrittweise Erweiterung könnte den Lernenden ermöglichen, neue Eigenschaften mit bereits verstandenen Zusammenhängen zu verbinden.</w:t>
      </w:r>
    </w:p>
    <w:p w14:paraId="009ADA2F" w14:textId="77777777" w:rsidR="00835222" w:rsidRPr="00835222" w:rsidRDefault="00835222" w:rsidP="00835222">
      <w:r w:rsidRPr="00835222">
        <w:t>Damit formuliere ich allerdings zunächst eine Gestaltungsannahme. Die Forschung zur kognitiven Belastung liefert eine theoretische Begründung dafür, überflüssige Anforderungen zu vermeiden. Sie zeigt nicht unmittelbar, welche konkrete FRZK-Darstellung für eine bestimmte Lerngruppe am besten geeignet ist. Eine solche Aussage müsste aus der Untersuchung entsprechender Lernaufgaben und Bearbeitungsprozesse hervorgehen.</w:t>
      </w:r>
    </w:p>
    <w:p w14:paraId="4FB0F5B8" w14:textId="77777777" w:rsidR="00835222" w:rsidRPr="00835222" w:rsidRDefault="00835222" w:rsidP="00835222">
      <w:r w:rsidRPr="00835222">
        <w:t>Die bisher betrachteten Arbeiten erlauben es mir, die Einführung der FRZK-Symbolik unter dem Gesichtspunkt der Begriffsbildung genauer zu strukturieren. Zunächst müssen die bereits bekannten mathematischen Begriffe und ihre üblichen Bedeutungen geklärt werden. Darauf aufbauend kann erläutert werden, welche zusätzliche Information innerhalb des FRZK erhalten oder verarbeitet werden soll. Erst anschließend ist zu prüfen, welche besonderen Regeln für den betreffenden Zustand definiert sind und unter welchen Voraussetzungen ihre Anwendung zulässig ist.</w:t>
      </w:r>
    </w:p>
    <w:p w14:paraId="52CF79F9" w14:textId="77777777" w:rsidR="00835222" w:rsidRPr="00835222" w:rsidRDefault="00835222" w:rsidP="00835222">
      <w:r w:rsidRPr="00835222">
        <w:t>Diese Reihenfolge bedeutet nicht, dass die mathematischen Definitionen immer vollständig vor jeder anschaulichen Aufgabe vermittelt werden müssten. Vielmehr geht es darum, dass die unterschiedlichen Bedeutungen im Verlauf des Lernprozesses ausdrücklich miteinander verbunden und nicht stillschweigend vermischt werden.</w:t>
      </w:r>
    </w:p>
    <w:p w14:paraId="7C871A7F" w14:textId="77777777" w:rsidR="00835222" w:rsidRPr="00835222" w:rsidRDefault="00835222" w:rsidP="00835222">
      <w:r w:rsidRPr="00835222">
        <w:t>Bei den gerichteten Nullzuständen erscheint mir dies besonders wichtig. Ein Lernender sollte zunächst verstehen, dass eine Variable sich einer bestimmten Stelle aus unterschiedlichen Richtungen nähern kann. Eine solche Annäherung bedeutet nicht, dass bereits zwei verschiedene gewöhnliche Zahlenwerte an dieser Stelle existieren. Die zusätzliche FRZK-Symbolik soll die Richtungsinformation innerhalb einer ausdrücklich definierten Bearbeitung kennzeichnen und erhalten.</w:t>
      </w:r>
    </w:p>
    <w:p w14:paraId="6610808E" w14:textId="77777777" w:rsidR="00835222" w:rsidRPr="00835222" w:rsidRDefault="00835222" w:rsidP="00835222">
      <w:r w:rsidRPr="00835222">
        <w:t>Eine mögliche didaktische Aufgabe könnte darin bestehen, zwei einseitige Grenzprozesse zunächst sprachlich zu beschreiben und grafisch zu unterscheiden. Anschließend könnte untersucht werden, ob die Verwendung von +0 und −0 die Darstellung dieser Informationen vereinfacht, ohne die mathematische Bedeutung zu verändern. Entscheidend wäre dabei, dass der Lernende die Annäherungsrichtungen auch ohne die besondere Symbolik fachlich richtig erläutern kann.</w:t>
      </w:r>
    </w:p>
    <w:p w14:paraId="2220C2B2" w14:textId="77777777" w:rsidR="00835222" w:rsidRPr="00835222" w:rsidRDefault="00835222" w:rsidP="00835222">
      <w:r w:rsidRPr="00835222">
        <w:t xml:space="preserve">Gerade diese letzte Bedingung scheint mir für die Bewertung des FRZK wesentlich. Wenn der Lernende die Bedeutung einer Annäherungsrichtung nur mithilfe der neu eingeführten Schreibweise wiedergeben kann, muss zunächst geklärt werden, ob er den mathematischen </w:t>
      </w:r>
      <w:r w:rsidRPr="00835222">
        <w:lastRenderedPageBreak/>
        <w:t>Sachverhalt selbst verstanden hat oder überwiegend eine besondere Darstellungsform reproduziert.</w:t>
      </w:r>
    </w:p>
    <w:p w14:paraId="5DD9EAD9" w14:textId="77777777" w:rsidR="00835222" w:rsidRPr="00835222" w:rsidRDefault="00835222" w:rsidP="00835222">
      <w:r w:rsidRPr="00835222">
        <w:t>Eine vergleichbare Prüfung ist für die symbolischen Unendlichkeitswerte erforderlich. Der Lernende muss zwischen unbegrenztem Wachstum, einem Grenzwert und einem gewöhnlichen Funktionswert unterscheiden können. Er muss außerdem erkennen, dass nicht jede Rechnung mit symbolischen Unendlichkeitswerten eindeutig zulässig ist.</w:t>
      </w:r>
    </w:p>
    <w:p w14:paraId="0C136BEA" w14:textId="77777777" w:rsidR="00835222" w:rsidRPr="00835222" w:rsidRDefault="00835222" w:rsidP="00835222">
      <w:r w:rsidRPr="00835222">
        <w:t>Ein gedankliches Beispiel liefert der Vergleich verschiedener Quotienten von Funktionen, deren Zähler und Nenner für große positive Argumente unbegrenzt wachsen. Je nach Wachstumsverhalten kann der Quotient gegen null streben, einen endlichen positiven Grenzwert besitzen oder selbst unbegrenzt wachsen. Die Angabe +∞ für Zähler und Nenner reicht nicht aus, um zwischen diesen Möglichkeiten zu unterscheiden.</w:t>
      </w:r>
    </w:p>
    <w:p w14:paraId="601FA4C1" w14:textId="77777777" w:rsidR="00835222" w:rsidRPr="00835222" w:rsidRDefault="00835222" w:rsidP="00835222">
      <w:r w:rsidRPr="00835222">
        <w:t>Eine FRZK-Darstellung könnte dazu dienen, den Grenzzustand und die zusätzlich benötigten Informationen ausdrücklich zu kennzeichnen. Sie dürfte jedoch keine Rechenregel anbieten, die ohne Kenntnis des relativen Wachstums eine eindeutige Auswertung vortäuscht. Die didaktische Qualität der Darstellung hängt hier unmittelbar von ihrer mathematischen Gültigkeit ab.</w:t>
      </w:r>
    </w:p>
    <w:p w14:paraId="39007B85" w14:textId="77777777" w:rsidR="00835222" w:rsidRPr="00835222" w:rsidRDefault="00835222" w:rsidP="00835222">
      <w:r w:rsidRPr="00835222">
        <w:t>Auch der Orientierungserhalt bei der Skalarmultiplikation mit null verlangt eine begrifflich präzise Einführung. Ich muss zunächst deutlich machen, welche Aussage die gewöhnliche lineare Algebra trifft. Multipliziere ich einen Vektor mit dem Skalar null, so ergibt sich der gewöhnliche Nullvektor. Die ursprüngliche Orientierung ist aus den Koordinaten dieses Ergebnisses nicht mehr erkennbar.</w:t>
      </w:r>
    </w:p>
    <w:p w14:paraId="628F7D5F" w14:textId="77777777" w:rsidR="00835222" w:rsidRPr="00835222" w:rsidRDefault="00835222" w:rsidP="00835222">
      <w:r w:rsidRPr="00835222">
        <w:t>Soll innerhalb des FRZK dennoch eine Orientierung erhalten bleiben, muss diese Information zusätzlich repräsentiert werden. Die entsprechende mathematische Struktur ist damit nicht mehr allein durch das gewöhnliche Vektorergebnis bestimmt. Ihre konkrete Definition muss die Grundlage dafür bilden, welche weiteren Aussagen zulässig sind.</w:t>
      </w:r>
    </w:p>
    <w:p w14:paraId="35C9A078" w14:textId="77777777" w:rsidR="00835222" w:rsidRPr="00835222" w:rsidRDefault="00835222" w:rsidP="00835222">
      <w:r w:rsidRPr="00835222">
        <w:t>Für den Lernprozess entsteht daraus die Notwendigkeit, beide Beschreibungen nebeneinander verstehen zu können. Der Lernende darf die gewöhnliche Regel der Skalarmultiplikation nicht als allgemein falsch ansehen. Vielmehr soll er erkennen, dass das FRZK eine zusätzliche Information erhalten möchte, die in der gewöhnlichen Darstellung des Nullvektors nicht enthalten ist.</w:t>
      </w:r>
    </w:p>
    <w:p w14:paraId="131DF835" w14:textId="77777777" w:rsidR="00835222" w:rsidRPr="00835222" w:rsidRDefault="00835222" w:rsidP="00835222">
      <w:r w:rsidRPr="00835222">
        <w:t>Besonders problematisch wäre eine Einführung, die den Unterschied lediglich durch eine grafische Markierung verdeutlicht, ohne die zugrunde liegende mathematische Festlegung zu erläutern. Ein am Ursprung eingezeichneter Richtungspfeil könnte den Eindruck hervorrufen, der gewöhnliche Nullvektor besitze eine von sich aus bestimmbare Richtung. Eine geeignete Darstellung müsste ausdrücklich zwischen dem algebraischen Nullwert und der zusätzlich dokumentierten Orientierung unterscheiden.</w:t>
      </w:r>
    </w:p>
    <w:p w14:paraId="7FC7D035" w14:textId="77777777" w:rsidR="00835222" w:rsidRPr="00835222" w:rsidRDefault="00835222" w:rsidP="00835222">
      <w:r w:rsidRPr="00835222">
        <w:t>Dabei muss auch die Frage beantwortet werden, wie ein bereits vorliegender Nullvektor behandelt wird, dem keine ursprüngliche Orientierung zugeordnet ist. Soll ein orientierungserhaltender Zustand verwendet werden, kann diese Information nicht nachträglich aus dem gewöhnlichen Nullvektor rekonstruiert werden. Dies ist nicht lediglich eine grafische Schwierigkeit, sondern betrifft die mathematische Definition des vorgesehenen erweiterten Zustands.</w:t>
      </w:r>
    </w:p>
    <w:p w14:paraId="2F8B81FB" w14:textId="77777777" w:rsidR="00835222" w:rsidRPr="00835222" w:rsidRDefault="00835222" w:rsidP="00835222">
      <w:r w:rsidRPr="00835222">
        <w:t xml:space="preserve">Die mathematische Präzisierung solcher Begriffe ist deshalb auch für die Didaktik unverzichtbar. Eine Erklärung kann nur dann fachlich eindeutig sein, wenn bestimmt ist, auf </w:t>
      </w:r>
      <w:r w:rsidRPr="00835222">
        <w:lastRenderedPageBreak/>
        <w:t>welchen mathematischen Gegenstand sie sich bezieht. Die Verständlichkeit einer Darstellung darf nicht dadurch erzeugt werden, dass definitorische Unterschiede ausgelassen werden.</w:t>
      </w:r>
    </w:p>
    <w:p w14:paraId="1606566C" w14:textId="77777777" w:rsidR="00835222" w:rsidRPr="00835222" w:rsidRDefault="00835222" w:rsidP="00835222">
      <w:r w:rsidRPr="00835222">
        <w:t>Für meine Untersuchung möchte ich daraus ableiten, dass mathematische Kommunikation immer auch eine Prüfung der verwendeten Begriffe ermöglichen sollte. Lernende müssen unterscheiden können, ob sie eine Definition wiedergeben, ein Beispiel beschreiben, eine Vermutung äußern oder eine mathematische Folgerung begründen.</w:t>
      </w:r>
    </w:p>
    <w:p w14:paraId="0C2E37B7" w14:textId="77777777" w:rsidR="00835222" w:rsidRPr="00835222" w:rsidRDefault="00835222" w:rsidP="00835222">
      <w:r w:rsidRPr="00835222">
        <w:t>Eine Aufgabe, bei der lediglich das passende Symbol eingesetzt wird, erfasst diese Fähigkeiten nur eingeschränkt. Soll beispielsweise die Bedeutung von −0 innerhalb des FRZK überprüft werden, wäre es aussagekräftiger, den Lernenden die betreffende Annäherungsrichtung beschreiben und die Zulässigkeit eines anschließenden Rechenschritts erläutern zu lassen.</w:t>
      </w:r>
    </w:p>
    <w:p w14:paraId="641C3016" w14:textId="77777777" w:rsidR="00835222" w:rsidRPr="00835222" w:rsidRDefault="00835222" w:rsidP="00835222">
      <w:r w:rsidRPr="00835222">
        <w:t>Ebenso könnte bei einem orientierungserhaltenden Nullzustand gefragt werden, welche Information bei der gewöhnlichen Skalarmultiplikation verloren geht und welche Information innerhalb des FRZK zusätzlich geführt werden soll. Eine solche Fragestellung würde nicht allein die Beherrschung der Schreibweise prüfen, sondern die Unterscheidung der zugrunde liegenden mathematischen Strukturen verlangen.</w:t>
      </w:r>
    </w:p>
    <w:p w14:paraId="286D9635" w14:textId="77777777" w:rsidR="00835222" w:rsidRPr="00835222" w:rsidRDefault="00835222" w:rsidP="00835222">
      <w:r w:rsidRPr="00835222">
        <w:t>Dabei muss ich allerdings beachten, dass sprachliche Erklärungskompetenz und mathematisches Verständnis nicht vollständig identisch sind. Ein Lernender kann eine fachliche Beziehung erkennen, aber Schwierigkeiten haben, seine Überlegungen in einer präzisen Fachsprache auszudrücken. Umgekehrt kann eine sprachlich flüssige Erklärung auf eingeübten Formulierungen beruhen, ohne dass der Sachverhalt in veränderten Aufgabenstellungen selbstständig erkannt wird.</w:t>
      </w:r>
    </w:p>
    <w:p w14:paraId="0F283D68" w14:textId="77777777" w:rsidR="00835222" w:rsidRPr="00835222" w:rsidRDefault="00835222" w:rsidP="00835222">
      <w:r w:rsidRPr="00835222">
        <w:t>Für eine empirische Untersuchung folgt daraus, dass mathematische und sprachliche Anforderungen nicht unkontrolliert vermischt werden dürfen. Ich benötige Aufgaben, die unterschiedliche Ausdrucksformen zulassen, und zugleich Kriterien, anhand derer die mathematische Richtigkeit einer Erklärung überprüft werden kann.</w:t>
      </w:r>
    </w:p>
    <w:p w14:paraId="15C88391" w14:textId="77777777" w:rsidR="00835222" w:rsidRPr="00835222" w:rsidRDefault="00835222" w:rsidP="00835222">
      <w:r w:rsidRPr="00835222">
        <w:t>In einer individuellen Lernförderung kann dies bedeuten, zunächst eine alltagssprachliche Erklärung zuzulassen und anschließend gemeinsam mit dem Lernenden zu einer präziseren mathematischen Formulierung überzugehen. Die sprachliche Überarbeitung sollte dabei die Bedeutung des mathematischen Zusammenhangs klären und nicht lediglich ungewohnte Fachwörter durch andere Fachwörter ersetzen.</w:t>
      </w:r>
    </w:p>
    <w:p w14:paraId="486C21C6" w14:textId="77777777" w:rsidR="00835222" w:rsidRPr="00835222" w:rsidRDefault="00835222" w:rsidP="00835222">
      <w:r w:rsidRPr="00835222">
        <w:t>Eine solche Vorgehensweise wäre mit den untersuchten Ansätzen sprachsensiblen Mathematikunterrichts vereinbar. Sie ist jedoch keine eigenständige Erfindung des FRZK. Der mögliche Beitrag des Systems müsste vielmehr darin bestehen, geeignete mathematische Beziehungen für diesen sprachlichen Klärungsprozess nachvollziehbar darzustellen und gegebenenfalls zusätzliche formale Informationen bereitzustellen.</w:t>
      </w:r>
    </w:p>
    <w:p w14:paraId="7758896F" w14:textId="77777777" w:rsidR="00835222" w:rsidRPr="00835222" w:rsidRDefault="00835222" w:rsidP="00835222">
      <w:r w:rsidRPr="00835222">
        <w:t>Auch für die Bewertung vorhandener mathematischer Fehlvorstellungen wäre eine solche Trennung hilfreich. Wenn ein Lernender beispielsweise eine negative Zahl als grundsätzlich kleiner im Betrag versteht, muss zunächst geklärt werden, welchen mathematischen Begriff er verwendet. Eine grafische Darstellung könnte helfen, den Unterschied zwischen Vorzeichen, Zahlenordnung und Betrag sichtbar zu machen. Sie wäre aber nur dann erfolgreich, wenn der Lernende anschließend die betreffenden Begriffe richtig auseinanderhalten kann.</w:t>
      </w:r>
    </w:p>
    <w:p w14:paraId="1A9D65BB" w14:textId="77777777" w:rsidR="00835222" w:rsidRPr="00835222" w:rsidRDefault="00835222" w:rsidP="00835222">
      <w:r w:rsidRPr="00835222">
        <w:t xml:space="preserve">Eine zusätzliche FRZK-Symbolik könnte diesen Lernprozess unter bestimmten Bedingungen unterstützen, ihn aber auch komplizierter machen. Wird beispielsweise das negative </w:t>
      </w:r>
      <w:r w:rsidRPr="00835222">
        <w:lastRenderedPageBreak/>
        <w:t>Vorzeichen bei −0 eingeführt, bevor seine besondere Bedeutung geklärt wurde, könnte der Lernende es mit dem gewöhnlichen Vorzeichen einer negativen reellen Zahl gleichsetzen. Daraus können neue Fehlinterpretationen entstehen, die bei einer ausschließlichen Verwendung der üblichen Grenzwertschreibweise möglicherweise nicht auftreten würden.</w:t>
      </w:r>
    </w:p>
    <w:p w14:paraId="23547AE5" w14:textId="77777777" w:rsidR="00835222" w:rsidRPr="00835222" w:rsidRDefault="00835222" w:rsidP="00835222">
      <w:r w:rsidRPr="00835222">
        <w:t>Der mögliche Lerngewinn muss deshalb immer gegen den zusätzlichen Begriffsaufwand abgewogen werden. Eine mathematisch reichhaltigere Darstellung ist nicht automatisch didaktisch angemessener. Entscheidend ist, ob ihre zusätzlichen Unterscheidungen für die jeweilige Aufgabe benötigt und von den Lernenden fachlich verstanden werden.</w:t>
      </w:r>
    </w:p>
    <w:p w14:paraId="7AFB735D" w14:textId="77777777" w:rsidR="00835222" w:rsidRPr="00835222" w:rsidRDefault="00835222" w:rsidP="00835222">
      <w:r w:rsidRPr="00835222">
        <w:t>Aus den betrachteten Forschungsergebnissen leite ich für die weitere Entwicklung des FRZK eine mehrstufige Prüfanforderung ab. Zunächst muss festgestellt werden, welche mathematischen Vorkenntnisse für die betreffende Aufgabe erforderlich sind. Danach muss untersucht werden, welche Vorstellungen die Lernenden tatsächlich mit den zentralen Begriffen verbinden. Anschließend ist zu prüfen, ob die FRZK-Darstellung die mathematischen Beziehungen verständlich und fachlich korrekt vermittelt. Schließlich muss der Lernende zeigen können, dass er die verwendeten Begriffe und Operationen auch außerhalb der unmittelbar eingeübten Darstellung angemessen versteht.</w:t>
      </w:r>
    </w:p>
    <w:p w14:paraId="1B859E44" w14:textId="77777777" w:rsidR="00835222" w:rsidRPr="00835222" w:rsidRDefault="00835222" w:rsidP="00835222">
      <w:r w:rsidRPr="00835222">
        <w:t>Diese Schritte dürfen nicht als bereits empirisch bestätigtes Unterrichtsverfahren des FRZK ausgegeben werden. Sie bilden zunächst Anforderungen, die ich aus der vorhandenen Forschung an die Entwicklung und Überprüfung des Systems ableite.</w:t>
      </w:r>
    </w:p>
    <w:p w14:paraId="70154455" w14:textId="77777777" w:rsidR="00835222" w:rsidRPr="00835222" w:rsidRDefault="00835222" w:rsidP="00835222">
      <w:r w:rsidRPr="00835222">
        <w:t>Für die spätere empirische Bewertung erscheint es mir sinnvoll, fachliche und sprachliche Beobachtungen miteinander zu verbinden. Die bisher vorgesehenen Kriterien zur Identifikation gegebener und gesuchter Größen, zur Beschreibung funktionaler Beziehungen, zur Begründung von Lösungswegen und zum Transfer auf neue Aufgaben bieten dafür einen Ausgangspunkt.</w:t>
      </w:r>
    </w:p>
    <w:p w14:paraId="7AEB6278" w14:textId="77777777" w:rsidR="00835222" w:rsidRPr="00835222" w:rsidRDefault="00835222" w:rsidP="00835222">
      <w:r w:rsidRPr="00835222">
        <w:t>Allerdings muss die Bewertung so gestaltet werden, dass eine sprachliche Unsicherheit nicht ohne Weiteres als mathematische Unkenntnis gewertet wird. Ebenso darf die Verwendung korrekter FRZK-Bezeichnungen nicht automatisch zu einer positiven Bewertung führen, wenn die zugehörige mathematische Beziehung nicht verstanden wurde.</w:t>
      </w:r>
    </w:p>
    <w:p w14:paraId="332D7D85" w14:textId="77777777" w:rsidR="00835222" w:rsidRPr="00835222" w:rsidRDefault="00835222" w:rsidP="00835222">
      <w:r w:rsidRPr="00835222">
        <w:t>Ich müsste daher insbesondere untersuchen, ob der Lernende die Bedeutung eines Begriffs anhand eines Beispiels erläutern, eine unzutreffende Anwendung erkennen und eine mathematische Beziehung bei veränderter Darstellung sachgerecht beschreiben kann. Darüber hinaus wäre festzuhalten, welche Hilfen für die jeweilige Erklärung benötigt wurden.</w:t>
      </w:r>
    </w:p>
    <w:p w14:paraId="73352EC1" w14:textId="77777777" w:rsidR="00835222" w:rsidRPr="00835222" w:rsidRDefault="00835222" w:rsidP="00835222">
      <w:r w:rsidRPr="00835222">
        <w:t>Eine solche Untersuchung muss die besondere Stellung der Lehrkraft berücksichtigen. In der individuellen Nachhilfe können Fragen, Hinweise und gemeinsame Darstellungen einen wesentlichen Beitrag zum Verständnis leisten. Eine Verbesserung der Aufgabenbearbeitung lässt sich deshalb nicht ohne Weiteres einem bestimmten Darstellungsinstrument zuschreiben, wenn gleichzeitig Umfang und Art der Unterstützung verändert wurden.</w:t>
      </w:r>
    </w:p>
    <w:p w14:paraId="5A4FA157" w14:textId="77777777" w:rsidR="00835222" w:rsidRPr="00835222" w:rsidRDefault="00835222" w:rsidP="00835222">
      <w:r w:rsidRPr="00835222">
        <w:t>Für eine wissenschaftlich belastbare Bewertung wäre erforderlich, die Verwendung des FRZK von den unterstützenden Handlungen der Lehrkraft so weit wie möglich unterscheidbar zu machen. Dazu könnte beispielsweise gehören, zunächst eine Bearbeitung ohne direkte Hinweise zu beobachten, anschließend die gezielte Unterstützung zu dokumentieren und in einer weiteren Aufgabe zu prüfen, welche Fähigkeiten selbstständig verfügbar bleiben.</w:t>
      </w:r>
    </w:p>
    <w:p w14:paraId="3BED70EE" w14:textId="77777777" w:rsidR="00835222" w:rsidRPr="00835222" w:rsidRDefault="00835222" w:rsidP="00835222">
      <w:r w:rsidRPr="00835222">
        <w:t xml:space="preserve">Die vorliegende Literatur begründet die Bedeutung solcher Unterscheidungen, liefert aber noch kein unmittelbar übertragbares Prüfverfahren für das FRZK. Die konkrete </w:t>
      </w:r>
      <w:r w:rsidRPr="00835222">
        <w:lastRenderedPageBreak/>
        <w:t>Operationalisierung bleibt daher Bestandteil der späteren empirischen Untersuchungsplanung.</w:t>
      </w:r>
    </w:p>
    <w:p w14:paraId="1F122AA3" w14:textId="77777777" w:rsidR="00835222" w:rsidRPr="00835222" w:rsidRDefault="00835222" w:rsidP="00835222">
      <w:r w:rsidRPr="00835222">
        <w:t>Ich muss außerdem berücksichtigen, dass Lernende mit unterschiedlichem Vorwissen verschiedene Anforderungen an denselben Darstellungsrahmen stellen können. Ein Lernender, der den Begriff Funktion noch nicht sicher versteht, benötigt zunächst andere Hilfen als jemand, der Grenzwertaufgaben bereits grundsätzlich beherrscht und Schwierigkeiten mit einzelnen Sonderfällen hat.</w:t>
      </w:r>
    </w:p>
    <w:p w14:paraId="16FA7055" w14:textId="77777777" w:rsidR="00835222" w:rsidRPr="00835222" w:rsidRDefault="00835222" w:rsidP="00835222">
      <w:r w:rsidRPr="00835222">
        <w:t>Daraus folgt nicht, dass für jede Lerngruppe ein vollständig anderes FRZK entwickelt werden müsste. Es folgt jedoch, dass der Umfang der verwendeten Symbolik und der benötigten Erläuterungen an den jeweiligen mathematischen Gegenstand und die Voraussetzungen der Lernenden angepasst werden sollten.</w:t>
      </w:r>
    </w:p>
    <w:p w14:paraId="20B41A70" w14:textId="77777777" w:rsidR="00835222" w:rsidRPr="00835222" w:rsidRDefault="00835222" w:rsidP="00835222">
      <w:r w:rsidRPr="00835222">
        <w:t>Eine solche Anpassung kann auch darin bestehen, bestimmte FRZK-spezifische Regeln zunächst nicht einzuführen. Wenn die Bearbeitung einer Aufgabe ohne gerichtete Nullzustände oder orientierungserhaltende Vektorzustände vollständig verständlich und fachlich korrekt möglich ist, muss ihre zusätzliche Verwendung didaktisch begründet werden können.</w:t>
      </w:r>
    </w:p>
    <w:p w14:paraId="3866FEF3" w14:textId="77777777" w:rsidR="00835222" w:rsidRPr="00835222" w:rsidRDefault="00835222" w:rsidP="00835222">
      <w:r w:rsidRPr="00835222">
        <w:t>Umgekehrt könnte sich bei ausgewählten Aufgaben zeigen, dass eine besondere Kennzeichnung ein bislang schwer erkennbares Merkmal hervorhebt. In diesem Fall wäre zu untersuchen, ob die Kennzeichnung das Verständnis tatsächlich verbessert und ob derselbe Nutzen auch durch ein bereits etabliertes Verfahren erreicht werden kann.</w:t>
      </w:r>
    </w:p>
    <w:p w14:paraId="624F75F5" w14:textId="77777777" w:rsidR="00835222" w:rsidRPr="00835222" w:rsidRDefault="00835222" w:rsidP="00835222">
      <w:r w:rsidRPr="00835222">
        <w:t>Die wissenschaftliche Eigenständigkeit des FRZK lässt sich damit nicht durch die bloße Einführung zusätzlicher Begriffe begründen. Ein neuer Begriff ist nur dann mathematisch und didaktisch gerechtfertigt, wenn seine Bedeutung eindeutig bestimmt ist, seine Verwendung sachlich begründet werden kann und seine besonderen Eigenschaften einen nachvollziehbaren Beitrag zur Bearbeitung der vorgesehenen Problemstellungen leisten.</w:t>
      </w:r>
    </w:p>
    <w:p w14:paraId="1D6D355D" w14:textId="77777777" w:rsidR="00835222" w:rsidRPr="00835222" w:rsidRDefault="00835222" w:rsidP="00835222">
      <w:r w:rsidRPr="00835222">
        <w:t xml:space="preserve">Die untersuchte Forschung führt mich insgesamt zu einer differenzierten Bewertung. </w:t>
      </w:r>
      <w:proofErr w:type="spellStart"/>
      <w:r w:rsidRPr="00835222">
        <w:t>Ausubel</w:t>
      </w:r>
      <w:proofErr w:type="spellEnd"/>
      <w:r w:rsidRPr="00835222">
        <w:t xml:space="preserve"> und der National Research Council verdeutlichen die grundlegende Bedeutung des Vorwissens. Die Arbeiten von McNeil und </w:t>
      </w:r>
      <w:proofErr w:type="spellStart"/>
      <w:r w:rsidRPr="00835222">
        <w:t>Alibali</w:t>
      </w:r>
      <w:proofErr w:type="spellEnd"/>
      <w:r w:rsidRPr="00835222">
        <w:t xml:space="preserve"> sowie Smith, </w:t>
      </w:r>
      <w:proofErr w:type="spellStart"/>
      <w:r w:rsidRPr="00835222">
        <w:t>diSessa</w:t>
      </w:r>
      <w:proofErr w:type="spellEnd"/>
      <w:r w:rsidRPr="00835222">
        <w:t xml:space="preserve"> und </w:t>
      </w:r>
      <w:proofErr w:type="spellStart"/>
      <w:r w:rsidRPr="00835222">
        <w:t>Roschelle</w:t>
      </w:r>
      <w:proofErr w:type="spellEnd"/>
      <w:r w:rsidRPr="00835222">
        <w:t xml:space="preserve"> zeigen, dass vorhandene Vorstellungen sowohl Lernressourcen als auch Ursachen fachlicher Schwierigkeiten sein können. </w:t>
      </w:r>
      <w:proofErr w:type="spellStart"/>
      <w:r w:rsidRPr="00835222">
        <w:t>Tall</w:t>
      </w:r>
      <w:proofErr w:type="spellEnd"/>
      <w:r w:rsidRPr="00835222">
        <w:t xml:space="preserve"> und </w:t>
      </w:r>
      <w:proofErr w:type="spellStart"/>
      <w:r w:rsidRPr="00835222">
        <w:t>Vinner</w:t>
      </w:r>
      <w:proofErr w:type="spellEnd"/>
      <w:r w:rsidRPr="00835222">
        <w:t xml:space="preserve"> machen die Unterschiede zwischen formalen Definitionen und individuellen Begriffsvorstellungen deutlich. </w:t>
      </w:r>
      <w:proofErr w:type="spellStart"/>
      <w:r w:rsidRPr="00835222">
        <w:t>Sfard</w:t>
      </w:r>
      <w:proofErr w:type="spellEnd"/>
      <w:r w:rsidRPr="00835222">
        <w:t xml:space="preserve"> und </w:t>
      </w:r>
      <w:proofErr w:type="spellStart"/>
      <w:r w:rsidRPr="00835222">
        <w:t>Rittle</w:t>
      </w:r>
      <w:proofErr w:type="spellEnd"/>
      <w:r w:rsidRPr="00835222">
        <w:t>-Johnson mit ihren Mitautoren erweitern die Betrachtung um die Beziehung zwischen mathematischen Prozessen, Objekten, Verfahren und begrifflichem Verständnis.</w:t>
      </w:r>
    </w:p>
    <w:p w14:paraId="01A4DFD8" w14:textId="77777777" w:rsidR="00835222" w:rsidRPr="00835222" w:rsidRDefault="00835222" w:rsidP="00835222">
      <w:r w:rsidRPr="00835222">
        <w:t xml:space="preserve">Die Untersuchungen von </w:t>
      </w:r>
      <w:proofErr w:type="spellStart"/>
      <w:r w:rsidRPr="00835222">
        <w:t>Moschkovich</w:t>
      </w:r>
      <w:proofErr w:type="spellEnd"/>
      <w:r w:rsidRPr="00835222">
        <w:t>, Prediger, Wessel und Mercer zeigen darüber hinaus, dass mathematische Verständigung nicht auf die korrekte Verwendung einzelner Fachwörter reduziert werden darf. Die Fähigkeit, Beziehungen zu erklären, Begründungen auszutauschen und mathematische Bedeutungen gemeinsam zu entwickeln, bildet einen wesentlichen Bestandteil mathematischen Lernens. Mayer und Moreno weisen schließlich auf die Notwendigkeit hin, die zusätzliche kognitive Belastung durch komplexe Darstellungen zu berücksichtigen.</w:t>
      </w:r>
    </w:p>
    <w:p w14:paraId="2D2C17A5" w14:textId="77777777" w:rsidR="00835222" w:rsidRPr="00835222" w:rsidRDefault="00835222" w:rsidP="00835222">
      <w:r w:rsidRPr="00835222">
        <w:t xml:space="preserve">Für das FRZK ergibt sich daraus eine klare Anforderung. Seine allgemeinen Darstellungs- und Ordnungsfunktionen müssen an vorhandene Kenntnisse anknüpfen und fachlich verständlich bleiben. Seine besonderen symbolischen Festlegungen müssen darüber hinaus in ihrem mathematischen Geltungsbereich genau definiert und sprachlich von gewöhnlichen mathematischen Begriffen unterscheidbar sein. Die Einführung zusätzlicher Zustände darf </w:t>
      </w:r>
      <w:r w:rsidRPr="00835222">
        <w:lastRenderedPageBreak/>
        <w:t>bestehende Begriffe nicht unkontrolliert verändern oder unzulässige Rechenregeln als allgemein gültig erscheinen lassen.</w:t>
      </w:r>
    </w:p>
    <w:p w14:paraId="0F93D4EF" w14:textId="77777777" w:rsidR="00835222" w:rsidRPr="00835222" w:rsidRDefault="00835222" w:rsidP="00835222">
      <w:r w:rsidRPr="00835222">
        <w:t>Die mathematische Konsistenz dieser Festlegungen ist dabei unabhängig von ihrer didaktischen Verständlichkeit zu prüfen. Ein formal widersprüchliches Verfahren wird nicht dadurch mathematisch gültig, dass seine Darstellung anschaulich erscheint. Ebenso ist ein mathematisch konsistentes Verfahren nicht allein deshalb didaktisch geeignet, weil es sich präzise definieren lässt.</w:t>
      </w:r>
    </w:p>
    <w:p w14:paraId="355C9873" w14:textId="77777777" w:rsidR="00835222" w:rsidRPr="00835222" w:rsidRDefault="00835222" w:rsidP="00835222">
      <w:r w:rsidRPr="00835222">
        <w:t>Die mögliche didaktische Bedeutung des FRZK liegt deshalb nicht in einer bereits nachgewiesenen Verbesserung mathematischer Begriffsbildung. Sie liegt zunächst in einer untersuchbaren Möglichkeit, funktionale Beziehungen, Gültigkeitsbedingungen und zusätzliche Zustandsinformationen so darzustellen, dass Lernende diese Informationen erkennen und für eine begründete Aufgabenbearbeitung nutzen können.</w:t>
      </w:r>
    </w:p>
    <w:p w14:paraId="3C5137C6" w14:textId="77777777" w:rsidR="00835222" w:rsidRPr="00835222" w:rsidRDefault="00835222" w:rsidP="00835222">
      <w:r w:rsidRPr="00835222">
        <w:t>Eine solche Möglichkeit muss allerdings gegen bestehende didaktische Verfahren und gegen den Aufwand der zusätzlichen Symbolik geprüft werden. Insbesondere ist zu untersuchen, ob Lernende nach der Einführung des FRZK mathematische Zusammenhänge eigenständiger erklären können, ob sie typische Fehlvorstellungen sicherer erkennen und ob sie die verwendeten Beziehungen bei neuen Aufgaben angemessen übertragen.</w:t>
      </w:r>
    </w:p>
    <w:p w14:paraId="12D58DC6" w14:textId="77777777" w:rsidR="00835222" w:rsidRPr="00835222" w:rsidRDefault="00835222" w:rsidP="00835222">
      <w:r w:rsidRPr="00835222">
        <w:t>Damit wird zugleich der Übergang zur individuellen Lernförderung vorbereitet. Die bisherigen Ergebnisse zeigen, dass mathematische Unterstützung nicht allein durch ein geeignetes Darstellungsverfahren bestimmt wird. Sie hängt ebenso davon ab, welche Kenntnisse bereits vorhanden sind, welche Begriffe noch geklärt werden müssen und welche Hilfen der Lernende während der Bearbeitung benötigt.</w:t>
      </w:r>
    </w:p>
    <w:p w14:paraId="25AC90D7" w14:textId="77777777" w:rsidR="00835222" w:rsidRPr="00835222" w:rsidRDefault="00835222" w:rsidP="00835222">
      <w:r w:rsidRPr="00835222">
        <w:t xml:space="preserve">Im folgenden Abschnitt untersuche ich deshalb die Forschung zur individuellen Lernförderung, zum </w:t>
      </w:r>
      <w:proofErr w:type="spellStart"/>
      <w:r w:rsidRPr="00835222">
        <w:t>Scaffolding</w:t>
      </w:r>
      <w:proofErr w:type="spellEnd"/>
      <w:r w:rsidRPr="00835222">
        <w:t xml:space="preserve"> und zum Feedback. Dabei steht für mich insbesondere die Frage im Mittelpunkt, wie ein methodisch-didaktischer Darstellungsrahmen wie das FRZK in unterstützte Lernprozesse eingebunden werden könnte, ohne die Wirkung des Verfahrens mit der Wirkung der betreuenden Lehrkraft gleichzusetzen.</w:t>
      </w:r>
    </w:p>
    <w:p w14:paraId="36AB1F30" w14:textId="77777777" w:rsidR="00A9546A" w:rsidRPr="00A9546A" w:rsidRDefault="00A9546A" w:rsidP="00533796">
      <w:pPr>
        <w:pStyle w:val="berschrift2"/>
      </w:pPr>
      <w:r w:rsidRPr="00A9546A">
        <w:t xml:space="preserve">2.5 Individuelle Lernförderung, </w:t>
      </w:r>
      <w:proofErr w:type="spellStart"/>
      <w:r w:rsidRPr="00A9546A">
        <w:t>Scaffolding</w:t>
      </w:r>
      <w:proofErr w:type="spellEnd"/>
      <w:r w:rsidRPr="00A9546A">
        <w:t xml:space="preserve"> und Feedback</w:t>
      </w:r>
    </w:p>
    <w:p w14:paraId="5DD842BC" w14:textId="77777777" w:rsidR="00A9546A" w:rsidRPr="00A9546A" w:rsidRDefault="00A9546A" w:rsidP="00A9546A">
      <w:r w:rsidRPr="00A9546A">
        <w:t>Die bisherigen Untersuchungen zum mathematischen Aufgabenverständnis, zur Begriffsbildung und zur mathematischen Kommunikation haben gezeigt, dass eine fachlich korrekte Darstellung allein noch keine erfolgreiche Aufgabenbearbeitung gewährleistet. Lernende müssen die verwendeten Begriffe verstehen, relevante Informationen erkennen, geeignete Beziehungen auswählen und ihre Vorgehensweise überprüfen können. Diese Fähigkeiten sind jedoch nicht bei allen Lernenden in gleichem Umfang vorhanden. Darüber hinaus kann derselbe Lernende bei unterschiedlichen Aufgaben verschiedene Formen der Unterstützung benötigen. Für die wissenschaftliche Einordnung des Funktionalen Raum-Zeit-Kohärenzsystems muss ich deshalb untersuchen, wie individuelle mathematische Lernförderung gestaltet werden kann, welche Bedeutung adaptive Hilfestellungen besitzen und unter welchen Bedingungen Rückmeldungen zur Entwicklung selbstständiger Problemlösefähigkeiten beitragen.</w:t>
      </w:r>
    </w:p>
    <w:p w14:paraId="4C851F61" w14:textId="77777777" w:rsidR="00A9546A" w:rsidRPr="00A9546A" w:rsidRDefault="00A9546A" w:rsidP="00A9546A">
      <w:r w:rsidRPr="00A9546A">
        <w:t xml:space="preserve">Diese Fragestellung besitzt für meine Arbeit eine besondere Bedeutung, weil die Entwicklung des FRZK wesentlich durch die Auseinandersetzung mit konkreten mathematischen Verständnis- und Bearbeitungsschwierigkeiten angeregt wurde. Das System soll einen methodisch-didaktischen Darstellungs- und Bearbeitungsrahmen bereitstellen, in dem </w:t>
      </w:r>
      <w:r w:rsidRPr="00A9546A">
        <w:lastRenderedPageBreak/>
        <w:t>gegebene Größen, gesuchte Größen, funktionale Beziehungen und Gültigkeitsbedingungen nachvollziehbar geordnet werden können. Die zusätzlichen symbolischen Zustände +∞, −∞, +0 und −0 sowie der vorgesehene Orientierungserhalt bei der Skalarmultiplikation eines Vektors mit null gehören zu den besonderen formalen Festlegungen des FRZK. Ihre mögliche didaktische Bedeutung ist jedoch von der allgemeinen Frage zu unterscheiden, ob und wie Lernende durch strukturierte Unterstützung mathematische Zusammenhänge besser verstehen.</w:t>
      </w:r>
    </w:p>
    <w:p w14:paraId="2A11BA76" w14:textId="77777777" w:rsidR="00A9546A" w:rsidRPr="00A9546A" w:rsidRDefault="00A9546A" w:rsidP="00A9546A">
      <w:r w:rsidRPr="00A9546A">
        <w:t>Ich muss dabei berücksichtigen, dass die Verwendung eines neuen Darstellungsverfahrens in einer individuellen Lernsituation selten unabhängig von den Handlungen der betreuenden Lehrkraft erfolgt. Wenn ich einem Lernenden eine mathematische Aufgabe mithilfe des FRZK erläutere, kann eine beobachtete Verbesserung verschiedene Ursachen besitzen. Sie könnte auf die Struktur der Darstellung, auf eine zusätzliche Erklärung, auf gezielte Rückfragen oder auf die besondere Aufmerksamkeit während der individuellen Betreuung zurückzuführen sein. Ebenso können mehrere dieser Bedingungen zusammenwirken. Ein erfolgreicher Bearbeitungsprozess begründet deshalb nicht ohne Weiteres die Aussage, dass gerade das FRZK die Verbesserung verursacht hat.</w:t>
      </w:r>
    </w:p>
    <w:p w14:paraId="052AFBC4" w14:textId="77777777" w:rsidR="00A9546A" w:rsidRPr="00A9546A" w:rsidRDefault="00A9546A" w:rsidP="00A9546A">
      <w:r w:rsidRPr="00A9546A">
        <w:t>Für die weitere Untersuchung ist es notwendig, zwischen dem eingesetzten Darstellungsverfahren, der gewährten Lernunterstützung und der selbstständig erbrachten mathematischen Leistung zu unterscheiden. Dabei interessiert mich nicht nur, ob ein Lernender eine Aufgabe am Ende richtig lösen kann. Ich muss auch untersuchen, welche Hilfen er benötigt, wie er auf diese Hilfen reagiert und ob die erworbenen Fähigkeiten bei einer späteren Aufgabe ohne unmittelbare Unterstützung verfügbar bleiben.</w:t>
      </w:r>
    </w:p>
    <w:p w14:paraId="5D0938D6" w14:textId="77777777" w:rsidR="00A9546A" w:rsidRPr="00A9546A" w:rsidRDefault="00A9546A" w:rsidP="00A9546A">
      <w:r w:rsidRPr="00A9546A">
        <w:t xml:space="preserve">Einen grundlegenden theoretischen Ausgangspunkt bietet </w:t>
      </w:r>
      <w:proofErr w:type="spellStart"/>
      <w:r w:rsidRPr="00A9546A">
        <w:t>Vygotskys</w:t>
      </w:r>
      <w:proofErr w:type="spellEnd"/>
      <w:r w:rsidRPr="00A9546A">
        <w:t xml:space="preserve"> sozial-kulturelle Betrachtung von Lernen und Entwicklung. Besonders bedeutsam ist sein Konzept der Zone der nächsten Entwicklung. Es unterscheidet zwischen dem Entwicklungsstand, der sich an einer selbstständig erbrachten Leistung erkennen lässt, und den weiterführenden Möglichkeiten, die sich bei der Bearbeitung unter geeigneter Unterstützung zeigen können. Lernen und Entwicklung werden damit nicht ausschließlich als individuelle Vorgänge betrachtet, sondern auch in ihrem Verhältnis zu sozialer Interaktion und vermittelnden Hilfsmitteln untersucht. {[</w:t>
      </w:r>
      <w:proofErr w:type="spellStart"/>
      <w:r w:rsidRPr="00A9546A">
        <w:t>Vygotsky</w:t>
      </w:r>
      <w:proofErr w:type="spellEnd"/>
      <w:r w:rsidRPr="00A9546A">
        <w:t xml:space="preserve">, Lev S. (1978). </w:t>
      </w:r>
      <w:proofErr w:type="spellStart"/>
      <w:r w:rsidRPr="00A9546A">
        <w:t>Mind</w:t>
      </w:r>
      <w:proofErr w:type="spellEnd"/>
      <w:r w:rsidRPr="00A9546A">
        <w:t xml:space="preserve"> in Society: The Development </w:t>
      </w:r>
      <w:proofErr w:type="spellStart"/>
      <w:r w:rsidRPr="00A9546A">
        <w:t>of</w:t>
      </w:r>
      <w:proofErr w:type="spellEnd"/>
      <w:r w:rsidRPr="00A9546A">
        <w:t xml:space="preserve"> Higher Psychological </w:t>
      </w:r>
      <w:proofErr w:type="spellStart"/>
      <w:r w:rsidRPr="00A9546A">
        <w:t>Processes</w:t>
      </w:r>
      <w:proofErr w:type="spellEnd"/>
      <w:r w:rsidRPr="00A9546A">
        <w:t xml:space="preserve">. Herausgegeben von Michael Cole, Vera John-Steiner, Sylvia </w:t>
      </w:r>
      <w:proofErr w:type="spellStart"/>
      <w:r w:rsidRPr="00A9546A">
        <w:t>Scribner</w:t>
      </w:r>
      <w:proofErr w:type="spellEnd"/>
      <w:r w:rsidRPr="00A9546A">
        <w:t xml:space="preserve"> und Ellen </w:t>
      </w:r>
      <w:proofErr w:type="spellStart"/>
      <w:r w:rsidRPr="00A9546A">
        <w:t>Souberman</w:t>
      </w:r>
      <w:proofErr w:type="spellEnd"/>
      <w:r w:rsidRPr="00A9546A">
        <w:t>. Cambridge, MA: Harvard University Press.</w:t>
      </w:r>
      <w:proofErr w:type="gramStart"/>
      <w:r w:rsidRPr="00A9546A">
        <w:t>]}[</w:t>
      </w:r>
      <w:proofErr w:type="gramEnd"/>
      <w:r w:rsidRPr="00A9546A">
        <w:t>[70]]</w:t>
      </w:r>
    </w:p>
    <w:p w14:paraId="45D65125" w14:textId="77777777" w:rsidR="00A9546A" w:rsidRPr="00A9546A" w:rsidRDefault="00A9546A" w:rsidP="00A9546A">
      <w:r w:rsidRPr="00A9546A">
        <w:t>Für meine Untersuchung lässt sich daraus ableiten, dass die selbstständige Bearbeitung einer Aufgabe und ihre Bearbeitung unter Anleitung unterschiedliche Informationen über den Lernstand liefern. Wenn ein Lernender eine mathematische Beziehung erst nach einer geeigneten Rückfrage erkennt, besitzt er offenbar andere Handlungsmöglichkeiten als ein Lernender, der dieselbe Beziehung ohne Unterstützung formuliert. Beide Leistungen sind für die Unterrichtsgestaltung relevant, dürfen jedoch bei der Bewertung der Selbstständigkeit nicht gleichgesetzt werden.</w:t>
      </w:r>
    </w:p>
    <w:p w14:paraId="49F3C564" w14:textId="77777777" w:rsidR="00A9546A" w:rsidRPr="00A9546A" w:rsidRDefault="00A9546A" w:rsidP="00A9546A">
      <w:r w:rsidRPr="00A9546A">
        <w:t>Die Zone der nächsten Entwicklung liefert allerdings keine unmittelbare Vorschrift, welche konkrete Hilfestellung bei einer bestimmten mathematischen Aufgabe erforderlich ist. Sie begründet vielmehr die theoretische Bedeutung des Unterschieds zwischen vorhandenen und unter Unterstützung erreichbaren Leistungen. Für das FRZK ergibt sich daraus die Frage, ob sein Darstellungsrahmen eine geeignete Form solcher Unterstützung bereitstellen könnte und ob sich der Bedarf an zusätzlicher Hilfe während der Aufgabenbearbeitung dadurch verändert.</w:t>
      </w:r>
    </w:p>
    <w:p w14:paraId="27E87C13" w14:textId="77777777" w:rsidR="00A9546A" w:rsidRPr="00A9546A" w:rsidRDefault="00A9546A" w:rsidP="00A9546A">
      <w:r w:rsidRPr="00A9546A">
        <w:lastRenderedPageBreak/>
        <w:t xml:space="preserve">Die von Wood, Bruner und Ross entwickelte Untersuchung zur Rolle des </w:t>
      </w:r>
      <w:proofErr w:type="spellStart"/>
      <w:r w:rsidRPr="00A9546A">
        <w:t>Tutorings</w:t>
      </w:r>
      <w:proofErr w:type="spellEnd"/>
      <w:r w:rsidRPr="00A9546A">
        <w:t xml:space="preserve"> beim Problemlösen konkretisiert diese Perspektive. Die Autoren analysieren die Unterstützung von Kindern bei der Bearbeitung einer Konstruktionsaufgabe und beschreiben Funktionen, die eine betreuende Person während des Problemlösens übernehmen kann. Dazu </w:t>
      </w:r>
      <w:proofErr w:type="gramStart"/>
      <w:r w:rsidRPr="00A9546A">
        <w:t>gehören</w:t>
      </w:r>
      <w:proofErr w:type="gramEnd"/>
      <w:r w:rsidRPr="00A9546A">
        <w:t xml:space="preserve"> das Heranführen an die Aufgabe, die Begrenzung ihrer zunächst zu großen Komplexität, die Aufrechterhaltung der Orientierung am Ziel, das Hervorheben wichtiger Merkmale, der Umgang mit Schwierigkeiten und die Demonstration geeigneter Handlungsmöglichkeiten. {[Wood, David; Bruner, Jerome S.; Ross, Gail (1976). The </w:t>
      </w:r>
      <w:proofErr w:type="spellStart"/>
      <w:r w:rsidRPr="00A9546A">
        <w:t>Role</w:t>
      </w:r>
      <w:proofErr w:type="spellEnd"/>
      <w:r w:rsidRPr="00A9546A">
        <w:t xml:space="preserve"> </w:t>
      </w:r>
      <w:proofErr w:type="spellStart"/>
      <w:r w:rsidRPr="00A9546A">
        <w:t>of</w:t>
      </w:r>
      <w:proofErr w:type="spellEnd"/>
      <w:r w:rsidRPr="00A9546A">
        <w:t xml:space="preserve"> </w:t>
      </w:r>
      <w:proofErr w:type="spellStart"/>
      <w:r w:rsidRPr="00A9546A">
        <w:t>Tutoring</w:t>
      </w:r>
      <w:proofErr w:type="spellEnd"/>
      <w:r w:rsidRPr="00A9546A">
        <w:t xml:space="preserve"> in Problem </w:t>
      </w:r>
      <w:proofErr w:type="spellStart"/>
      <w:r w:rsidRPr="00A9546A">
        <w:t>Solving</w:t>
      </w:r>
      <w:proofErr w:type="spellEnd"/>
      <w:r w:rsidRPr="00A9546A">
        <w:t xml:space="preserve">. Journal </w:t>
      </w:r>
      <w:proofErr w:type="spellStart"/>
      <w:r w:rsidRPr="00A9546A">
        <w:t>of</w:t>
      </w:r>
      <w:proofErr w:type="spellEnd"/>
      <w:r w:rsidRPr="00A9546A">
        <w:t xml:space="preserve"> Child </w:t>
      </w:r>
      <w:proofErr w:type="spellStart"/>
      <w:r w:rsidRPr="00A9546A">
        <w:t>Psychology</w:t>
      </w:r>
      <w:proofErr w:type="spellEnd"/>
      <w:r w:rsidRPr="00A9546A">
        <w:t xml:space="preserve"> and </w:t>
      </w:r>
      <w:proofErr w:type="spellStart"/>
      <w:r w:rsidRPr="00A9546A">
        <w:t>Psychiatry</w:t>
      </w:r>
      <w:proofErr w:type="spellEnd"/>
      <w:r w:rsidRPr="00A9546A">
        <w:t>, 17(2), S. 89–100. DOI: 10.1111/j.1469-7610.1976.tb00381.x.</w:t>
      </w:r>
      <w:proofErr w:type="gramStart"/>
      <w:r w:rsidRPr="00A9546A">
        <w:t>]}[</w:t>
      </w:r>
      <w:proofErr w:type="gramEnd"/>
      <w:r w:rsidRPr="00A9546A">
        <w:t>[71]]</w:t>
      </w:r>
    </w:p>
    <w:p w14:paraId="1CECAA37" w14:textId="77777777" w:rsidR="00A9546A" w:rsidRPr="00A9546A" w:rsidRDefault="00A9546A" w:rsidP="00A9546A">
      <w:r w:rsidRPr="00A9546A">
        <w:t>Diese Untersuchung ist für meine Fragestellung bedeutsam, weil sie Unterstützung nicht auf das Vormachen eines vollständigen Lösungswegs reduziert. Eine Hilfestellung kann bereits darin bestehen, die Aufmerksamkeit auf eine bislang übersehene Information zu lenken oder eine komplexe Aufgabe in besser bearbeitbare Teilbereiche zu untergliedern. Die Lehrkraft muss dabei nicht notwendig selbst die mathematische Entscheidung treffen. Sie kann auch Bedingungen schaffen, unter denen der Lernende die Entscheidung eigenständig entwickelt.</w:t>
      </w:r>
    </w:p>
    <w:p w14:paraId="3E4AB422" w14:textId="77777777" w:rsidR="00A9546A" w:rsidRPr="00A9546A" w:rsidRDefault="00A9546A" w:rsidP="00A9546A">
      <w:r w:rsidRPr="00A9546A">
        <w:t>Für das FRZK eröffnet dies eine mögliche didaktische Funktion. Ein Darstellungsrahmen könnte dazu beitragen, die zunächst unübersichtliche Aufgabenstellung in unterscheidbare Bestandteile zu gliedern. Beispielsweise könnten gegebene Größen, gesuchte Größen und funktionale Beziehungen zunächst getrennt betrachtet werden, bevor die mathematische Bearbeitung beginnt. Die mögliche Unterstützung besteht dabei nicht allein in der äußeren Ordnung. Sie kann auch darin liegen, dass der Lernende gezielt nach einer fehlenden Beziehung sucht oder erkennt, dass eine verwendete Voraussetzung noch nicht begründet wurde.</w:t>
      </w:r>
    </w:p>
    <w:p w14:paraId="52ED4003" w14:textId="77777777" w:rsidR="00A9546A" w:rsidRPr="00A9546A" w:rsidRDefault="00A9546A" w:rsidP="00A9546A">
      <w:r w:rsidRPr="00A9546A">
        <w:t>Eine solche Strukturierung besitzt jedoch nur dann didaktischen Wert, wenn sie die eigentliche mathematische Tätigkeit nicht vollständig ersetzt. Werden sämtliche relevanten Beziehungen bereits von der Lehrkraft eingetragen, kann der Lernende die anschließende Rechnung möglicherweise ausführen, ohne den entscheidenden Schritt der Aufgabenanalyse selbst geleistet zu haben. Deshalb muss ich unterscheiden, welche Teile einer FRZK-Darstellung bereits vorgegeben sind und welche vom Lernenden eigenständig entwickelt werden.</w:t>
      </w:r>
    </w:p>
    <w:p w14:paraId="72BD8DC0" w14:textId="77777777" w:rsidR="00A9546A" w:rsidRPr="00A9546A" w:rsidRDefault="00A9546A" w:rsidP="00A9546A">
      <w:r w:rsidRPr="00A9546A">
        <w:t xml:space="preserve">Die Forschung bezeichnet </w:t>
      </w:r>
      <w:proofErr w:type="gramStart"/>
      <w:r w:rsidRPr="00A9546A">
        <w:t>entsprechend gestaltete Unterstützung</w:t>
      </w:r>
      <w:proofErr w:type="gramEnd"/>
      <w:r w:rsidRPr="00A9546A">
        <w:t xml:space="preserve"> häufig als </w:t>
      </w:r>
      <w:proofErr w:type="spellStart"/>
      <w:r w:rsidRPr="00A9546A">
        <w:t>Scaffolding</w:t>
      </w:r>
      <w:proofErr w:type="spellEnd"/>
      <w:r w:rsidRPr="00A9546A">
        <w:t>. Der Begriff verweist auf die Vorstellung eines vorübergehenden Gerüsts, das eine Tätigkeit ermöglicht oder erleichtert und mit zunehmender Selbstständigkeit zurückgenommen wird. Diese Metapher ist jedoch nur dann ausreichend präzise, wenn bestimmt wird, worin die Unterstützung besteht, wie sie an den Lernstand angepasst wird und woran ihre erfolgreiche Rücknahme erkannt werden kann.</w:t>
      </w:r>
    </w:p>
    <w:p w14:paraId="6CF3F6B5" w14:textId="77777777" w:rsidR="00A9546A" w:rsidRPr="00A9546A" w:rsidRDefault="00A9546A" w:rsidP="00A9546A">
      <w:r w:rsidRPr="00A9546A">
        <w:t xml:space="preserve">Van de Pol, </w:t>
      </w:r>
      <w:proofErr w:type="spellStart"/>
      <w:r w:rsidRPr="00A9546A">
        <w:t>Volman</w:t>
      </w:r>
      <w:proofErr w:type="spellEnd"/>
      <w:r w:rsidRPr="00A9546A">
        <w:t xml:space="preserve"> und </w:t>
      </w:r>
      <w:proofErr w:type="spellStart"/>
      <w:r w:rsidRPr="00A9546A">
        <w:t>Beishuizen</w:t>
      </w:r>
      <w:proofErr w:type="spellEnd"/>
      <w:r w:rsidRPr="00A9546A">
        <w:t xml:space="preserve"> untersuchen in einem systematischen Forschungsüberblick die theoretischen und empirischen Arbeiten zum </w:t>
      </w:r>
      <w:proofErr w:type="spellStart"/>
      <w:r w:rsidRPr="00A9546A">
        <w:t>Scaffolding</w:t>
      </w:r>
      <w:proofErr w:type="spellEnd"/>
      <w:r w:rsidRPr="00A9546A">
        <w:t xml:space="preserve"> in der Lehrkraft-Lernenden-Interaktion. Sie identifizieren drei zentrale Merkmale: die Anpassung der Unterstützung an den jeweiligen Lernstand, ihre schrittweise Reduzierung und die Übertragung der Verantwortung für die Aufgabenbearbeitung auf den Lernenden. Die Autoren bezeichnen diese Merkmale als </w:t>
      </w:r>
      <w:proofErr w:type="spellStart"/>
      <w:r w:rsidRPr="00A9546A">
        <w:t>Contingency</w:t>
      </w:r>
      <w:proofErr w:type="spellEnd"/>
      <w:r w:rsidRPr="00A9546A">
        <w:t xml:space="preserve">, Fading und Transfer </w:t>
      </w:r>
      <w:proofErr w:type="spellStart"/>
      <w:r w:rsidRPr="00A9546A">
        <w:t>of</w:t>
      </w:r>
      <w:proofErr w:type="spellEnd"/>
      <w:r w:rsidRPr="00A9546A">
        <w:t xml:space="preserve"> </w:t>
      </w:r>
      <w:proofErr w:type="spellStart"/>
      <w:r w:rsidRPr="00A9546A">
        <w:t>Responsibility</w:t>
      </w:r>
      <w:proofErr w:type="spellEnd"/>
      <w:r w:rsidRPr="00A9546A">
        <w:t xml:space="preserve">. Zugleich zeigen sie, dass die Forschung unterschiedliche Begriffsverwendungen aufweist und dass die empirische Messung von </w:t>
      </w:r>
      <w:proofErr w:type="spellStart"/>
      <w:r w:rsidRPr="00A9546A">
        <w:t>Scaffolding</w:t>
      </w:r>
      <w:proofErr w:type="spellEnd"/>
      <w:r w:rsidRPr="00A9546A">
        <w:t xml:space="preserve"> erhebliche Schwierigkeiten bereitet. {[van de Pol, Janneke; </w:t>
      </w:r>
      <w:proofErr w:type="spellStart"/>
      <w:r w:rsidRPr="00A9546A">
        <w:t>Volman</w:t>
      </w:r>
      <w:proofErr w:type="spellEnd"/>
      <w:r w:rsidRPr="00A9546A">
        <w:t xml:space="preserve">, Monique; </w:t>
      </w:r>
      <w:proofErr w:type="spellStart"/>
      <w:r w:rsidRPr="00A9546A">
        <w:t>Beishuizen</w:t>
      </w:r>
      <w:proofErr w:type="spellEnd"/>
      <w:r w:rsidRPr="00A9546A">
        <w:t xml:space="preserve">, Jos (2010). </w:t>
      </w:r>
      <w:proofErr w:type="spellStart"/>
      <w:r w:rsidRPr="00A9546A">
        <w:t>Scaffolding</w:t>
      </w:r>
      <w:proofErr w:type="spellEnd"/>
      <w:r w:rsidRPr="00A9546A">
        <w:t xml:space="preserve"> in Teacher–Student </w:t>
      </w:r>
      <w:r w:rsidRPr="00A9546A">
        <w:lastRenderedPageBreak/>
        <w:t xml:space="preserve">Interaction: A </w:t>
      </w:r>
      <w:proofErr w:type="spellStart"/>
      <w:r w:rsidRPr="00A9546A">
        <w:t>Decade</w:t>
      </w:r>
      <w:proofErr w:type="spellEnd"/>
      <w:r w:rsidRPr="00A9546A">
        <w:t xml:space="preserve"> </w:t>
      </w:r>
      <w:proofErr w:type="spellStart"/>
      <w:r w:rsidRPr="00A9546A">
        <w:t>of</w:t>
      </w:r>
      <w:proofErr w:type="spellEnd"/>
      <w:r w:rsidRPr="00A9546A">
        <w:t xml:space="preserve"> Research. Educational </w:t>
      </w:r>
      <w:proofErr w:type="spellStart"/>
      <w:r w:rsidRPr="00A9546A">
        <w:t>Psychology</w:t>
      </w:r>
      <w:proofErr w:type="spellEnd"/>
      <w:r w:rsidRPr="00A9546A">
        <w:t xml:space="preserve"> Review, 22(3), S. 271–296. DOI: 10.1007/s10648-010-9127-6.</w:t>
      </w:r>
      <w:proofErr w:type="gramStart"/>
      <w:r w:rsidRPr="00A9546A">
        <w:t>]}[</w:t>
      </w:r>
      <w:proofErr w:type="gramEnd"/>
      <w:r w:rsidRPr="00A9546A">
        <w:t>[72]]</w:t>
      </w:r>
    </w:p>
    <w:p w14:paraId="664C769C" w14:textId="77777777" w:rsidR="00A9546A" w:rsidRPr="00A9546A" w:rsidRDefault="00A9546A" w:rsidP="00A9546A">
      <w:r w:rsidRPr="00A9546A">
        <w:t>Für meine Untersuchung sind diese drei Merkmale von grundlegender Bedeutung. Eine Hilfestellung muss zunächst zur tatsächlichen Schwierigkeit des Lernenden passen. Anschließend muss geprüft werden, ob die Unterstützung noch benötigt wird. Schließlich sollte der Lernende zunehmend Verantwortung für die fachliche Analyse und Bearbeitung seiner Aufgaben übernehmen können.</w:t>
      </w:r>
    </w:p>
    <w:p w14:paraId="1E6F3E6D" w14:textId="77777777" w:rsidR="00A9546A" w:rsidRPr="00A9546A" w:rsidRDefault="00A9546A" w:rsidP="00A9546A">
      <w:r w:rsidRPr="00A9546A">
        <w:t xml:space="preserve">Damit unterscheidet sich </w:t>
      </w:r>
      <w:proofErr w:type="spellStart"/>
      <w:r w:rsidRPr="00A9546A">
        <w:t>Scaffolding</w:t>
      </w:r>
      <w:proofErr w:type="spellEnd"/>
      <w:r w:rsidRPr="00A9546A">
        <w:t xml:space="preserve"> von einer allgemeinen Vereinfachung sämtlicher Aufgaben. Eine Aufgabe kann zwar leichter erscheinen, wenn die Lehrkraft bereits den richtigen Lösungsweg auswählt. Daraus folgt jedoch nicht, dass der Lernende die Auswahl künftig selbstständig vornehmen kann. Gerade die Fähigkeit, einen geeigneten Lösungsweg zu entwickeln, gehört aber zu den mathematischen Kompetenzen, deren Förderung ich mit dem FRZK untersuchen möchte.</w:t>
      </w:r>
    </w:p>
    <w:p w14:paraId="2CBAA9D3" w14:textId="77777777" w:rsidR="00A9546A" w:rsidRPr="00A9546A" w:rsidRDefault="00A9546A" w:rsidP="00A9546A">
      <w:r w:rsidRPr="00A9546A">
        <w:t>Die Anpassung der Unterstützung an den individuellen Lernstand setzt voraus, dass die betreuende Lehrkraft zunächst erkennt, welche Schwierigkeit tatsächlich vorliegt. Ein falsches Rechenergebnis kann unterschiedliche Ursachen besitzen. Möglicherweise wurde ein mathematischer Begriff nicht verstanden, eine relevante Aufgabeninformation übersehen, eine ungeeignete Rechenregel ausgewählt oder lediglich ein arithmetischer Fehler gemacht. Eine allgemeine Aufforderung, die Aufgabe noch einmal zu bearbeiten, kann in solchen Fällen unterschiedlich hilfreich sein.</w:t>
      </w:r>
    </w:p>
    <w:p w14:paraId="1011CF68" w14:textId="77777777" w:rsidR="00A9546A" w:rsidRPr="00A9546A" w:rsidRDefault="00A9546A" w:rsidP="00A9546A">
      <w:r w:rsidRPr="00A9546A">
        <w:t>Für den Einsatz des FRZK wäre es deshalb sinnvoll, die Unterstützung nicht ausschließlich am sichtbaren Endergebnis auszurichten. Vielmehr müsste erkennbar werden, an welcher Stelle des Bearbeitungsprozesses die Schwierigkeit auftritt. Die Darstellung könnte eine solche Diagnose erleichtern, wenn sie zwischen der Identifikation der Größen, der Beschreibung ihrer Beziehungen, der Auswahl geeigneter Operationen und der Überprüfung des Ergebnisses unterscheidet.</w:t>
      </w:r>
    </w:p>
    <w:p w14:paraId="164E94C3" w14:textId="77777777" w:rsidR="00A9546A" w:rsidRPr="00A9546A" w:rsidRDefault="00A9546A" w:rsidP="00A9546A">
      <w:r w:rsidRPr="00A9546A">
        <w:t>Daraus entsteht jedoch eine zusätzliche Anforderung an die Lehrkraft. Sie muss nicht nur die mathematische Aufgabe verstehen, sondern auch die von ihr verwendeten Darstellungshilfen sicher beherrschen. Andernfalls könnte sie eine fehlerhafte Eintragung oder eine unpassende FRZK-Regel übersehen und dadurch eine unzutreffende Vorstellung verstärken.</w:t>
      </w:r>
    </w:p>
    <w:p w14:paraId="5FADB75B" w14:textId="77777777" w:rsidR="00A9546A" w:rsidRPr="00A9546A" w:rsidRDefault="00A9546A" w:rsidP="00A9546A">
      <w:r w:rsidRPr="00A9546A">
        <w:t xml:space="preserve">Die empirische Untersuchung von van de Pol, </w:t>
      </w:r>
      <w:proofErr w:type="spellStart"/>
      <w:r w:rsidRPr="00A9546A">
        <w:t>Volman</w:t>
      </w:r>
      <w:proofErr w:type="spellEnd"/>
      <w:r w:rsidRPr="00A9546A">
        <w:t xml:space="preserve">, </w:t>
      </w:r>
      <w:proofErr w:type="spellStart"/>
      <w:r w:rsidRPr="00A9546A">
        <w:t>Oort</w:t>
      </w:r>
      <w:proofErr w:type="spellEnd"/>
      <w:r w:rsidRPr="00A9546A">
        <w:t xml:space="preserve"> und </w:t>
      </w:r>
      <w:proofErr w:type="spellStart"/>
      <w:r w:rsidRPr="00A9546A">
        <w:t>Beishuizen</w:t>
      </w:r>
      <w:proofErr w:type="spellEnd"/>
      <w:r w:rsidRPr="00A9546A">
        <w:t xml:space="preserve"> verdeutlicht, dass die Wirkung adaptiver Unterstützung von mehreren Bedingungen abhängt. In einer experimentell angelegten Unterrichtsuntersuchung mit 30 Lehrkräften und 768 Lernenden im Alter von etwa zwölf bis fünfzehn Jahren betrachteten die Autoren insbesondere die Passung der Hilfestellung und die Dauer selbstständiger Arbeitsphasen. Die Ergebnisse zeigten keine unter allen Bedingungen gleichgerichtete Überlegenheit stärker angepasster Unterstützung. Vielmehr bestanden Wechselwirkungen zwischen der Qualität der Unterstützung, der selbstständigen Arbeitszeit und dem aufgewendeten Arbeitseinsatz. {[van de Pol, Janneke; </w:t>
      </w:r>
      <w:proofErr w:type="spellStart"/>
      <w:r w:rsidRPr="00A9546A">
        <w:t>Volman</w:t>
      </w:r>
      <w:proofErr w:type="spellEnd"/>
      <w:r w:rsidRPr="00A9546A">
        <w:t xml:space="preserve">, Monique; </w:t>
      </w:r>
      <w:proofErr w:type="spellStart"/>
      <w:r w:rsidRPr="00A9546A">
        <w:t>Oort</w:t>
      </w:r>
      <w:proofErr w:type="spellEnd"/>
      <w:r w:rsidRPr="00A9546A">
        <w:t xml:space="preserve">, Frans; </w:t>
      </w:r>
      <w:proofErr w:type="spellStart"/>
      <w:r w:rsidRPr="00A9546A">
        <w:t>Beishuizen</w:t>
      </w:r>
      <w:proofErr w:type="spellEnd"/>
      <w:r w:rsidRPr="00A9546A">
        <w:t xml:space="preserve">, Jos (2015). The </w:t>
      </w:r>
      <w:proofErr w:type="spellStart"/>
      <w:r w:rsidRPr="00A9546A">
        <w:t>Effects</w:t>
      </w:r>
      <w:proofErr w:type="spellEnd"/>
      <w:r w:rsidRPr="00A9546A">
        <w:t xml:space="preserve"> </w:t>
      </w:r>
      <w:proofErr w:type="spellStart"/>
      <w:r w:rsidRPr="00A9546A">
        <w:t>of</w:t>
      </w:r>
      <w:proofErr w:type="spellEnd"/>
      <w:r w:rsidRPr="00A9546A">
        <w:t xml:space="preserve"> </w:t>
      </w:r>
      <w:proofErr w:type="spellStart"/>
      <w:r w:rsidRPr="00A9546A">
        <w:t>Scaffolding</w:t>
      </w:r>
      <w:proofErr w:type="spellEnd"/>
      <w:r w:rsidRPr="00A9546A">
        <w:t xml:space="preserve"> in </w:t>
      </w:r>
      <w:proofErr w:type="spellStart"/>
      <w:r w:rsidRPr="00A9546A">
        <w:t>the</w:t>
      </w:r>
      <w:proofErr w:type="spellEnd"/>
      <w:r w:rsidRPr="00A9546A">
        <w:t xml:space="preserve"> Classroom: Support </w:t>
      </w:r>
      <w:proofErr w:type="spellStart"/>
      <w:r w:rsidRPr="00A9546A">
        <w:t>Contingency</w:t>
      </w:r>
      <w:proofErr w:type="spellEnd"/>
      <w:r w:rsidRPr="00A9546A">
        <w:t xml:space="preserve"> and Student Independent Working Time in Relation </w:t>
      </w:r>
      <w:proofErr w:type="spellStart"/>
      <w:r w:rsidRPr="00A9546A">
        <w:t>to</w:t>
      </w:r>
      <w:proofErr w:type="spellEnd"/>
      <w:r w:rsidRPr="00A9546A">
        <w:t xml:space="preserve"> Student Achievement, Task Effort and </w:t>
      </w:r>
      <w:proofErr w:type="spellStart"/>
      <w:r w:rsidRPr="00A9546A">
        <w:t>Appreciation</w:t>
      </w:r>
      <w:proofErr w:type="spellEnd"/>
      <w:r w:rsidRPr="00A9546A">
        <w:t xml:space="preserve"> </w:t>
      </w:r>
      <w:proofErr w:type="spellStart"/>
      <w:r w:rsidRPr="00A9546A">
        <w:t>of</w:t>
      </w:r>
      <w:proofErr w:type="spellEnd"/>
      <w:r w:rsidRPr="00A9546A">
        <w:t xml:space="preserve"> Support. </w:t>
      </w:r>
      <w:proofErr w:type="spellStart"/>
      <w:r w:rsidRPr="00A9546A">
        <w:t>Instructional</w:t>
      </w:r>
      <w:proofErr w:type="spellEnd"/>
      <w:r w:rsidRPr="00A9546A">
        <w:t xml:space="preserve"> Science, 43(5), S. 615–641. DOI: 10.1007/s11251-015-9351-z.</w:t>
      </w:r>
      <w:proofErr w:type="gramStart"/>
      <w:r w:rsidRPr="00A9546A">
        <w:t>]}[</w:t>
      </w:r>
      <w:proofErr w:type="gramEnd"/>
      <w:r w:rsidRPr="00A9546A">
        <w:t>[73]]</w:t>
      </w:r>
    </w:p>
    <w:p w14:paraId="266018F1" w14:textId="77777777" w:rsidR="00A9546A" w:rsidRPr="00A9546A" w:rsidRDefault="00A9546A" w:rsidP="00A9546A">
      <w:r w:rsidRPr="00A9546A">
        <w:t xml:space="preserve">Diese Ergebnisse sind für meine Untersuchung wichtig, weil sie einer vereinfachenden Annahme widersprechen, möglichst häufige und möglichst genaue Hilfestellungen müssten </w:t>
      </w:r>
      <w:r w:rsidRPr="00A9546A">
        <w:lastRenderedPageBreak/>
        <w:t>grundsätzlich die besten Lernleistungen hervorbringen. Eine Unterstützung kann sachlich passend sein und trotzdem zu häufig erfolgen. Ebenso kann eine längere selbstständige Arbeitsphase hilfreich sein, sofern der Lernende über ausreichende Möglichkeiten verfügt, mit auftretenden Schwierigkeiten umzugehen.</w:t>
      </w:r>
    </w:p>
    <w:p w14:paraId="4FA9AB31" w14:textId="77777777" w:rsidR="00A9546A" w:rsidRPr="00A9546A" w:rsidRDefault="00A9546A" w:rsidP="00A9546A">
      <w:r w:rsidRPr="00A9546A">
        <w:t>Ich muss deshalb zwischen dem Umfang der Unterstützung und ihrer zeitlichen Platzierung unterscheiden. Gerade bei mathematischen Aufgaben kann eine kurze Phase eigenständiger Suche notwendig sein, damit der Lernende eine Beziehung selbst erkennt. Wird die entscheidende Hilfestellung unmittelbar gegeben, kann zwar die Bearbeitungszeit sinken, zugleich aber die Möglichkeit entfallen, den Lösungsweg eigenständig zu entwickeln.</w:t>
      </w:r>
    </w:p>
    <w:p w14:paraId="3B19683E" w14:textId="77777777" w:rsidR="00A9546A" w:rsidRPr="00A9546A" w:rsidRDefault="00A9546A" w:rsidP="00A9546A">
      <w:r w:rsidRPr="00A9546A">
        <w:t>Für das FRZK bedeutet dies, dass sein Einsatz nicht notwendigerweise mit einer fortlaufenden Erklärung durch die Lehrkraft verbunden sein sollte. Der Darstellungsrahmen könnte zunächst als Hilfsmittel zur Verfügung stehen, während der Lernende versucht, die benötigten Informationen und Beziehungen selbst einzutragen. Erst wenn eine Schwierigkeit erkennbar wird, könnte eine gezielte Unterstützung erfolgen.</w:t>
      </w:r>
    </w:p>
    <w:p w14:paraId="58C0EC83" w14:textId="77777777" w:rsidR="00A9546A" w:rsidRPr="00A9546A" w:rsidRDefault="00A9546A" w:rsidP="00A9546A">
      <w:r w:rsidRPr="00A9546A">
        <w:t xml:space="preserve">Eine solche Vorgehensweise wäre mit dem </w:t>
      </w:r>
      <w:proofErr w:type="spellStart"/>
      <w:r w:rsidRPr="00A9546A">
        <w:t>Scaffolding</w:t>
      </w:r>
      <w:proofErr w:type="spellEnd"/>
      <w:r w:rsidRPr="00A9546A">
        <w:t>-Konzept vereinbar. Ob sie im konkreten Fall wirksam ist, müsste jedoch untersucht werden. Die Ergebnisse von van de Pol und ihren Mitautoren beziehen sich auf Unterricht zu gesellschaftswissenschaftlichen Themen und auf die Arbeit in Kleingruppen. Sie lassen sich deshalb nicht ohne Weiteres auf mathematischen Einzelunterricht oder auf das FRZK übertragen.</w:t>
      </w:r>
    </w:p>
    <w:p w14:paraId="7C3E3D32" w14:textId="77777777" w:rsidR="00A9546A" w:rsidRPr="00A9546A" w:rsidRDefault="00A9546A" w:rsidP="00A9546A">
      <w:r w:rsidRPr="00A9546A">
        <w:t>Dennoch begründen sie eine für meine Untersuchung wichtige methodische Anforderung. Ich darf die Wirkung einer Unterstützung nicht allein anhand ihres Inhalts beurteilen. Es muss ebenso berücksichtigt werden, wann sie erfolgt, welche Selbstständigkeit zuvor möglich war und ob der Lernende anschließend ohne weitere Hilfe weiterarbeiten kann.</w:t>
      </w:r>
    </w:p>
    <w:p w14:paraId="7ABE9EAC" w14:textId="77777777" w:rsidR="00A9546A" w:rsidRPr="00A9546A" w:rsidRDefault="00A9546A" w:rsidP="00A9546A">
      <w:r w:rsidRPr="00A9546A">
        <w:t>Für die individuelle Lernförderung erscheint mir dabei die schrittweise Rücknahme von Hilfestellungen besonders relevant. Zu Beginn kann es erforderlich sein, einen Lösungsweg vollständig zu erläutern und die Bedeutung einzelner Darstellungsmerkmale zu erklären. Nach einer entsprechenden Übungsphase sollte geprüft werden, ob dieselbe Aufgabe mit weniger Unterstützung bearbeitet werden kann. In einer weiteren Phase müsste der Lernende die betreffenden Beziehungen möglichst ohne vorbereitete Eintragungen erkennen.</w:t>
      </w:r>
    </w:p>
    <w:p w14:paraId="7DDA21E5" w14:textId="77777777" w:rsidR="00A9546A" w:rsidRPr="00A9546A" w:rsidRDefault="00A9546A" w:rsidP="00A9546A">
      <w:r w:rsidRPr="00A9546A">
        <w:t>Diese schrittweise Veränderung der Unterstützung darf jedoch nicht mit einem festen zeitlichen Ablauf verwechselt werden. Ein Lernender kann bei einer bestimmten Aufgabenform selbstständig arbeiten und bei einer andersartigen Aufgabe erneut Hilfe benötigen. Auch kann eine anfänglich zurückgenommene Unterstützung wieder erforderlich werden, wenn sich zeigt, dass eine wesentliche Voraussetzung noch nicht verstanden wurde.</w:t>
      </w:r>
    </w:p>
    <w:p w14:paraId="3453404F" w14:textId="77777777" w:rsidR="00A9546A" w:rsidRPr="00A9546A" w:rsidRDefault="00A9546A" w:rsidP="00A9546A">
      <w:r w:rsidRPr="00A9546A">
        <w:t>Für das FRZK ist deshalb entscheidend, welche mathematische Tätigkeit bereits selbstständig ausgeführt werden kann. Die Fähigkeit, eine vorbereitete Darstellung zu lesen, ist nicht identisch mit der Fähigkeit, sie selbst zu erstellen. Ebenso bedeutet das eigenständige Eintragen von Größen noch nicht, dass die entsprechenden funktionalen Beziehungen bereits begründet werden können.</w:t>
      </w:r>
    </w:p>
    <w:p w14:paraId="78D6E2C0" w14:textId="77777777" w:rsidR="00A9546A" w:rsidRPr="00A9546A" w:rsidRDefault="00A9546A" w:rsidP="00A9546A">
      <w:r w:rsidRPr="00A9546A">
        <w:t xml:space="preserve">Diese unterschiedlichen Tätigkeiten müssten bei der späteren Bewertung getrennt beobachtet werden. Eine Aufgabenbearbeitung könnte beispielsweise dokumentieren, ob der Lernende die gegebenen Größen ohne Hinweise erkennt, eine passende Beziehung erst nach einer Rückfrage formuliert und anschließend die Rechnung selbstständig ausführt. Eine </w:t>
      </w:r>
      <w:r w:rsidRPr="00A9546A">
        <w:lastRenderedPageBreak/>
        <w:t>solche Dokumentation wäre aussagekräftiger als die bloße Angabe, dass die gesamte Aufgabe mit Unterstützung gelöst wurde.</w:t>
      </w:r>
    </w:p>
    <w:p w14:paraId="66C5C799" w14:textId="77777777" w:rsidR="00A9546A" w:rsidRPr="00A9546A" w:rsidRDefault="00A9546A" w:rsidP="00A9546A">
      <w:r w:rsidRPr="00A9546A">
        <w:t xml:space="preserve">Die besondere Bedeutung individueller Betreuung wird durch Blooms Untersuchung des sogenannten Zwei-Sigma-Problems hervorgehoben. Bloom vergleicht verschiedene Unterrichtsbedingungen und diskutiert Ergebnisse, bei denen Lernende unter individualisierter Betreuung erheblich bessere Leistungen erreichten als Lernende unter konventionellen Gruppenunterrichtsbedingungen. Die Bezeichnung des Problems bezieht sich auf die Größenordnung der berichteten Leistungsunterschiede und auf die Frage, wie vergleichbare Verbesserungen auch in größeren Lerngruppen erreicht werden könnten. {[Bloom, Benjamin S. (1984). The 2 Sigma Problem: The Search </w:t>
      </w:r>
      <w:proofErr w:type="spellStart"/>
      <w:r w:rsidRPr="00A9546A">
        <w:t>for</w:t>
      </w:r>
      <w:proofErr w:type="spellEnd"/>
      <w:r w:rsidRPr="00A9546A">
        <w:t xml:space="preserve"> Methods </w:t>
      </w:r>
      <w:proofErr w:type="spellStart"/>
      <w:r w:rsidRPr="00A9546A">
        <w:t>of</w:t>
      </w:r>
      <w:proofErr w:type="spellEnd"/>
      <w:r w:rsidRPr="00A9546A">
        <w:t xml:space="preserve"> Group </w:t>
      </w:r>
      <w:proofErr w:type="spellStart"/>
      <w:r w:rsidRPr="00A9546A">
        <w:t>Instruction</w:t>
      </w:r>
      <w:proofErr w:type="spellEnd"/>
      <w:r w:rsidRPr="00A9546A">
        <w:t xml:space="preserve"> </w:t>
      </w:r>
      <w:proofErr w:type="spellStart"/>
      <w:r w:rsidRPr="00A9546A">
        <w:t>as</w:t>
      </w:r>
      <w:proofErr w:type="spellEnd"/>
      <w:r w:rsidRPr="00A9546A">
        <w:t xml:space="preserve"> </w:t>
      </w:r>
      <w:proofErr w:type="spellStart"/>
      <w:r w:rsidRPr="00A9546A">
        <w:t>Effective</w:t>
      </w:r>
      <w:proofErr w:type="spellEnd"/>
      <w:r w:rsidRPr="00A9546A">
        <w:t xml:space="preserve"> </w:t>
      </w:r>
      <w:proofErr w:type="spellStart"/>
      <w:r w:rsidRPr="00A9546A">
        <w:t>as</w:t>
      </w:r>
      <w:proofErr w:type="spellEnd"/>
      <w:r w:rsidRPr="00A9546A">
        <w:t xml:space="preserve"> </w:t>
      </w:r>
      <w:proofErr w:type="spellStart"/>
      <w:r w:rsidRPr="00A9546A">
        <w:t>One-to-One</w:t>
      </w:r>
      <w:proofErr w:type="spellEnd"/>
      <w:r w:rsidRPr="00A9546A">
        <w:t xml:space="preserve"> </w:t>
      </w:r>
      <w:proofErr w:type="spellStart"/>
      <w:r w:rsidRPr="00A9546A">
        <w:t>Tutoring</w:t>
      </w:r>
      <w:proofErr w:type="spellEnd"/>
      <w:r w:rsidRPr="00A9546A">
        <w:t>. Educational Researcher, 13(6), S. 4–16. DOI: 10.3102/0013189X013006004.</w:t>
      </w:r>
      <w:proofErr w:type="gramStart"/>
      <w:r w:rsidRPr="00A9546A">
        <w:t>]}[</w:t>
      </w:r>
      <w:proofErr w:type="gramEnd"/>
      <w:r w:rsidRPr="00A9546A">
        <w:t>[74]]</w:t>
      </w:r>
    </w:p>
    <w:p w14:paraId="4C872F7E" w14:textId="77777777" w:rsidR="00A9546A" w:rsidRPr="00A9546A" w:rsidRDefault="00A9546A" w:rsidP="00A9546A">
      <w:r w:rsidRPr="00A9546A">
        <w:t>Für meine Untersuchung ist dabei nicht die Vorstellung entscheidend, individuelle Nachhilfe führe grundsätzlich zu einem bestimmten Leistungsgewinn. Blooms Ergebnisse entstanden unter spezifischen Unterrichtsbedingungen und dürfen nicht als allgemeiner, unveränderlicher Effekt jeder Form individueller Betreuung verstanden werden. Wesentlich ist vielmehr, dass die Organisation der Lernförderung, die Rückmeldung über Lernfortschritte und die Anpassung weiterer Lernschritte an den jeweiligen Kenntnisstand einen erheblichen Einfluss auf die beobachteten Leistungen besitzen können.</w:t>
      </w:r>
    </w:p>
    <w:p w14:paraId="7935D8BA" w14:textId="77777777" w:rsidR="00A9546A" w:rsidRPr="00A9546A" w:rsidRDefault="00A9546A" w:rsidP="00A9546A">
      <w:r w:rsidRPr="00A9546A">
        <w:t>Das FRZK muss deshalb in einem Zusammenhang betrachtet werden, in dem bereits mehrere potenziell wirksame Bedingungen vorhanden sind. Eine betreuende Lehrkraft kann zusätzliche Erklärungen geben, das Arbeitstempo anpassen, Fehler unmittelbar aufgreifen und passende Folgeaufgaben auswählen. Wenn ich innerhalb einer solchen Betreuung das FRZK einsetze, muss ich vermeiden, sämtliche positiven Beobachtungen dem neuen Darstellungsrahmen zuzuschreiben.</w:t>
      </w:r>
    </w:p>
    <w:p w14:paraId="21C83D40" w14:textId="77777777" w:rsidR="00A9546A" w:rsidRPr="00A9546A" w:rsidRDefault="00A9546A" w:rsidP="00A9546A">
      <w:r w:rsidRPr="00A9546A">
        <w:t xml:space="preserve">Eine vertiefte Untersuchung der Interaktion zwischen betreuender Person und Lernendem liefern Chi, </w:t>
      </w:r>
      <w:proofErr w:type="spellStart"/>
      <w:r w:rsidRPr="00A9546A">
        <w:t>Siler</w:t>
      </w:r>
      <w:proofErr w:type="spellEnd"/>
      <w:r w:rsidRPr="00A9546A">
        <w:t xml:space="preserve">, Jeong, Yamauchi und Hausmann. Sie analysieren das Lernen unter menschlicher Einzelbetreuung und betrachten unterschiedliche Erklärungsansätze für deren Wirksamkeit. Im Mittelpunkt stehen die Handlungen der betreuenden Person, die aktiven Wissenskonstruktionen des Lernenden und das Zusammenwirken beider Beteiligten. Die Untersuchung zeigt, dass nicht nur die Qualität der gegebenen Erklärungen, sondern auch die kognitive Aktivität des Lernenden und die Interaktion selbst berücksichtigt werden müssen. {[Chi, </w:t>
      </w:r>
      <w:proofErr w:type="spellStart"/>
      <w:r w:rsidRPr="00A9546A">
        <w:t>Michelene</w:t>
      </w:r>
      <w:proofErr w:type="spellEnd"/>
      <w:r w:rsidRPr="00A9546A">
        <w:t xml:space="preserve"> T. H.; </w:t>
      </w:r>
      <w:proofErr w:type="spellStart"/>
      <w:r w:rsidRPr="00A9546A">
        <w:t>Siler</w:t>
      </w:r>
      <w:proofErr w:type="spellEnd"/>
      <w:r w:rsidRPr="00A9546A">
        <w:t xml:space="preserve">, Stephanie A.; Jeong, </w:t>
      </w:r>
      <w:proofErr w:type="spellStart"/>
      <w:r w:rsidRPr="00A9546A">
        <w:t>Heisawn</w:t>
      </w:r>
      <w:proofErr w:type="spellEnd"/>
      <w:r w:rsidRPr="00A9546A">
        <w:t xml:space="preserve">; Yamauchi, Takashi; Hausmann, Robert G. (2001). Learning </w:t>
      </w:r>
      <w:proofErr w:type="spellStart"/>
      <w:r w:rsidRPr="00A9546A">
        <w:t>from</w:t>
      </w:r>
      <w:proofErr w:type="spellEnd"/>
      <w:r w:rsidRPr="00A9546A">
        <w:t xml:space="preserve"> Human </w:t>
      </w:r>
      <w:proofErr w:type="spellStart"/>
      <w:r w:rsidRPr="00A9546A">
        <w:t>Tutoring</w:t>
      </w:r>
      <w:proofErr w:type="spellEnd"/>
      <w:r w:rsidRPr="00A9546A">
        <w:t xml:space="preserve">. </w:t>
      </w:r>
      <w:proofErr w:type="spellStart"/>
      <w:r w:rsidRPr="00A9546A">
        <w:t>Cognitive</w:t>
      </w:r>
      <w:proofErr w:type="spellEnd"/>
      <w:r w:rsidRPr="00A9546A">
        <w:t xml:space="preserve"> Science, 25(4), S. 471–533. DOI: 10.1207/s15516709cog2504_1.</w:t>
      </w:r>
      <w:proofErr w:type="gramStart"/>
      <w:r w:rsidRPr="00A9546A">
        <w:t>]}[</w:t>
      </w:r>
      <w:proofErr w:type="gramEnd"/>
      <w:r w:rsidRPr="00A9546A">
        <w:t>[75]]</w:t>
      </w:r>
    </w:p>
    <w:p w14:paraId="19E28676" w14:textId="77777777" w:rsidR="00A9546A" w:rsidRPr="00A9546A" w:rsidRDefault="00A9546A" w:rsidP="00A9546A">
      <w:r w:rsidRPr="00A9546A">
        <w:t>Für meine Untersuchung ist daran besonders bedeutsam, dass die betreuende Lehrkraft nicht sämtliche mathematischen Erkenntnisschritte selbst übernehmen sollte. Eine ausführliche Erklärung kann zwar eine unklare Aufgabe verständlicher machen. Sie kann aber auch dazu führen, dass der Lernende vor allem den vorgetragenen Lösungsweg nachvollzieht, statt eigene mathematische Beziehungen zu entwickeln.</w:t>
      </w:r>
    </w:p>
    <w:p w14:paraId="224D17EA" w14:textId="77777777" w:rsidR="00A9546A" w:rsidRPr="00A9546A" w:rsidRDefault="00A9546A" w:rsidP="00A9546A">
      <w:r w:rsidRPr="00A9546A">
        <w:t>Ich möchte deshalb unterscheiden, ob eine Erklärung lediglich rezipiert oder durch aktive mathematische Tätigkeiten verarbeitet wird. Solche Tätigkeiten können beispielsweise darin bestehen, einen Zusammenhang in eigenen Worten zu erläutern, eine geeignete Darstellung selbst zu ergänzen, einen Fehler zu erkennen oder eine alternative Vorgehensweise zu begründen.</w:t>
      </w:r>
    </w:p>
    <w:p w14:paraId="029B2495" w14:textId="77777777" w:rsidR="00A9546A" w:rsidRPr="00A9546A" w:rsidRDefault="00A9546A" w:rsidP="00A9546A">
      <w:r w:rsidRPr="00A9546A">
        <w:lastRenderedPageBreak/>
        <w:t>Der beabsichtigte FRZK-Rahmen könnte solche Handlungen ermöglichen, wenn die Darstellung nicht ausschließlich als fertige Lösung präsentiert wird. Ein zunächst teilweise offener Darstellungsrahmen könnte den Lernenden auffordern, wesentliche Beziehungen selbst zu ergänzen. Daraus entstünde allerdings erst dann ein didaktischer Vorteil, wenn diese Tätigkeit tatsächlich zum fachlichen Verständnis beiträgt und nicht lediglich eine zusätzliche formale Arbeit verursacht.</w:t>
      </w:r>
    </w:p>
    <w:p w14:paraId="14D720ED" w14:textId="77777777" w:rsidR="00A9546A" w:rsidRPr="00A9546A" w:rsidRDefault="00A9546A" w:rsidP="00A9546A">
      <w:r w:rsidRPr="00A9546A">
        <w:t xml:space="preserve">Eine wichtige Grenze ergibt sich dabei aus dem Vergleich menschlicher und technischer Lernunterstützung. </w:t>
      </w:r>
      <w:proofErr w:type="spellStart"/>
      <w:r w:rsidRPr="00A9546A">
        <w:t>VanLehn</w:t>
      </w:r>
      <w:proofErr w:type="spellEnd"/>
      <w:r w:rsidRPr="00A9546A">
        <w:t xml:space="preserve"> untersucht in einem Forschungsüberblick Experimente, in denen menschliches </w:t>
      </w:r>
      <w:proofErr w:type="spellStart"/>
      <w:r w:rsidRPr="00A9546A">
        <w:t>Tutoring</w:t>
      </w:r>
      <w:proofErr w:type="spellEnd"/>
      <w:r w:rsidRPr="00A9546A">
        <w:t xml:space="preserve">, unterschiedliche computergestützte </w:t>
      </w:r>
      <w:proofErr w:type="spellStart"/>
      <w:r w:rsidRPr="00A9546A">
        <w:t>Tutorsysteme</w:t>
      </w:r>
      <w:proofErr w:type="spellEnd"/>
      <w:r w:rsidRPr="00A9546A">
        <w:t xml:space="preserve"> und Unterricht ohne individuelle </w:t>
      </w:r>
      <w:proofErr w:type="spellStart"/>
      <w:r w:rsidRPr="00A9546A">
        <w:t>Tutorsysteme</w:t>
      </w:r>
      <w:proofErr w:type="spellEnd"/>
      <w:r w:rsidRPr="00A9546A">
        <w:t xml:space="preserve"> miteinander verglichen werden. Er unterscheidet dabei insbesondere die Granularität der Interaktion, also ob Unterstützung auf der Ebene vollständiger Antworten, einzelner Lösungsschritte oder noch kleinerer Bearbeitungseinheiten erfolgt. Seine Auswertung bestätigt nicht die häufig vorausgesetzten festen Effektgrößen für menschliche und computergestützte Betreuung. Vielmehr berichtet er für die untersuchten Vergleiche ähnliche mittlere Effektgrößen für menschliches </w:t>
      </w:r>
      <w:proofErr w:type="spellStart"/>
      <w:r w:rsidRPr="00A9546A">
        <w:t>Tutoring</w:t>
      </w:r>
      <w:proofErr w:type="spellEnd"/>
      <w:r w:rsidRPr="00A9546A">
        <w:t xml:space="preserve"> und intelligente </w:t>
      </w:r>
      <w:proofErr w:type="spellStart"/>
      <w:r w:rsidRPr="00A9546A">
        <w:t>Tutorsysteme</w:t>
      </w:r>
      <w:proofErr w:type="spellEnd"/>
      <w:r w:rsidRPr="00A9546A">
        <w:t>. {[</w:t>
      </w:r>
      <w:proofErr w:type="spellStart"/>
      <w:r w:rsidRPr="00A9546A">
        <w:t>VanLehn</w:t>
      </w:r>
      <w:proofErr w:type="spellEnd"/>
      <w:r w:rsidRPr="00A9546A">
        <w:t xml:space="preserve">, Kurt (2011). The Relative </w:t>
      </w:r>
      <w:proofErr w:type="spellStart"/>
      <w:r w:rsidRPr="00A9546A">
        <w:t>Effectiveness</w:t>
      </w:r>
      <w:proofErr w:type="spellEnd"/>
      <w:r w:rsidRPr="00A9546A">
        <w:t xml:space="preserve"> </w:t>
      </w:r>
      <w:proofErr w:type="spellStart"/>
      <w:r w:rsidRPr="00A9546A">
        <w:t>of</w:t>
      </w:r>
      <w:proofErr w:type="spellEnd"/>
      <w:r w:rsidRPr="00A9546A">
        <w:t xml:space="preserve"> Human </w:t>
      </w:r>
      <w:proofErr w:type="spellStart"/>
      <w:r w:rsidRPr="00A9546A">
        <w:t>Tutoring</w:t>
      </w:r>
      <w:proofErr w:type="spellEnd"/>
      <w:r w:rsidRPr="00A9546A">
        <w:t xml:space="preserve">, Intelligent </w:t>
      </w:r>
      <w:proofErr w:type="spellStart"/>
      <w:r w:rsidRPr="00A9546A">
        <w:t>Tutoring</w:t>
      </w:r>
      <w:proofErr w:type="spellEnd"/>
      <w:r w:rsidRPr="00A9546A">
        <w:t xml:space="preserve"> Systems, and Other </w:t>
      </w:r>
      <w:proofErr w:type="spellStart"/>
      <w:r w:rsidRPr="00A9546A">
        <w:t>Tutoring</w:t>
      </w:r>
      <w:proofErr w:type="spellEnd"/>
      <w:r w:rsidRPr="00A9546A">
        <w:t xml:space="preserve"> Systems. Educational </w:t>
      </w:r>
      <w:proofErr w:type="spellStart"/>
      <w:r w:rsidRPr="00A9546A">
        <w:t>Psychologist</w:t>
      </w:r>
      <w:proofErr w:type="spellEnd"/>
      <w:r w:rsidRPr="00A9546A">
        <w:t>, 46(4), S. 197–221. DOI: 10.1080/00461520.2011.611369.</w:t>
      </w:r>
      <w:proofErr w:type="gramStart"/>
      <w:r w:rsidRPr="00A9546A">
        <w:t>]}[</w:t>
      </w:r>
      <w:proofErr w:type="gramEnd"/>
      <w:r w:rsidRPr="00A9546A">
        <w:t>[76]]</w:t>
      </w:r>
    </w:p>
    <w:p w14:paraId="1C16F1CE" w14:textId="77777777" w:rsidR="00A9546A" w:rsidRPr="00A9546A" w:rsidRDefault="00A9546A" w:rsidP="00A9546A">
      <w:r w:rsidRPr="00A9546A">
        <w:t>Diese Ergebnisse sind für die Beurteilung des FRZK auch deshalb relevant, weil sie vor einer unzureichend begründeten Trennung zwischen menschlicher und technischer Unterstützung warnen. Die Wirksamkeit hängt nicht allein davon ab, ob eine Erklärung durch eine Person oder ein technisches System erfolgt. Ebenso sind die Art der Interaktion, der bearbeitete Lerngegenstand und die verwendete Unterrichtsgestaltung zu berücksichtigen.</w:t>
      </w:r>
    </w:p>
    <w:p w14:paraId="37471DD0" w14:textId="77777777" w:rsidR="00A9546A" w:rsidRPr="00A9546A" w:rsidRDefault="00A9546A" w:rsidP="00A9546A">
      <w:r w:rsidRPr="00A9546A">
        <w:t>Für das FRZK folgt daraus keine Empfehlung, menschliche Lernförderung durch ein technisches Verfahren zu ersetzen. Vielmehr muss die Funktion des Systems eindeutig bestimmt bleiben. Es soll zunächst als mathematischer und methodisch-didaktischer Darstellungsrahmen untersucht werden. Ob eine spätere technische Umsetzung eigenständige adaptive Unterstützungsfunktionen bereitstellen könnte, wäre eine zusätzliche Entwicklungs- und Forschungsfrage.</w:t>
      </w:r>
    </w:p>
    <w:p w14:paraId="3E4F9452" w14:textId="77777777" w:rsidR="00A9546A" w:rsidRPr="00A9546A" w:rsidRDefault="00A9546A" w:rsidP="00A9546A">
      <w:r w:rsidRPr="00A9546A">
        <w:t>Eine solche technische Erweiterung dürfte nicht stillschweigend mit der mathematischen Grundlegung des FRZK gleichgesetzt werden. Auch ein technisch funktionsfähiges System könnte mathematisch fehlerhafte Beziehungen darstellen. Umgekehrt kann eine mathematisch konsistente Darstellung didaktisch ungeeignet sein, wenn die erforderlichen Erklärungen und Hilfestellungen fehlen.</w:t>
      </w:r>
    </w:p>
    <w:p w14:paraId="0DF9ECE0" w14:textId="77777777" w:rsidR="00A9546A" w:rsidRPr="00A9546A" w:rsidRDefault="00A9546A" w:rsidP="00A9546A">
      <w:r w:rsidRPr="00A9546A">
        <w:t xml:space="preserve">Damit komme ich zur Bedeutung des Feedbacks. Während </w:t>
      </w:r>
      <w:proofErr w:type="spellStart"/>
      <w:r w:rsidRPr="00A9546A">
        <w:t>Scaffolding</w:t>
      </w:r>
      <w:proofErr w:type="spellEnd"/>
      <w:r w:rsidRPr="00A9546A">
        <w:t xml:space="preserve"> allgemein die abgestufte Unterstützung bei einer Tätigkeit beschreibt, richtet sich Feedback auf Informationen über den aktuellen Stand einer Bearbeitung und auf Möglichkeiten ihrer Verbesserung. Beide Bereiche überschneiden sich, sind jedoch nicht identisch. Eine Lehrkraft kann beispielsweise bereits vor einem Fehler eine Aufgabe strukturieren oder auf eine relevante Voraussetzung hinweisen. Feedback setzt dagegen voraus, dass ein bestimmter Bearbeitungsstand oder eine Handlung beurteilt und für weitere Lernschritte genutzt wird.</w:t>
      </w:r>
    </w:p>
    <w:p w14:paraId="4801141B" w14:textId="77777777" w:rsidR="00A9546A" w:rsidRPr="00A9546A" w:rsidRDefault="00A9546A" w:rsidP="00A9546A">
      <w:r w:rsidRPr="00A9546A">
        <w:t xml:space="preserve">Black und </w:t>
      </w:r>
      <w:proofErr w:type="spellStart"/>
      <w:r w:rsidRPr="00A9546A">
        <w:t>Wiliam</w:t>
      </w:r>
      <w:proofErr w:type="spellEnd"/>
      <w:r w:rsidRPr="00A9546A">
        <w:t xml:space="preserve"> untersuchen in ihrem umfassenden Forschungsüberblick die Bedeutung formativer Leistungsbewertung im Unterricht. Sie betrachten Rückmeldungen, die Nutzung von Informationen über Lernstände und unterschiedliche Möglichkeiten, diese Informationen für die weitere Unterrichtsgestaltung zu verwenden. Ihre Arbeit zeigt, dass formative Bewertung nicht auf die bloße Erhebung von Leistungen reduziert werden kann. </w:t>
      </w:r>
      <w:r w:rsidRPr="00A9546A">
        <w:lastRenderedPageBreak/>
        <w:t xml:space="preserve">Entscheidend ist, ob die gewonnenen Informationen zur Anpassung der weiteren Lern- und Unterrichtsprozesse genutzt werden. {[Black, Paul; </w:t>
      </w:r>
      <w:proofErr w:type="spellStart"/>
      <w:r w:rsidRPr="00A9546A">
        <w:t>Wiliam</w:t>
      </w:r>
      <w:proofErr w:type="spellEnd"/>
      <w:r w:rsidRPr="00A9546A">
        <w:t xml:space="preserve">, Dylan (1998). Assessment and Classroom Learning. Assessment in Education: </w:t>
      </w:r>
      <w:proofErr w:type="spellStart"/>
      <w:r w:rsidRPr="00A9546A">
        <w:t>Principles</w:t>
      </w:r>
      <w:proofErr w:type="spellEnd"/>
      <w:r w:rsidRPr="00A9546A">
        <w:t>, Policy &amp; Practice, 5(1), S. 7–74. DOI: 10.1080/0969595980050102.</w:t>
      </w:r>
      <w:proofErr w:type="gramStart"/>
      <w:r w:rsidRPr="00A9546A">
        <w:t>]}[</w:t>
      </w:r>
      <w:proofErr w:type="gramEnd"/>
      <w:r w:rsidRPr="00A9546A">
        <w:t>[77]]</w:t>
      </w:r>
    </w:p>
    <w:p w14:paraId="6C6D3BA1" w14:textId="77777777" w:rsidR="00A9546A" w:rsidRPr="00A9546A" w:rsidRDefault="00A9546A" w:rsidP="00A9546A">
      <w:r w:rsidRPr="00A9546A">
        <w:t>Für meine Untersuchung ergibt sich daraus, dass die Feststellung eines Fehlers noch keine vollständige Lernunterstützung darstellt. Wenn ein Lernender eine unzutreffende funktionale Beziehung verwendet, kann die Lehrkraft dies zwar erkennen und mitteilen. Für den weiteren Lernprozess ist jedoch entscheidend, ob die Rückmeldung zur Klärung der mathematischen Vorstellung führt und ob der Lernende die korrigierte Beziehung bei einer weiteren Aufgabe selbstständig verwenden kann.</w:t>
      </w:r>
    </w:p>
    <w:p w14:paraId="359577F0" w14:textId="77777777" w:rsidR="00A9546A" w:rsidRPr="00A9546A" w:rsidRDefault="00A9546A" w:rsidP="00A9546A">
      <w:r w:rsidRPr="00A9546A">
        <w:t>Die grafische Sichtbarkeit eines Fehlers könnte dabei hilfreich sein, wenn sie dem Lernenden ermöglicht, die unzutreffende Beziehung mit den Angaben der Aufgabe zu vergleichen. Sie könnte aber auch folgenlos bleiben, wenn lediglich eine Markierung geändert wird, ohne dass die mathematische Ursache des Fehlers verstanden wurde.</w:t>
      </w:r>
    </w:p>
    <w:p w14:paraId="4227141E" w14:textId="77777777" w:rsidR="00A9546A" w:rsidRPr="00A9546A" w:rsidRDefault="00A9546A" w:rsidP="00A9546A">
      <w:r w:rsidRPr="00A9546A">
        <w:t xml:space="preserve">Sadler entwickelt eine theoretische Betrachtung formativer Bewertung, die insbesondere den Vergleich zwischen einem aktuellen Bearbeitungsstand und den angestrebten Qualitätsanforderungen berücksichtigt. Seine Analyse macht deutlich, dass eine lernwirksame Nutzung von Rückmeldungen voraussetzt, die Qualitätskriterien zu verstehen und die eigene Arbeit im Verhältnis zu diesen Kriterien beurteilen zu können. Die Rückmeldung muss damit über die bloße Feststellung einer Abweichung hinausgehen. {[Sadler, D. Royce (1989). Formative Assessment and </w:t>
      </w:r>
      <w:proofErr w:type="spellStart"/>
      <w:r w:rsidRPr="00A9546A">
        <w:t>the</w:t>
      </w:r>
      <w:proofErr w:type="spellEnd"/>
      <w:r w:rsidRPr="00A9546A">
        <w:t xml:space="preserve"> Design </w:t>
      </w:r>
      <w:proofErr w:type="spellStart"/>
      <w:r w:rsidRPr="00A9546A">
        <w:t>of</w:t>
      </w:r>
      <w:proofErr w:type="spellEnd"/>
      <w:r w:rsidRPr="00A9546A">
        <w:t xml:space="preserve"> </w:t>
      </w:r>
      <w:proofErr w:type="spellStart"/>
      <w:r w:rsidRPr="00A9546A">
        <w:t>Instructional</w:t>
      </w:r>
      <w:proofErr w:type="spellEnd"/>
      <w:r w:rsidRPr="00A9546A">
        <w:t xml:space="preserve"> Systems. </w:t>
      </w:r>
      <w:proofErr w:type="spellStart"/>
      <w:r w:rsidRPr="00A9546A">
        <w:t>Instructional</w:t>
      </w:r>
      <w:proofErr w:type="spellEnd"/>
      <w:r w:rsidRPr="00A9546A">
        <w:t xml:space="preserve"> Science, 18(2), S. 119–144. DOI: 10.1007/BF00117714.</w:t>
      </w:r>
      <w:proofErr w:type="gramStart"/>
      <w:r w:rsidRPr="00A9546A">
        <w:t>]}[</w:t>
      </w:r>
      <w:proofErr w:type="gramEnd"/>
      <w:r w:rsidRPr="00A9546A">
        <w:t>[78]]</w:t>
      </w:r>
    </w:p>
    <w:p w14:paraId="703BAC3F" w14:textId="77777777" w:rsidR="00A9546A" w:rsidRPr="00A9546A" w:rsidRDefault="00A9546A" w:rsidP="00A9546A">
      <w:r w:rsidRPr="00A9546A">
        <w:t xml:space="preserve">Für das FRZK ist diese Überlegung wichtig, weil seine Darstellungsstruktur bestimmte mathematische Anforderungen ausdrücklich sichtbar machen soll. Dazu </w:t>
      </w:r>
      <w:proofErr w:type="gramStart"/>
      <w:r w:rsidRPr="00A9546A">
        <w:t>gehören</w:t>
      </w:r>
      <w:proofErr w:type="gramEnd"/>
      <w:r w:rsidRPr="00A9546A">
        <w:t xml:space="preserve"> die Identifikation der relevanten Größen, die Beschreibung der funktionalen Beziehungen und die Beachtung des Geltungsbereichs. Wenn diese Anforderungen für den Lernenden erkennbar sind, könnten sie auch zur selbstständigen Überprüfung der Bearbeitung herangezogen werden.</w:t>
      </w:r>
    </w:p>
    <w:p w14:paraId="3C4BD590" w14:textId="77777777" w:rsidR="00A9546A" w:rsidRPr="00A9546A" w:rsidRDefault="00A9546A" w:rsidP="00A9546A">
      <w:r w:rsidRPr="00A9546A">
        <w:t>Eine solche Verwendung setzt allerdings voraus, dass die zugrunde gelegten Kriterien fachlich angemessen sind. Eine formal vollständige FRZK-Darstellung ist nicht automatisch mathematisch richtig. Ebenso kann eine sachgerechte mathematische Lösung vorliegen, obwohl nicht jedes Element eines zusätzlichen Darstellungsverfahrens verwendet wurde.</w:t>
      </w:r>
    </w:p>
    <w:p w14:paraId="444CC5B6" w14:textId="77777777" w:rsidR="00A9546A" w:rsidRPr="00A9546A" w:rsidRDefault="00A9546A" w:rsidP="00A9546A">
      <w:r w:rsidRPr="00A9546A">
        <w:t>Ich darf deshalb die Einhaltung eines FRZK-spezifischen Darstellungsschemas nicht mit der Qualität der mathematischen Leistung gleichsetzen. Entscheidend muss bleiben, ob die Aufgabe fachlich korrekt verstanden und bearbeitet wurde. Das Darstellungsverfahren ist zunächst ein Hilfsmittel für diesen Prozess, nicht dessen eigenständiger Maßstab.</w:t>
      </w:r>
    </w:p>
    <w:p w14:paraId="5049AD22" w14:textId="77777777" w:rsidR="00A9546A" w:rsidRPr="00A9546A" w:rsidRDefault="00A9546A" w:rsidP="00A9546A">
      <w:r w:rsidRPr="00A9546A">
        <w:t xml:space="preserve">Hattie und Timperley entwickeln ein differenziertes Modell der Rückmeldung. Sie untersuchen insbesondere, auf welche Fragen sich Feedback beziehen kann und auf welcher Ebene es ansetzt. Dabei unterscheiden sie Informationen über die Aufgabe selbst, über den Bearbeitungsprozess, über die Selbstregulation und über persönliche Eigenschaften des Lernenden. Ihre Analyse zeigt, dass unterschiedliche Formen von Feedback unterschiedlich wirksam sein können und dass Rückmeldungen nicht unter allen Bedingungen positive Lernwirkungen hervorbringen. {[Hattie, John; Timperley, Helen (2007). The Power </w:t>
      </w:r>
      <w:proofErr w:type="spellStart"/>
      <w:r w:rsidRPr="00A9546A">
        <w:t>of</w:t>
      </w:r>
      <w:proofErr w:type="spellEnd"/>
      <w:r w:rsidRPr="00A9546A">
        <w:t xml:space="preserve"> Feedback. Review </w:t>
      </w:r>
      <w:proofErr w:type="spellStart"/>
      <w:r w:rsidRPr="00A9546A">
        <w:t>of</w:t>
      </w:r>
      <w:proofErr w:type="spellEnd"/>
      <w:r w:rsidRPr="00A9546A">
        <w:t xml:space="preserve"> Educational Research, 77(1), S. 81–112. DOI: 10.3102/003465430298487.</w:t>
      </w:r>
      <w:proofErr w:type="gramStart"/>
      <w:r w:rsidRPr="00A9546A">
        <w:t>]}[</w:t>
      </w:r>
      <w:proofErr w:type="gramEnd"/>
      <w:r w:rsidRPr="00A9546A">
        <w:t>[79]]</w:t>
      </w:r>
    </w:p>
    <w:p w14:paraId="3583DF46" w14:textId="77777777" w:rsidR="00A9546A" w:rsidRPr="00A9546A" w:rsidRDefault="00A9546A" w:rsidP="00A9546A">
      <w:r w:rsidRPr="00A9546A">
        <w:lastRenderedPageBreak/>
        <w:t>Für die Untersuchung des FRZK erscheint mir insbesondere der Unterschied zwischen aufgabenbezogenem und prozessbezogenem Feedback wesentlich. Eine aufgabenbezogene Rückmeldung kann beispielsweise darauf hinweisen, dass ein berechneter Funktionswert nicht zur gegebenen Gleichung passt. Eine prozessbezogene Rückmeldung könnte dagegen die Frage aufwerfen, weshalb gerade diese Gleichung verwendet wurde und ob ihre Voraussetzungen erfüllt sind.</w:t>
      </w:r>
    </w:p>
    <w:p w14:paraId="1F1945D1" w14:textId="77777777" w:rsidR="00A9546A" w:rsidRPr="00A9546A" w:rsidRDefault="00A9546A" w:rsidP="00A9546A">
      <w:r w:rsidRPr="00A9546A">
        <w:t>Beide Formen der Rückmeldung können sinnvoll sein, erfassen aber unterschiedliche Aspekte der mathematischen Bearbeitung. Wenn ein Lernender bereits eine passende Gleichung ausgewählt hat und lediglich einen Rechenfehler begeht, kann eine knappe aufgabenbezogene Rückmeldung ausreichen. Wenn dagegen die grundlegende funktionale Beziehung falsch verstanden wurde, wird eine bloße Korrektur des Ergebnisses voraussichtlich nicht genügen.</w:t>
      </w:r>
    </w:p>
    <w:p w14:paraId="27981E0C" w14:textId="77777777" w:rsidR="00A9546A" w:rsidRPr="00A9546A" w:rsidRDefault="00A9546A" w:rsidP="00A9546A">
      <w:r w:rsidRPr="00A9546A">
        <w:t>Die selbstregulationsbezogene Rückmeldung betrifft schließlich die Fähigkeit des Lernenden, sein eigenes Vorgehen zu überprüfen und bei Bedarf zu verändern. Gerade diese Fähigkeit ist für die beabsichtigte selbstständige Verwendung des FRZK von besonderem Interesse. Ein Lernender sollte möglichst erkennen können, welche Informationen er bereits sicher bestimmt hat, welche Beziehungen noch geprüft werden müssen und an welcher Stelle ein möglicher Fehler entstanden ist.</w:t>
      </w:r>
    </w:p>
    <w:p w14:paraId="11C571E7" w14:textId="77777777" w:rsidR="00A9546A" w:rsidRPr="00A9546A" w:rsidRDefault="00A9546A" w:rsidP="00A9546A">
      <w:r w:rsidRPr="00A9546A">
        <w:t>Dabei ist zu berücksichtigen, dass die Verwendung einer strukturierten Darstellung nicht automatisch zu einer verbesserten Selbstregulation führt. Ein Lernender kann die vorgesehenen Felder oder Kennzeichnungen ausfüllen, ohne seine Entscheidungen kritisch zu prüfen. Eine entsprechende Wirkung müsste anhand seines tatsächlichen Bearbeitungsverhaltens nachgewiesen werden.</w:t>
      </w:r>
    </w:p>
    <w:p w14:paraId="5EAF5F97" w14:textId="77777777" w:rsidR="00A9546A" w:rsidRPr="00A9546A" w:rsidRDefault="00A9546A" w:rsidP="00A9546A">
      <w:r w:rsidRPr="00A9546A">
        <w:t xml:space="preserve">Shute untersucht in ihrem Forschungsüberblick die Bedingungen formativer Rückmeldung. Sie betrachtet unter anderem unterschiedliche Formen der Rückmeldung, ihren Informationsgehalt und den Zeitpunkt ihrer Bereitstellung. Dabei hebt sie hervor, dass Feedback möglichst aufgabenbezogen und konkret sein sollte und dass seine Wirksamkeit durch Merkmale des Lernenden sowie der Aufgabe beeinflusst wird. Eine Rückmeldung kann beispielsweise lediglich die Richtigkeit einer Antwort kennzeichnen, einen Hinweis geben oder eine weiterführende Erklärung enthalten. {[Shute, Valerie J. (2008). Focus on Formative Feedback. Review </w:t>
      </w:r>
      <w:proofErr w:type="spellStart"/>
      <w:r w:rsidRPr="00A9546A">
        <w:t>of</w:t>
      </w:r>
      <w:proofErr w:type="spellEnd"/>
      <w:r w:rsidRPr="00A9546A">
        <w:t xml:space="preserve"> Educational Research, 78(1), S. 153–189. DOI: 10.3102/0034654307313795.</w:t>
      </w:r>
      <w:proofErr w:type="gramStart"/>
      <w:r w:rsidRPr="00A9546A">
        <w:t>]}[</w:t>
      </w:r>
      <w:proofErr w:type="gramEnd"/>
      <w:r w:rsidRPr="00A9546A">
        <w:t>[80]]</w:t>
      </w:r>
    </w:p>
    <w:p w14:paraId="08F3184C" w14:textId="77777777" w:rsidR="00A9546A" w:rsidRPr="00A9546A" w:rsidRDefault="00A9546A" w:rsidP="00A9546A">
      <w:r w:rsidRPr="00A9546A">
        <w:t>Für das FRZK ergibt sich daraus, dass die Qualität der Rückmeldung nicht allein durch ihre Ausführlichkeit bestimmt wird. Eine kurze Frage nach der Bedeutung einer Variablen kann hilfreicher sein als eine umfangreiche Wiederholung des gesamten Lösungswegs, wenn die eigentliche Schwierigkeit gerade in der Zuordnung der Größen liegt.</w:t>
      </w:r>
    </w:p>
    <w:p w14:paraId="70F7D96C" w14:textId="77777777" w:rsidR="00A9546A" w:rsidRPr="00A9546A" w:rsidRDefault="00A9546A" w:rsidP="00A9546A">
      <w:r w:rsidRPr="00A9546A">
        <w:t>Umgekehrt kann eine sehr knappe Rückmeldung ungeeignet sein, wenn der Lernende die zugrunde liegende mathematische Beziehung noch nicht versteht. Die Art des Feedbacks muss deshalb an die erkennbare Schwierigkeit angepasst werden.</w:t>
      </w:r>
    </w:p>
    <w:p w14:paraId="6F5CFED1" w14:textId="77777777" w:rsidR="00A9546A" w:rsidRPr="00A9546A" w:rsidRDefault="00A9546A" w:rsidP="00A9546A">
      <w:r w:rsidRPr="00A9546A">
        <w:t xml:space="preserve">Besonders relevant erscheint mir die Frage nach der richtigen Platzierung einer Rückmeldung. Erfolgt sie unmittelbar nach jeder einzelnen Handlung, kann dies die selbstständige Überprüfung des eigenen Vorgehens einschränken. Erfolgt sie dagegen erst nach einer längeren fehlerhaften Bearbeitung, können bereits mehrere nachfolgende Schritte auf einer unzutreffenden Voraussetzung beruhen. Es lässt sich deshalb keine </w:t>
      </w:r>
      <w:r w:rsidRPr="00A9546A">
        <w:lastRenderedPageBreak/>
        <w:t>allgemeine Regel ableiten, nach der Feedback immer möglichst früh oder möglichst spät erfolgen sollte.</w:t>
      </w:r>
    </w:p>
    <w:p w14:paraId="5DA8780F" w14:textId="77777777" w:rsidR="00A9546A" w:rsidRPr="00A9546A" w:rsidRDefault="00A9546A" w:rsidP="00A9546A">
      <w:r w:rsidRPr="00A9546A">
        <w:t>Bei der Anwendung des FRZK könnte eine abgestufte Rückmeldung darin bestehen, zunächst auf eine auffällige Beziehung hinzuweisen, anschließend nach ihrer mathematischen Begründung zu fragen und erst bei weiterem Unterstützungsbedarf eine konkrete Korrektur anzubieten. Diese Abfolge wäre eine mögliche didaktische Umsetzung; ihre Wirksamkeit müsste jedoch für die betreffenden Aufgaben und Lernenden untersucht werden.</w:t>
      </w:r>
    </w:p>
    <w:p w14:paraId="2312B317" w14:textId="77777777" w:rsidR="00A9546A" w:rsidRPr="00A9546A" w:rsidRDefault="00A9546A" w:rsidP="00A9546A">
      <w:r w:rsidRPr="00A9546A">
        <w:t xml:space="preserve">Eine aktuelle empirische Grundlage für die differenzierte Beurteilung von Feedback bietet die Metaanalyse von Wisniewski, Zierer und Hattie. Die Autoren werten 435 Studien mit 994 Effektgrößen und insgesamt mehr als 61.000 Teilnehmenden aus. Sie berichten einen mittleren Gesamteffekt von etwa d = 0,48, weisen jedoch zugleich eine erhebliche Heterogenität der Ergebnisse nach. Besonders bedeutsam ist der Informationsgehalt der Rückmeldung. Die Wirkung unterscheidet sich zudem zwischen verschiedenen Arten von Lernergebnissen. {[Wisniewski, Benedikt; Zierer, Klaus; Hattie, John (2020). The Power </w:t>
      </w:r>
      <w:proofErr w:type="spellStart"/>
      <w:r w:rsidRPr="00A9546A">
        <w:t>of</w:t>
      </w:r>
      <w:proofErr w:type="spellEnd"/>
      <w:r w:rsidRPr="00A9546A">
        <w:t xml:space="preserve"> Feedback Revisited: A Meta-Analysis </w:t>
      </w:r>
      <w:proofErr w:type="spellStart"/>
      <w:r w:rsidRPr="00A9546A">
        <w:t>of</w:t>
      </w:r>
      <w:proofErr w:type="spellEnd"/>
      <w:r w:rsidRPr="00A9546A">
        <w:t xml:space="preserve"> Educational Feedback Research. Frontiers in </w:t>
      </w:r>
      <w:proofErr w:type="spellStart"/>
      <w:r w:rsidRPr="00A9546A">
        <w:t>Psychology</w:t>
      </w:r>
      <w:proofErr w:type="spellEnd"/>
      <w:r w:rsidRPr="00A9546A">
        <w:t>, 10, Artikel 3087. DOI: 10.3389/fpsyg.2019.03087.</w:t>
      </w:r>
      <w:proofErr w:type="gramStart"/>
      <w:r w:rsidRPr="00A9546A">
        <w:t>]}[</w:t>
      </w:r>
      <w:proofErr w:type="gramEnd"/>
      <w:r w:rsidRPr="00A9546A">
        <w:t>[81]]</w:t>
      </w:r>
    </w:p>
    <w:p w14:paraId="1F6D3274" w14:textId="77777777" w:rsidR="00A9546A" w:rsidRPr="00A9546A" w:rsidRDefault="00A9546A" w:rsidP="00A9546A">
      <w:r w:rsidRPr="00A9546A">
        <w:t>Aus diesen Ergebnissen folgt für mich, dass Feedback nicht als einheitliche Maßnahme mit einer festen erwartbaren Wirkung behandelt werden darf. Eine pauschale Aussage, Rückmeldung verbessere die mathematische Leistung um einen bestimmten Betrag, wäre angesichts der unterschiedlichen Untersuchungsbedingungen nicht gerechtfertigt.</w:t>
      </w:r>
    </w:p>
    <w:p w14:paraId="3B354F5A" w14:textId="77777777" w:rsidR="00A9546A" w:rsidRPr="00A9546A" w:rsidRDefault="00A9546A" w:rsidP="00A9546A">
      <w:r w:rsidRPr="00A9546A">
        <w:t>Für das FRZK bedeutet dies, dass ich die Art der verwendeten Rückmeldung dokumentieren muss. Eine Markierung eines fehlerhaften Ergebnisses, eine Frage nach einer fehlenden Voraussetzung und eine vollständige Erklärung eines Rechenverfahrens sind unterschiedliche Maßnahmen. Werden sie ohne weitere Unterscheidung gemeinsam als Unterstützung erfasst, lässt sich ihre jeweilige Wirkung nicht angemessen beurteilen.</w:t>
      </w:r>
    </w:p>
    <w:p w14:paraId="073206EA" w14:textId="77777777" w:rsidR="00A9546A" w:rsidRPr="00A9546A" w:rsidRDefault="00A9546A" w:rsidP="00A9546A">
      <w:r w:rsidRPr="00A9546A">
        <w:t xml:space="preserve">Noch deutlicher wird diese Einschränkung durch die Metaanalyse von Kluger und </w:t>
      </w:r>
      <w:proofErr w:type="spellStart"/>
      <w:r w:rsidRPr="00A9546A">
        <w:t>DeNisi</w:t>
      </w:r>
      <w:proofErr w:type="spellEnd"/>
      <w:r w:rsidRPr="00A9546A">
        <w:t xml:space="preserve">. Sie untersuchen die Wirkungen von Feedbackinterventionen auf die Leistung und zeigen, dass Rückmeldungen nicht zwangsläufig Verbesserungen bewirken. In einem Teil der untersuchten Fälle gingen Feedbackinterventionen sogar mit einer Verschlechterung der Leistung einher. Die Autoren entwickeln dazu einen theoretischen Ansatz, in dem insbesondere die Ausrichtung der Aufmerksamkeit eine wesentliche Rolle spielt. {[Kluger, </w:t>
      </w:r>
      <w:proofErr w:type="spellStart"/>
      <w:r w:rsidRPr="00A9546A">
        <w:t>Avraham</w:t>
      </w:r>
      <w:proofErr w:type="spellEnd"/>
      <w:r w:rsidRPr="00A9546A">
        <w:t xml:space="preserve"> N.; </w:t>
      </w:r>
      <w:proofErr w:type="spellStart"/>
      <w:r w:rsidRPr="00A9546A">
        <w:t>DeNisi</w:t>
      </w:r>
      <w:proofErr w:type="spellEnd"/>
      <w:r w:rsidRPr="00A9546A">
        <w:t xml:space="preserve">, Angelo (1996). The </w:t>
      </w:r>
      <w:proofErr w:type="spellStart"/>
      <w:r w:rsidRPr="00A9546A">
        <w:t>Effects</w:t>
      </w:r>
      <w:proofErr w:type="spellEnd"/>
      <w:r w:rsidRPr="00A9546A">
        <w:t xml:space="preserve"> </w:t>
      </w:r>
      <w:proofErr w:type="spellStart"/>
      <w:r w:rsidRPr="00A9546A">
        <w:t>of</w:t>
      </w:r>
      <w:proofErr w:type="spellEnd"/>
      <w:r w:rsidRPr="00A9546A">
        <w:t xml:space="preserve"> Feedback </w:t>
      </w:r>
      <w:proofErr w:type="spellStart"/>
      <w:r w:rsidRPr="00A9546A">
        <w:t>Interventions</w:t>
      </w:r>
      <w:proofErr w:type="spellEnd"/>
      <w:r w:rsidRPr="00A9546A">
        <w:t xml:space="preserve"> on Performance: A Historical Review, a Meta-Analysis, and a </w:t>
      </w:r>
      <w:proofErr w:type="spellStart"/>
      <w:r w:rsidRPr="00A9546A">
        <w:t>Preliminary</w:t>
      </w:r>
      <w:proofErr w:type="spellEnd"/>
      <w:r w:rsidRPr="00A9546A">
        <w:t xml:space="preserve"> Feedback Intervention Theory. Psychological Bulletin, 119(2), S. 254–284. DOI: 10.1037/0033-2909.119.2.254.</w:t>
      </w:r>
      <w:proofErr w:type="gramStart"/>
      <w:r w:rsidRPr="00A9546A">
        <w:t>]}[</w:t>
      </w:r>
      <w:proofErr w:type="gramEnd"/>
      <w:r w:rsidRPr="00A9546A">
        <w:t>[82]]</w:t>
      </w:r>
    </w:p>
    <w:p w14:paraId="254002F8" w14:textId="77777777" w:rsidR="00A9546A" w:rsidRPr="00A9546A" w:rsidRDefault="00A9546A" w:rsidP="00A9546A">
      <w:r w:rsidRPr="00A9546A">
        <w:t>Diese Ergebnisse sind für eine sorgfältige Bewertung individueller mathematischer Lernförderung unverzichtbar. Eine Rückmeldung kann den Blick auf den fachlichen Zusammenhang lenken, aber auch Unsicherheit erzeugen oder die Aufmerksamkeit von der Aufgabe wegführen. Insbesondere die Bewertung persönlicher Eigenschaften des Lernenden ist von einer Rückmeldung über einen konkreten mathematischen Bearbeitungsschritt zu unterscheiden.</w:t>
      </w:r>
    </w:p>
    <w:p w14:paraId="23BEB445" w14:textId="77777777" w:rsidR="00A9546A" w:rsidRPr="00A9546A" w:rsidRDefault="00A9546A" w:rsidP="00A9546A">
      <w:r w:rsidRPr="00A9546A">
        <w:t>Für das FRZK möchte ich deshalb die Rückmeldung möglichst an fachlich überprüfbaren Eigenschaften einer Aufgabe ausrichten. Anstelle einer allgemeinen Bewertung der mathematischen Fähigkeit könnte beispielsweise gefragt werden, ob die gewählte funktionale Beziehung aus den Angaben tatsächlich folgt. Damit wird die Aufmerksamkeit auf einen bestimmbaren mathematischen Gegenstand gelenkt.</w:t>
      </w:r>
    </w:p>
    <w:p w14:paraId="66167C2D" w14:textId="77777777" w:rsidR="00A9546A" w:rsidRPr="00A9546A" w:rsidRDefault="00A9546A" w:rsidP="00A9546A">
      <w:r w:rsidRPr="00A9546A">
        <w:lastRenderedPageBreak/>
        <w:t>Eine solche Vorgehensweise ist jedoch kein eigenständiger Forschungsbeitrag des FRZK. Sie entspricht vielmehr einer allgemeinen Anforderung an aufgabenbezogene Lernunterstützung. Der mögliche Beitrag des Darstellungsrahmens müsste darin liegen, die für eine entsprechende Rückmeldung benötigten mathematischen Informationen leichter zugänglich oder nachvollziehbarer zu machen.</w:t>
      </w:r>
    </w:p>
    <w:p w14:paraId="07A6C4A2" w14:textId="77777777" w:rsidR="00A9546A" w:rsidRPr="00A9546A" w:rsidRDefault="00A9546A" w:rsidP="00A9546A">
      <w:r w:rsidRPr="00A9546A">
        <w:t xml:space="preserve">Die Bedeutung unterschiedlicher Bewertungsformen wird durch Butler empirisch untersucht. Sie vergleicht unter anderem die Wirkungen individueller aufgabenbezogener Kommentare mit numerischen Bewertungen und mit einer Kombination beider Formen. In ihrer Untersuchung mit Lernenden der fünften und sechsten Klassenstufe zeigten sich unter den untersuchten Bedingungen Vorteile aufgabenbezogener Kommentare gegenüber bestimmten bewertungsorientierten Rückmeldungen </w:t>
      </w:r>
      <w:proofErr w:type="gramStart"/>
      <w:r w:rsidRPr="00A9546A">
        <w:t>hinsichtlich Interesse</w:t>
      </w:r>
      <w:proofErr w:type="gramEnd"/>
      <w:r w:rsidRPr="00A9546A">
        <w:t xml:space="preserve"> und Leistung. {[Butler, Ruth (1988). </w:t>
      </w:r>
      <w:proofErr w:type="spellStart"/>
      <w:r w:rsidRPr="00A9546A">
        <w:t>Enhancing</w:t>
      </w:r>
      <w:proofErr w:type="spellEnd"/>
      <w:r w:rsidRPr="00A9546A">
        <w:t xml:space="preserve"> and </w:t>
      </w:r>
      <w:proofErr w:type="spellStart"/>
      <w:r w:rsidRPr="00A9546A">
        <w:t>Undermining</w:t>
      </w:r>
      <w:proofErr w:type="spellEnd"/>
      <w:r w:rsidRPr="00A9546A">
        <w:t xml:space="preserve"> </w:t>
      </w:r>
      <w:proofErr w:type="spellStart"/>
      <w:r w:rsidRPr="00A9546A">
        <w:t>Intrinsic</w:t>
      </w:r>
      <w:proofErr w:type="spellEnd"/>
      <w:r w:rsidRPr="00A9546A">
        <w:t xml:space="preserve"> Motivation: The </w:t>
      </w:r>
      <w:proofErr w:type="spellStart"/>
      <w:r w:rsidRPr="00A9546A">
        <w:t>Effects</w:t>
      </w:r>
      <w:proofErr w:type="spellEnd"/>
      <w:r w:rsidRPr="00A9546A">
        <w:t xml:space="preserve"> </w:t>
      </w:r>
      <w:proofErr w:type="spellStart"/>
      <w:r w:rsidRPr="00A9546A">
        <w:t>of</w:t>
      </w:r>
      <w:proofErr w:type="spellEnd"/>
      <w:r w:rsidRPr="00A9546A">
        <w:t xml:space="preserve"> Task-</w:t>
      </w:r>
      <w:proofErr w:type="spellStart"/>
      <w:r w:rsidRPr="00A9546A">
        <w:t>Involving</w:t>
      </w:r>
      <w:proofErr w:type="spellEnd"/>
      <w:r w:rsidRPr="00A9546A">
        <w:t xml:space="preserve"> and Ego-</w:t>
      </w:r>
      <w:proofErr w:type="spellStart"/>
      <w:r w:rsidRPr="00A9546A">
        <w:t>Involving</w:t>
      </w:r>
      <w:proofErr w:type="spellEnd"/>
      <w:r w:rsidRPr="00A9546A">
        <w:t xml:space="preserve"> Evaluation on Interest and Performance. British Journal </w:t>
      </w:r>
      <w:proofErr w:type="spellStart"/>
      <w:r w:rsidRPr="00A9546A">
        <w:t>of</w:t>
      </w:r>
      <w:proofErr w:type="spellEnd"/>
      <w:r w:rsidRPr="00A9546A">
        <w:t xml:space="preserve"> Educational </w:t>
      </w:r>
      <w:proofErr w:type="spellStart"/>
      <w:r w:rsidRPr="00A9546A">
        <w:t>Psychology</w:t>
      </w:r>
      <w:proofErr w:type="spellEnd"/>
      <w:r w:rsidRPr="00A9546A">
        <w:t>, 58(1), S. 1–14. DOI: 10.1111/j.2044-8279.1988.tb00874.x.</w:t>
      </w:r>
      <w:proofErr w:type="gramStart"/>
      <w:r w:rsidRPr="00A9546A">
        <w:t>]}[</w:t>
      </w:r>
      <w:proofErr w:type="gramEnd"/>
      <w:r w:rsidRPr="00A9546A">
        <w:t>[83]]</w:t>
      </w:r>
    </w:p>
    <w:p w14:paraId="23D23F1D" w14:textId="77777777" w:rsidR="00A9546A" w:rsidRPr="00A9546A" w:rsidRDefault="00A9546A" w:rsidP="00A9546A">
      <w:r w:rsidRPr="00A9546A">
        <w:t>Für meine Untersuchung ergibt sich daraus, dass die Kommunikation über eine mathematische Aufgabe nicht allein auf die abschließende Bewertung ihrer Lösung ausgerichtet sein sollte. Eine sachbezogene Rückmeldung kann den Lernenden auf Aspekte hinweisen, die er verändern oder besser begründen kann. Sie enthält damit potenziell mehr Informationen für die weitere Bearbeitung als die bloße Feststellung einer Leistungsstufe.</w:t>
      </w:r>
    </w:p>
    <w:p w14:paraId="53CC0138" w14:textId="77777777" w:rsidR="00A9546A" w:rsidRPr="00A9546A" w:rsidRDefault="00A9546A" w:rsidP="00A9546A">
      <w:r w:rsidRPr="00A9546A">
        <w:t>Dabei muss ich die Reichweite der Untersuchung beachten. Butler untersuchte bestimmte schulische Aufgaben und Rückmeldungsbedingungen. Aus ihren Ergebnissen lässt sich nicht unmittelbar ableiten, welche Feedbackform bei jeder mathematischen Aufgabe oder bei der Verwendung des FRZK am wirksamsten ist. Sie stützen jedoch die Forderung, zwischen einer Bewertung des Lernenden und einer fachlichen Rückmeldung über seine Aufgabenbearbeitung zu unterscheiden.</w:t>
      </w:r>
    </w:p>
    <w:p w14:paraId="54579856" w14:textId="77777777" w:rsidR="00A9546A" w:rsidRPr="00A9546A" w:rsidRDefault="00A9546A" w:rsidP="00A9546A">
      <w:r w:rsidRPr="00A9546A">
        <w:t xml:space="preserve">Die mathematische Unterstützung kann außerdem durch die Verwendung ausgearbeiteter Beispiele erfolgen. Renkl untersucht das Lernen anhand vorgerechneter Beispiele und die Bedeutung von Selbsterklärungen. Seine Arbeit zeigt, dass Lernende von ausgearbeiteten Lösungswegen profitieren können, wenn sie die dargestellten Schritte aktiv verarbeiten und deren fachliche Bedeutung nachvollziehen. Zugleich untersucht er, unter welchen Bedingungen zusätzliche Erklärungen die Auseinandersetzung mit solchen Beispielen unterstützen. {[Renkl, Alexander (2002). </w:t>
      </w:r>
      <w:proofErr w:type="spellStart"/>
      <w:r w:rsidRPr="00A9546A">
        <w:t>Worked</w:t>
      </w:r>
      <w:proofErr w:type="spellEnd"/>
      <w:r w:rsidRPr="00A9546A">
        <w:t xml:space="preserve">-Out </w:t>
      </w:r>
      <w:proofErr w:type="spellStart"/>
      <w:r w:rsidRPr="00A9546A">
        <w:t>Examples</w:t>
      </w:r>
      <w:proofErr w:type="spellEnd"/>
      <w:r w:rsidRPr="00A9546A">
        <w:t xml:space="preserve">: </w:t>
      </w:r>
      <w:proofErr w:type="spellStart"/>
      <w:r w:rsidRPr="00A9546A">
        <w:t>Instructional</w:t>
      </w:r>
      <w:proofErr w:type="spellEnd"/>
      <w:r w:rsidRPr="00A9546A">
        <w:t xml:space="preserve"> </w:t>
      </w:r>
      <w:proofErr w:type="spellStart"/>
      <w:r w:rsidRPr="00A9546A">
        <w:t>Explanations</w:t>
      </w:r>
      <w:proofErr w:type="spellEnd"/>
      <w:r w:rsidRPr="00A9546A">
        <w:t xml:space="preserve"> Support Learning </w:t>
      </w:r>
      <w:proofErr w:type="spellStart"/>
      <w:r w:rsidRPr="00A9546A">
        <w:t>by</w:t>
      </w:r>
      <w:proofErr w:type="spellEnd"/>
      <w:r w:rsidRPr="00A9546A">
        <w:t xml:space="preserve"> Self-</w:t>
      </w:r>
      <w:proofErr w:type="spellStart"/>
      <w:r w:rsidRPr="00A9546A">
        <w:t>Explanations</w:t>
      </w:r>
      <w:proofErr w:type="spellEnd"/>
      <w:r w:rsidRPr="00A9546A">
        <w:t xml:space="preserve">. Learning and </w:t>
      </w:r>
      <w:proofErr w:type="spellStart"/>
      <w:r w:rsidRPr="00A9546A">
        <w:t>Instruction</w:t>
      </w:r>
      <w:proofErr w:type="spellEnd"/>
      <w:r w:rsidRPr="00A9546A">
        <w:t>, 12(5), S. 529–556. DOI: 10.1016/S0959-4752(01)00030-5.</w:t>
      </w:r>
      <w:proofErr w:type="gramStart"/>
      <w:r w:rsidRPr="00A9546A">
        <w:t>]}[</w:t>
      </w:r>
      <w:proofErr w:type="gramEnd"/>
      <w:r w:rsidRPr="00A9546A">
        <w:t>[84]]</w:t>
      </w:r>
    </w:p>
    <w:p w14:paraId="3F7BF0A9" w14:textId="77777777" w:rsidR="00A9546A" w:rsidRPr="00A9546A" w:rsidRDefault="00A9546A" w:rsidP="00A9546A">
      <w:r w:rsidRPr="00A9546A">
        <w:t>Für das FRZK ist diese Forschung besonders relevant, weil der Darstellungsrahmen sowohl zur eigenständigen Entwicklung einer Lösung als auch zur nachträglichen Erläuterung eines vollständigen Lösungswegs verwendet werden könnte. Beide Anwendungen müssen didaktisch unterschieden werden.</w:t>
      </w:r>
    </w:p>
    <w:p w14:paraId="10CC5FEF" w14:textId="77777777" w:rsidR="00A9546A" w:rsidRPr="00A9546A" w:rsidRDefault="00A9546A" w:rsidP="00A9546A">
      <w:r w:rsidRPr="00A9546A">
        <w:t>Wird ein mathematischer Zusammenhang zunächst vollständig dargestellt, kann dies dem Lernenden ermöglichen, die beteiligten Größen und Beziehungen in Ruhe nachzuvollziehen. Wird dagegen eine teilweise unvollständige Darstellung verwendet, muss der Lernende bestimmte Beziehungen selbst ergänzen. Welche Vorgehensweise geeignet ist, hängt unter anderem davon ab, welche Kenntnisse bereits vorhanden sind und welche Lernleistung erreicht werden soll.</w:t>
      </w:r>
    </w:p>
    <w:p w14:paraId="0B8913D1" w14:textId="77777777" w:rsidR="00A9546A" w:rsidRPr="00A9546A" w:rsidRDefault="00A9546A" w:rsidP="00A9546A">
      <w:r w:rsidRPr="00A9546A">
        <w:lastRenderedPageBreak/>
        <w:t>Bei einer erstmaligen Einführung könnte ein vollständig erläutertes Beispiel notwendig sein, um die verwendeten Symbole zu verstehen. Anschließend könnte die Unterstützung reduziert werden, indem einzelne Beziehungen nicht mehr vorgegeben werden. In einer weiteren Phase wäre zu prüfen, ob der Lernende die gesamte Aufgabenstruktur eigenständig erstellen kann.</w:t>
      </w:r>
    </w:p>
    <w:p w14:paraId="24C9F10D" w14:textId="77777777" w:rsidR="00A9546A" w:rsidRPr="00A9546A" w:rsidRDefault="00A9546A" w:rsidP="00A9546A">
      <w:r w:rsidRPr="00A9546A">
        <w:t>Diese schrittweise Veränderung wäre jedoch nur dann sinnvoll, wenn die verwendeten mathematischen Begriffe zuvor fachlich richtig geklärt wurden. Eine unvollständige FRZK-Darstellung könnte einen Lernenden andernfalls dazu veranlassen, unzutreffende Beziehungen zu ergänzen, ohne deren Gültigkeit prüfen zu können.</w:t>
      </w:r>
    </w:p>
    <w:p w14:paraId="72313512" w14:textId="77777777" w:rsidR="00A9546A" w:rsidRPr="00A9546A" w:rsidRDefault="00A9546A" w:rsidP="00A9546A">
      <w:r w:rsidRPr="00A9546A">
        <w:t xml:space="preserve">Die Bedeutung des Vorwissens für die Wirksamkeit unterschiedlicher Hilfen wird durch </w:t>
      </w:r>
      <w:proofErr w:type="spellStart"/>
      <w:r w:rsidRPr="00A9546A">
        <w:t>Kalyuga</w:t>
      </w:r>
      <w:proofErr w:type="spellEnd"/>
      <w:r w:rsidRPr="00A9546A">
        <w:t xml:space="preserve">, Ayres, Chandler und </w:t>
      </w:r>
      <w:proofErr w:type="spellStart"/>
      <w:r w:rsidRPr="00A9546A">
        <w:t>Sweller</w:t>
      </w:r>
      <w:proofErr w:type="spellEnd"/>
      <w:r w:rsidRPr="00A9546A">
        <w:t xml:space="preserve"> untersucht. Die Autoren beschreiben den sogenannten Expertise-</w:t>
      </w:r>
      <w:proofErr w:type="spellStart"/>
      <w:r w:rsidRPr="00A9546A">
        <w:t>Reversal</w:t>
      </w:r>
      <w:proofErr w:type="spellEnd"/>
      <w:r w:rsidRPr="00A9546A">
        <w:t>-Effekt. Damit wird der Befund bezeichnet, dass Unterrichtsmethoden, die bei Lernenden mit geringem Vorwissen hilfreich sind, bei fortgeschritteneren Lernenden an Wirksamkeit verlieren oder unter bestimmten Bedingungen sogar nachteilige Folgen besitzen können. {[</w:t>
      </w:r>
      <w:proofErr w:type="spellStart"/>
      <w:r w:rsidRPr="00A9546A">
        <w:t>Kalyuga</w:t>
      </w:r>
      <w:proofErr w:type="spellEnd"/>
      <w:r w:rsidRPr="00A9546A">
        <w:t xml:space="preserve">, Slava; Ayres, Paul; Chandler, Paul; </w:t>
      </w:r>
      <w:proofErr w:type="spellStart"/>
      <w:r w:rsidRPr="00A9546A">
        <w:t>Sweller</w:t>
      </w:r>
      <w:proofErr w:type="spellEnd"/>
      <w:r w:rsidRPr="00A9546A">
        <w:t xml:space="preserve">, John (2003). The Expertise </w:t>
      </w:r>
      <w:proofErr w:type="spellStart"/>
      <w:r w:rsidRPr="00A9546A">
        <w:t>Reversal</w:t>
      </w:r>
      <w:proofErr w:type="spellEnd"/>
      <w:r w:rsidRPr="00A9546A">
        <w:t xml:space="preserve"> </w:t>
      </w:r>
      <w:proofErr w:type="spellStart"/>
      <w:r w:rsidRPr="00A9546A">
        <w:t>Effect</w:t>
      </w:r>
      <w:proofErr w:type="spellEnd"/>
      <w:r w:rsidRPr="00A9546A">
        <w:t xml:space="preserve">. Educational </w:t>
      </w:r>
      <w:proofErr w:type="spellStart"/>
      <w:r w:rsidRPr="00A9546A">
        <w:t>Psychologist</w:t>
      </w:r>
      <w:proofErr w:type="spellEnd"/>
      <w:r w:rsidRPr="00A9546A">
        <w:t>, 38(1), S. 23–31. DOI: 10.1207/S15326985EP3801_4.</w:t>
      </w:r>
      <w:proofErr w:type="gramStart"/>
      <w:r w:rsidRPr="00A9546A">
        <w:t>]}[</w:t>
      </w:r>
      <w:proofErr w:type="gramEnd"/>
      <w:r w:rsidRPr="00A9546A">
        <w:t>[85]]</w:t>
      </w:r>
    </w:p>
    <w:p w14:paraId="64CDD9F7" w14:textId="77777777" w:rsidR="00A9546A" w:rsidRPr="00A9546A" w:rsidRDefault="00A9546A" w:rsidP="00A9546A">
      <w:r w:rsidRPr="00A9546A">
        <w:t>Für die weitere Entwicklung des FRZK ist dieser Zusammenhang von besonderer Bedeutung. Eine ausführliche Darstellung sämtlicher Größen, Beziehungen und Voraussetzungen kann einem Lernenden mit geringen Vorkenntnissen zunächst Orientierung bieten. Für einen fortgeschrittenen Lernenden könnte dieselbe Darstellung unnötige Arbeit verursachen, wenn er die entsprechenden Beziehungen bereits sicher erkennt.</w:t>
      </w:r>
    </w:p>
    <w:p w14:paraId="482FBE42" w14:textId="77777777" w:rsidR="00A9546A" w:rsidRPr="00A9546A" w:rsidRDefault="00A9546A" w:rsidP="00A9546A">
      <w:r w:rsidRPr="00A9546A">
        <w:t>Das bedeutet nicht, dass fortgeschrittene Lernende grundsätzlich keine strukturierten Darstellungen benötigen. Vielmehr hängt ihr Nutzen vom konkreten mathematischen Problem ab. Auch ein erfahrener Lernender kann bei einer komplexen Modellierungsaufgabe von einer ausdrücklichen Ordnung der Annahmen und Beziehungen profitieren. Bei einer einfachen Routineaufgabe könnte dagegen eine knappe symbolische Bearbeitung angemessener sein.</w:t>
      </w:r>
    </w:p>
    <w:p w14:paraId="6AA2C889" w14:textId="77777777" w:rsidR="00A9546A" w:rsidRPr="00A9546A" w:rsidRDefault="00A9546A" w:rsidP="00A9546A">
      <w:r w:rsidRPr="00A9546A">
        <w:t>Daraus leite ich ab, dass das FRZK nicht als verpflichtender vollständiger Bearbeitungsablauf für jede mathematische Aufgabe entwickelt werden sollte. Seine einzelnen Darstellungselemente müssten entsprechend den Anforderungen der Aufgabe und dem Vorwissen des Lernenden eingesetzt werden können.</w:t>
      </w:r>
    </w:p>
    <w:p w14:paraId="01F41274" w14:textId="77777777" w:rsidR="00A9546A" w:rsidRPr="00A9546A" w:rsidRDefault="00A9546A" w:rsidP="00A9546A">
      <w:r w:rsidRPr="00A9546A">
        <w:t>Eine solche Anpassung stellt eine didaktische Anforderung dar, die zunächst aus der vorhandenen Forschung abgeleitet wird. Sie ist noch kein Nachweis, dass das FRZK bereits über geeignete adaptive Mechanismen verfügt oder dass seine flexible Verwendung die Lernleistung verbessert.</w:t>
      </w:r>
    </w:p>
    <w:p w14:paraId="0B74A816" w14:textId="77777777" w:rsidR="00A9546A" w:rsidRPr="00A9546A" w:rsidRDefault="00A9546A" w:rsidP="00A9546A">
      <w:r w:rsidRPr="00A9546A">
        <w:t xml:space="preserve">Die bisher untersuchte Literatur erlaubt es mir nun, die Bedeutung des </w:t>
      </w:r>
      <w:proofErr w:type="spellStart"/>
      <w:r w:rsidRPr="00A9546A">
        <w:t>Scaffolding</w:t>
      </w:r>
      <w:proofErr w:type="spellEnd"/>
      <w:r w:rsidRPr="00A9546A">
        <w:t xml:space="preserve"> für die besonderen mathematischen Festlegungen des FRZK genauer zu betrachten. Die Einführung der gerichteten Nullzustände +0 und −0 bietet dafür ein aufschlussreiches Beispiel. Diese Symbole sollen innerhalb des FRZK zusätzliche Richtungsinformationen bei entsprechenden Grenzprozessen verfügbar machen. Ihr Einsatz erfordert jedoch, dass Lernende die zugrunde liegende mathematische Bedeutung einseitiger Annäherungen verstehen.</w:t>
      </w:r>
    </w:p>
    <w:p w14:paraId="15611376" w14:textId="77777777" w:rsidR="00A9546A" w:rsidRPr="00A9546A" w:rsidRDefault="00A9546A" w:rsidP="00A9546A">
      <w:r w:rsidRPr="00A9546A">
        <w:t xml:space="preserve">Eine mögliche unterstützte Aufgabenbearbeitung könnte zunächst mit einer gewöhnlichen grafischen Darstellung beginnen. Der Lernende würde untersuchen, aus welchen Richtungen sich eine Variable der betrachteten Stelle nähert und wie sich die Funktionswerte dabei </w:t>
      </w:r>
      <w:r w:rsidRPr="00A9546A">
        <w:lastRenderedPageBreak/>
        <w:t>verhalten. Erst anschließend könnte die entsprechende FRZK-Symbolik eingeführt werden, um die bereits verstandenen Richtungsinformationen symbolisch festzuhalten.</w:t>
      </w:r>
    </w:p>
    <w:p w14:paraId="48345A91" w14:textId="77777777" w:rsidR="00A9546A" w:rsidRPr="00A9546A" w:rsidRDefault="00A9546A" w:rsidP="00A9546A">
      <w:r w:rsidRPr="00A9546A">
        <w:t>In einer weiteren Phase wäre zu prüfen, ob der Lernende diese Symbole ohne erneute Erklärung verwenden und ihre Bedeutung begründen kann. Dazu gehört insbesondere die Unterscheidung zwischen einem gewöhnlichen Funktionswert an einer Stelle und einem Grenzprozess, bei dem sich die Variable dieser Stelle nähert.</w:t>
      </w:r>
    </w:p>
    <w:p w14:paraId="1B834CEC" w14:textId="77777777" w:rsidR="00A9546A" w:rsidRPr="00A9546A" w:rsidRDefault="00A9546A" w:rsidP="00A9546A">
      <w:r w:rsidRPr="00A9546A">
        <w:t>Ein fachlich angemessenes Feedback müsste deshalb nicht nur mitteilen, ob ein eingesetztes Vorzeichen richtig ist. Es müsste gegebenenfalls darauf hinweisen, welche Annäherungsrichtung betrachtet wird und weshalb sie für das Ergebnis relevant ist.</w:t>
      </w:r>
    </w:p>
    <w:p w14:paraId="172ACC9C" w14:textId="77777777" w:rsidR="00A9546A" w:rsidRPr="00A9546A" w:rsidRDefault="00A9546A" w:rsidP="00A9546A">
      <w:r w:rsidRPr="00A9546A">
        <w:t>Dabei muss vermieden werden, dass eine besondere FRZK-Rechenregel als allgemein gültige Rechenvorschrift der gewöhnlichen reellen Zahlen vermittelt wird. Die gerichteten Nullzustände müssen innerhalb ihrer ausdrücklich definierten symbolischen Struktur verbleiben. Eine mathematisch unzulässige Operation darf nicht allein dadurch als korrekt erscheinen, dass sie im Darstellungsrahmen vorgesehen ist.</w:t>
      </w:r>
    </w:p>
    <w:p w14:paraId="5FF82C1A" w14:textId="77777777" w:rsidR="00A9546A" w:rsidRPr="00A9546A" w:rsidRDefault="00A9546A" w:rsidP="00A9546A">
      <w:r w:rsidRPr="00A9546A">
        <w:t xml:space="preserve">Eine weitere Möglichkeit der unterstützten Begriffsbildung ergibt sich bei symbolischen Unendlichkeitszuständen. Ein Lernender könnte beispielsweise die Vorstellung besitzen, dass ein Quotient zweier </w:t>
      </w:r>
      <w:proofErr w:type="gramStart"/>
      <w:r w:rsidRPr="00A9546A">
        <w:t>gegen unendlich wachsender Ausdrücke</w:t>
      </w:r>
      <w:proofErr w:type="gramEnd"/>
      <w:r w:rsidRPr="00A9546A">
        <w:t xml:space="preserve"> immer gegen eins streben müsse. Eine Rückmeldung sollte hier nicht nur darauf hinweisen, dass eine solche Schlussfolgerung unzulässig ist. Sie sollte die mathematische Ursache der Mehrdeutigkeit verdeutlichen.</w:t>
      </w:r>
    </w:p>
    <w:p w14:paraId="4EC0BA76" w14:textId="77777777" w:rsidR="00A9546A" w:rsidRPr="00A9546A" w:rsidRDefault="00A9546A" w:rsidP="00A9546A">
      <w:r w:rsidRPr="00A9546A">
        <w:t>Dazu könnte der Vergleich verschiedener Quotienten dienen, deren Zähler und Nenner unterschiedliche Wachstumsverhältnisse besitzen. Der Lernende müsste erkennen, dass die Information über unbegrenztes Wachstum allein nicht ausreicht, um das Verhalten des Quotienten eindeutig festzulegen.</w:t>
      </w:r>
    </w:p>
    <w:p w14:paraId="52BE129D" w14:textId="77777777" w:rsidR="00A9546A" w:rsidRPr="00A9546A" w:rsidRDefault="00A9546A" w:rsidP="00A9546A">
      <w:r w:rsidRPr="00A9546A">
        <w:t>Eine FRZK-Darstellung wäre in diesem Fall nur dann hilfreich, wenn sie die zusätzlichen Informationen und Gültigkeitsbedingungen sichtbar macht. Würde sie dagegen einen unbestimmten Ausdruck automatisch durch eine feste symbolische Regel ersetzen, könnte sie eine mathematische Fehlvorstellung verstärken.</w:t>
      </w:r>
    </w:p>
    <w:p w14:paraId="60DCF164" w14:textId="77777777" w:rsidR="00A9546A" w:rsidRPr="00A9546A" w:rsidRDefault="00A9546A" w:rsidP="00A9546A">
      <w:r w:rsidRPr="00A9546A">
        <w:t>Eine weitere Besonderheit betrifft den vorgesehenen Orientierungserhalt bei der Skalarmultiplikation eines Vektors mit null. Hier muss die didaktische Unterstützung zunächst die gewöhnliche mathematische Regel klären. In einem gewöhnlichen Vektorraum ergibt die Skalarmultiplikation mit null den Nullvektor. Die Orientierung des ursprünglichen Vektors ist aus diesem Ergebnis allein nicht rekonstruierbar.</w:t>
      </w:r>
    </w:p>
    <w:p w14:paraId="172579CC" w14:textId="77777777" w:rsidR="00A9546A" w:rsidRPr="00A9546A" w:rsidRDefault="00A9546A" w:rsidP="00A9546A">
      <w:r w:rsidRPr="00A9546A">
        <w:t>Das FRZK soll diese Information zusätzlich erhalten. Eine Unterstützung könnte deshalb darin bestehen, den Lernenden ausdrücklich zwischen dem gewöhnlichen algebraischen Ergebnis und der zusätzlich geführten Zustandsinformation unterscheiden zu lassen.</w:t>
      </w:r>
    </w:p>
    <w:p w14:paraId="13BE533D" w14:textId="77777777" w:rsidR="00A9546A" w:rsidRPr="00A9546A" w:rsidRDefault="00A9546A" w:rsidP="00A9546A">
      <w:r w:rsidRPr="00A9546A">
        <w:t>Eine mögliche Rückfrage wäre, welche mathematische Information nach der gewöhnlichen Skalarmultiplikation noch vorliegt und welche zusätzliche Information das FRZK bewahren soll. Eine weitere Frage könnte darauf gerichtet sein, ob sich aus einem bereits gegebenen gewöhnlichen Nullvektor ohne zusätzliche Angaben überhaupt eine ursprüngliche Orientierung bestimmen lässt.</w:t>
      </w:r>
    </w:p>
    <w:p w14:paraId="078C139F" w14:textId="77777777" w:rsidR="00A9546A" w:rsidRPr="00A9546A" w:rsidRDefault="00A9546A" w:rsidP="00A9546A">
      <w:r w:rsidRPr="00A9546A">
        <w:t xml:space="preserve">Solche Fragen wären nicht nur Hilfen bei der Verwendung einer neuen Darstellung. Sie beträfen unmittelbar die mathematische Bedeutung des vorgesehenen erweiterten </w:t>
      </w:r>
      <w:r w:rsidRPr="00A9546A">
        <w:lastRenderedPageBreak/>
        <w:t>Zustands. Ihre fachlich richtige Beantwortung setzt deshalb voraus, dass die betreffende FRZK-Struktur zuvor konsistent definiert wurde.</w:t>
      </w:r>
    </w:p>
    <w:p w14:paraId="23D960AD" w14:textId="77777777" w:rsidR="00A9546A" w:rsidRPr="00A9546A" w:rsidRDefault="00A9546A" w:rsidP="00A9546A">
      <w:r w:rsidRPr="00A9546A">
        <w:t>Ich muss dabei vermeiden, die didaktische Einführung mit der mathematischen Rechtfertigung zu verwechseln. Selbst wenn eine anschauliche Erklärung das Verständnis erleichtert, beweist sie nicht, dass die verwendeten Operationen mathematisch widerspruchsfrei sind. Umgekehrt kann eine mathematisch konsistente Definition für Lernende zunächst schwer verständlich sein und zusätzliche Erklärungen benötigen.</w:t>
      </w:r>
    </w:p>
    <w:p w14:paraId="655EA33D" w14:textId="77777777" w:rsidR="00A9546A" w:rsidRPr="00A9546A" w:rsidRDefault="00A9546A" w:rsidP="00A9546A">
      <w:r w:rsidRPr="00A9546A">
        <w:t>Diese Unterscheidung ist auch für die orthogonale Ausgangsorientierung des FRZK erforderlich. Die Forderung einer orthogonalen Ausgangsorientierung im Grenzzustand null ist von der Geometrie späterer funktionaler Beziehungen zu unterscheiden. Eine unterstützende Erklärung müsste deshalb verhindern, dass Lernende aus der Ausgangsdarstellung eine allgemeine geometrische Festlegung sämtlicher späterer Zusammenhänge ableiten.</w:t>
      </w:r>
    </w:p>
    <w:p w14:paraId="7AA9458E" w14:textId="77777777" w:rsidR="00A9546A" w:rsidRPr="00A9546A" w:rsidRDefault="00A9546A" w:rsidP="00A9546A">
      <w:r w:rsidRPr="00A9546A">
        <w:t>Denkbar wäre, zunächst die Bedeutung der gewählten Ausgangsrichtungen zu erklären und anschließend unterschiedliche funktionale Beziehungen zu betrachten, die innerhalb des Darstellungsrahmens entwickelt werden können. Dabei müsste ausdrücklich geklärt werden, welche Eigenschaften aus den definierten Ausgangsbedingungen folgen und welche erst durch zusätzliche mathematische Annahmen entstehen.</w:t>
      </w:r>
    </w:p>
    <w:p w14:paraId="4ADE5617" w14:textId="77777777" w:rsidR="00A9546A" w:rsidRPr="00A9546A" w:rsidRDefault="00A9546A" w:rsidP="00A9546A">
      <w:r w:rsidRPr="00A9546A">
        <w:t xml:space="preserve">Eine solche Vorgehensweise wäre eine mögliche Verbindung mathematischer Begriffsbildung mit </w:t>
      </w:r>
      <w:proofErr w:type="spellStart"/>
      <w:r w:rsidRPr="00A9546A">
        <w:t>Scaffolding</w:t>
      </w:r>
      <w:proofErr w:type="spellEnd"/>
      <w:r w:rsidRPr="00A9546A">
        <w:t>. Ob die betreffenden Hilfen für Lernende tatsächlich geeignet sind, bleibt jedoch Gegenstand der späteren didaktischen Prüfung.</w:t>
      </w:r>
    </w:p>
    <w:p w14:paraId="4E9993C9" w14:textId="77777777" w:rsidR="00A9546A" w:rsidRPr="00A9546A" w:rsidRDefault="00A9546A" w:rsidP="00A9546A">
      <w:r w:rsidRPr="00A9546A">
        <w:t xml:space="preserve">Für die empirische Untersuchung des FRZK ergibt sich aus der gesamten </w:t>
      </w:r>
      <w:proofErr w:type="spellStart"/>
      <w:r w:rsidRPr="00A9546A">
        <w:t>Scaffolding</w:t>
      </w:r>
      <w:proofErr w:type="spellEnd"/>
      <w:r w:rsidRPr="00A9546A">
        <w:t>- und Feedbackforschung eine zentrale methodische Schwierigkeit. Die Lernleistung kann nicht ohne Weiteres dem verwendeten Darstellungsverfahren zugeschrieben werden, wenn gleichzeitig die Form der Unterstützung verändert wird.</w:t>
      </w:r>
    </w:p>
    <w:p w14:paraId="74C76147" w14:textId="77777777" w:rsidR="00A9546A" w:rsidRPr="00A9546A" w:rsidRDefault="00A9546A" w:rsidP="00A9546A">
      <w:r w:rsidRPr="00A9546A">
        <w:t>Wenn beispielsweise eine Aufgabenbearbeitung ohne FRZK nur durch eine kurze schriftliche Aufgabenstellung angeleitet wird, während die FRZK-Bearbeitung durch ausführliche Erklärungen, gezielte Rückfragen und unmittelbares Feedback begleitet wird, unterscheiden sich die Bedingungen in mehreren wesentlichen Merkmalen. Ein anschließender Leistungsunterschied könnte daher auf die Darstellung, die Intensität der Unterstützung oder deren Zusammenspiel zurückzuführen sein.</w:t>
      </w:r>
    </w:p>
    <w:p w14:paraId="1FEBEA24" w14:textId="77777777" w:rsidR="00A9546A" w:rsidRPr="00A9546A" w:rsidRDefault="00A9546A" w:rsidP="00A9546A">
      <w:r w:rsidRPr="00A9546A">
        <w:t>Ein wissenschaftlich angemessener Vergleich müsste diese Unterschiede möglichst kontrollieren. Dazu gehört insbesondere, dass die Lernenden vergleichbare Bearbeitungszeiten erhalten, dass die Art der Aufgaben und ihr Schwierigkeitsgrad berücksichtigt werden und dass der Umfang der gegebenen Hinweise nachvollziehbar dokumentiert wird.</w:t>
      </w:r>
    </w:p>
    <w:p w14:paraId="3882189B" w14:textId="77777777" w:rsidR="00A9546A" w:rsidRPr="00A9546A" w:rsidRDefault="00A9546A" w:rsidP="00A9546A">
      <w:r w:rsidRPr="00A9546A">
        <w:t>Bei einer Untersuchung im individuellen Nachhilfeunterricht ist dies besonders anspruchsvoll. Die Lehrkraft reagiert häufig unmittelbar auf die beobachteten Schwierigkeiten. Diese Anpassung ist für die Förderung sinnvoll, erschwert aber zugleich die eindeutige Zuordnung möglicher Wirkungen.</w:t>
      </w:r>
    </w:p>
    <w:p w14:paraId="71F6CE9E" w14:textId="77777777" w:rsidR="00A9546A" w:rsidRPr="00A9546A" w:rsidRDefault="00A9546A" w:rsidP="00A9546A">
      <w:r w:rsidRPr="00A9546A">
        <w:t>Eine vollständige Standardisierung sämtlicher Unterrichtshandlungen wäre allerdings ebenfalls problematisch. Sie könnte gerade jene adaptive Unterstützung verhindern, die für die individuelle Lernförderung wesentlich ist. Deshalb muss zwischen einer kontrollierten Vergleichbarkeit der Bedingungen und der notwendigen Anpassung an den Lernenden abgewogen werden.</w:t>
      </w:r>
    </w:p>
    <w:p w14:paraId="24617B36" w14:textId="77777777" w:rsidR="00A9546A" w:rsidRPr="00A9546A" w:rsidRDefault="00A9546A" w:rsidP="00A9546A">
      <w:r w:rsidRPr="00A9546A">
        <w:lastRenderedPageBreak/>
        <w:t>Ich halte es daher für sinnvoll, nicht allein das Auftreten einer Hilfestellung zu dokumentieren, sondern auch ihren Anlass und ihre Funktion. Es sollte erkennbar sein, ob ein Hinweis wegen eines fachlichen Fehlers, einer unklaren Aufgabeninterpretation, einer längeren Bearbeitungsunterbrechung oder auf ausdrückliche Nachfrage des Lernenden gegeben wurde.</w:t>
      </w:r>
    </w:p>
    <w:p w14:paraId="4AC08B2D" w14:textId="77777777" w:rsidR="00A9546A" w:rsidRPr="00A9546A" w:rsidRDefault="00A9546A" w:rsidP="00A9546A">
      <w:r w:rsidRPr="00A9546A">
        <w:t>Ebenso müsste unterschieden werden, ob die Hilfestellung lediglich die Aufmerksamkeit auf eine Information richtet, eine konkrete mathematische Beziehung nahelegt oder den entscheidenden Lösungsschritt bereits vorgibt. Diese Unterschiede sind für die Bewertung der Selbstständigkeit wesentlich.</w:t>
      </w:r>
    </w:p>
    <w:p w14:paraId="57A81EE7" w14:textId="77777777" w:rsidR="00A9546A" w:rsidRPr="00A9546A" w:rsidRDefault="00A9546A" w:rsidP="00A9546A">
      <w:r w:rsidRPr="00A9546A">
        <w:t>Die Wirkung einer Hilfe zeigt sich zudem nicht allein in der unmittelbar folgenden Antwort. Ein Lernender könnte nach einem Hinweis den nächsten Rechenschritt korrekt ausführen, ohne die entsprechende Beziehung bei einer späteren Aufgabe wiederzuerkennen. Deshalb sollten auch die Bearbeitung weiterer Aufgaben und die Entwicklung des Hilfebedarfs betrachtet werden.</w:t>
      </w:r>
    </w:p>
    <w:p w14:paraId="67B670C9" w14:textId="77777777" w:rsidR="00A9546A" w:rsidRPr="00A9546A" w:rsidRDefault="00A9546A" w:rsidP="00A9546A">
      <w:r w:rsidRPr="00A9546A">
        <w:t xml:space="preserve">Für das FRZK erscheint mir insbesondere eine Untersuchung </w:t>
      </w:r>
      <w:proofErr w:type="gramStart"/>
      <w:r w:rsidRPr="00A9546A">
        <w:t>über mehrere aufeinanderfolgende Aufgaben</w:t>
      </w:r>
      <w:proofErr w:type="gramEnd"/>
      <w:r w:rsidRPr="00A9546A">
        <w:t xml:space="preserve"> geeignet. Bei einer ersten Aufgabe könnten die verwendeten Darstellungsregeln erläutert werden. Eine zweite Aufgabe könnte mit reduzierter Unterstützung erfolgen. Eine weitere Aufgabe müsste schließlich möglichst selbstständig bearbeitet werden.</w:t>
      </w:r>
    </w:p>
    <w:p w14:paraId="5D11CC4C" w14:textId="77777777" w:rsidR="00A9546A" w:rsidRPr="00A9546A" w:rsidRDefault="00A9546A" w:rsidP="00A9546A">
      <w:r w:rsidRPr="00A9546A">
        <w:t>Die Aufgaben dürften sich dabei nicht lediglich durch ausgetauschte Zahlenwerte unterscheiden, wenn eine weitergehende Übertragungsleistung untersucht werden soll. Vielmehr wäre zu prüfen, ob der Lernende die relevanten funktionalen Beziehungen auch bei veränderter Darstellung oder in einem anderen mathematischen Kontext erkennt.</w:t>
      </w:r>
    </w:p>
    <w:p w14:paraId="0ED7746D" w14:textId="77777777" w:rsidR="00A9546A" w:rsidRPr="00A9546A" w:rsidRDefault="00A9546A" w:rsidP="00A9546A">
      <w:r w:rsidRPr="00A9546A">
        <w:t>Eine spätere erneute Bearbeitung könnte zusätzlich Hinweise darauf liefern, ob die erworbenen Kenntnisse über die unmittelbare Unterrichtssituation hinaus verfügbar bleiben. Ein solcher Befund wäre jedoch nur unter Berücksichtigung des zeitlichen Abstands, weiterer Lerngelegenheiten und möglicher zusätzlicher Unterstützung zu interpretieren.</w:t>
      </w:r>
    </w:p>
    <w:p w14:paraId="7A9A33E3" w14:textId="77777777" w:rsidR="00A9546A" w:rsidRPr="00A9546A" w:rsidRDefault="00A9546A" w:rsidP="00A9546A">
      <w:r w:rsidRPr="00A9546A">
        <w:t>Die bereits vorgesehenen Kriterien zur Identifikation gegebener und gesuchter Größen, zur Beschreibung funktionaler Beziehungen, zur Begründung des Lösungswegs und zum Transfer könnten dafür einen gemeinsamen Bewertungsrahmen bilden. Entscheidend ist, dass diese Kriterien unabhängig vom verwendeten Darstellungsverfahren fachlich sinnvoll bleiben.</w:t>
      </w:r>
    </w:p>
    <w:p w14:paraId="08C597CF" w14:textId="77777777" w:rsidR="00A9546A" w:rsidRPr="00A9546A" w:rsidRDefault="00A9546A" w:rsidP="00A9546A">
      <w:r w:rsidRPr="00A9546A">
        <w:t>Eine positive Bewertung dürfte beispielsweise nicht allein davon abhängen, ob ein Lernender bestimmte FRZK-Symbole verwendet. Wenn eine Aufgabe mithilfe einer gewöhnlichen mathematischen Darstellung vollständig und richtig gelöst wird, muss diese Leistung ebenfalls angemessen erfasst werden.</w:t>
      </w:r>
    </w:p>
    <w:p w14:paraId="1F5D9BEB" w14:textId="77777777" w:rsidR="00A9546A" w:rsidRPr="00A9546A" w:rsidRDefault="00A9546A" w:rsidP="00A9546A">
      <w:r w:rsidRPr="00A9546A">
        <w:t>Umgekehrt darf die korrekte Verwendung einer FRZK-Kennzeichnung nicht als Nachweis begrifflichen Verständnisses gelten, wenn der Lernende ihre Bedeutung nicht erklären oder ihre Gültigkeitsbedingungen nicht beurteilen kann.</w:t>
      </w:r>
    </w:p>
    <w:p w14:paraId="6533574B" w14:textId="77777777" w:rsidR="00A9546A" w:rsidRPr="00A9546A" w:rsidRDefault="00A9546A" w:rsidP="00A9546A">
      <w:r w:rsidRPr="00A9546A">
        <w:t>Für die Analyse des Unterstützungsbedarfs könnte zusätzlich dokumentiert werden, ob eine Leistung selbstständig, nach einer allgemeinen Rückfrage, nach einem konkreten Hinweis oder erst nach einer ausführlichen Erklärung erbracht wurde. Eine solche Abstufung wäre zunächst ein ergänzendes Untersuchungsinstrument und müsste vor ihrer Verwendung eindeutig definiert werden.</w:t>
      </w:r>
    </w:p>
    <w:p w14:paraId="7DA8B8AD" w14:textId="77777777" w:rsidR="00A9546A" w:rsidRPr="00A9546A" w:rsidRDefault="00A9546A" w:rsidP="00A9546A">
      <w:r w:rsidRPr="00A9546A">
        <w:lastRenderedPageBreak/>
        <w:t>Dabei ist eine Vermischung von Leistungsbewertung und Hilfeintensität zu vermeiden. Die fachliche Qualität einer mathematischen Antwort und die Selbstständigkeit ihrer Entwicklung sind unterschiedliche Merkmale. Ein Ergebnis kann mathematisch richtig sein, obwohl die entscheidende Beziehung von der Lehrkraft vorgegeben wurde. Ebenso kann ein Lernender einen fachlich anspruchsvollen Lösungsansatz vollständig selbstständig entwickeln, bei der Ausführung aber einen Fehler machen.</w:t>
      </w:r>
    </w:p>
    <w:p w14:paraId="4CC1BC48" w14:textId="77777777" w:rsidR="00A9546A" w:rsidRPr="00A9546A" w:rsidRDefault="00A9546A" w:rsidP="00A9546A">
      <w:r w:rsidRPr="00A9546A">
        <w:t>Für meine Untersuchung müssen beide Beobachtungen erhalten bleiben. Andernfalls bestünde die Gefahr, dass die Wirkung einer Hilfestellung fälschlich als selbstständige mathematische Kompetenz bewertet wird oder dass eigenständige mathematische Überlegungen durch einen abschließenden Rechenfehler vollständig verdeckt werden.</w:t>
      </w:r>
    </w:p>
    <w:p w14:paraId="3F6104AD" w14:textId="77777777" w:rsidR="00A9546A" w:rsidRPr="00A9546A" w:rsidRDefault="00A9546A" w:rsidP="00A9546A">
      <w:r w:rsidRPr="00A9546A">
        <w:t>Auch die Rolle des Tutors verlangt eine ausdrückliche Betrachtung. Wenn die Person, die das FRZK entwickelt hat, zugleich die Aufgaben auswählt, die Lernenden betreut und ihre Leistungen bewertet, entstehen besondere Möglichkeiten für Erwartungs- und Beurteilungseinflüsse. Die Vertrautheit mit dem Verfahren könnte zu einer besonders günstigen Erklärung führen. Ebenso könnte eine positive Erwartung gegenüber dem FRZK die Interpretation uneindeutiger Leistungen beeinflussen.</w:t>
      </w:r>
    </w:p>
    <w:p w14:paraId="07FD379E" w14:textId="77777777" w:rsidR="00A9546A" w:rsidRPr="00A9546A" w:rsidRDefault="00A9546A" w:rsidP="00A9546A">
      <w:r w:rsidRPr="00A9546A">
        <w:t>Eine wissenschaftlich sorgfältige Untersuchung müsste solche Einflüsse soweit möglich begrenzen. Denkbar wäre beispielsweise, Aufgabenlösungen anhand vorab festgelegter Kriterien unabhängig beurteilen zu lassen oder zumindest die Bewertungsregeln so genau zu dokumentieren, dass eine weitere Person die Ergebnisse nachvollziehen kann.</w:t>
      </w:r>
    </w:p>
    <w:p w14:paraId="184B68EA" w14:textId="77777777" w:rsidR="00A9546A" w:rsidRPr="00A9546A" w:rsidRDefault="00A9546A" w:rsidP="00A9546A">
      <w:r w:rsidRPr="00A9546A">
        <w:t>Bei einer kleineren Untersuchung im Rahmen individueller Lernförderung würden dadurch nicht sämtliche methodischen Schwierigkeiten beseitigt. Insbesondere könnten unterschiedliche Ausgangsleistungen, persönliche Lernverläufe und die begrenzte Zahl der Teilnehmenden weiterhin die Aussagekraft einschränken. Dennoch ließe sich die Nachvollziehbarkeit der Beobachtungen verbessern.</w:t>
      </w:r>
    </w:p>
    <w:p w14:paraId="20049B8C" w14:textId="77777777" w:rsidR="00A9546A" w:rsidRPr="00A9546A" w:rsidRDefault="00A9546A" w:rsidP="00A9546A">
      <w:r w:rsidRPr="00A9546A">
        <w:t>Hinzu kommt, dass eine Untersuchung im Nachhilfeunterricht nicht die reguläre Lernförderung beeinträchtigen darf. Die Erhebung von Vergleichsdaten muss so gestaltet werden, dass notwendige fachliche Unterstützung nicht allein aus Untersuchungsgründen unangemessen verweigert wird. Ebenso sind Freiwilligkeit, der Schutz personenbezogener Informationen und eine klare Trennung zwischen Förderung und wissenschaftlicher Auswertung zu berücksichtigen.</w:t>
      </w:r>
    </w:p>
    <w:p w14:paraId="6BD008B9" w14:textId="77777777" w:rsidR="00A9546A" w:rsidRPr="00A9546A" w:rsidRDefault="00A9546A" w:rsidP="00A9546A">
      <w:r w:rsidRPr="00A9546A">
        <w:t>Für die wissenschaftliche Bewertung des FRZK kann außerdem ein Ergebnis bedeutsam sein, bei dem sich kein allgemeiner Lernvorteil zeigt. Sollte sich herausstellen, dass die Verwendung des FRZK bei einfachen Aufgaben keinen zusätzlichen Nutzen besitzt, während sie bei komplexeren funktionalen Zusammenhängen bestimmte Bearbeitungsschritte erleichtert, wäre dies eine sachlich wichtige Eingrenzung seines didaktischen Anwendungsbereichs.</w:t>
      </w:r>
    </w:p>
    <w:p w14:paraId="26EB8A42" w14:textId="77777777" w:rsidR="00A9546A" w:rsidRPr="00A9546A" w:rsidRDefault="00A9546A" w:rsidP="00A9546A">
      <w:r w:rsidRPr="00A9546A">
        <w:t>Ebenso könnte sich ergeben, dass der Nutzen weniger von der besonderen Symbolik als von der strukturierten Aufgabenanalyse und der Qualität der betreuenden Rückfragen abhängt. In diesem Fall wäre sorgfältig zu unterscheiden, welche Bestandteile des FRZK als eigenständige mathematische Konstruktionen erforderlich sind und welche eher didaktische Organisationsfunktionen erfüllen.</w:t>
      </w:r>
    </w:p>
    <w:p w14:paraId="3523D2EE" w14:textId="77777777" w:rsidR="00A9546A" w:rsidRPr="00A9546A" w:rsidRDefault="00A9546A" w:rsidP="00A9546A">
      <w:r w:rsidRPr="00A9546A">
        <w:t xml:space="preserve">Auch ein Ergebnis, bei dem die besonderen symbolischen Rechenregeln zusätzliche Verständnisprobleme verursachen, müsste berücksichtigt werden. Die Einführung von +0, −0, +∞ und −∞ oder eines orientierungserhaltenden Nullzustands kann nicht allein mit der </w:t>
      </w:r>
      <w:r w:rsidRPr="00A9546A">
        <w:lastRenderedPageBreak/>
        <w:t>Absicht gerechtfertigt werden, mathematische Zusammenhänge anschaulicher zu machen. Entscheidend bleibt, ob die Erweiterung mathematisch tragfähig ist und ob ihr Einsatz unter den untersuchten Bedingungen einen nachvollziehbaren Nutzen bietet.</w:t>
      </w:r>
    </w:p>
    <w:p w14:paraId="3A5FBCD8" w14:textId="77777777" w:rsidR="00A9546A" w:rsidRPr="00A9546A" w:rsidRDefault="00A9546A" w:rsidP="00A9546A">
      <w:r w:rsidRPr="00A9546A">
        <w:t>Die Forschung zur individuellen Lernförderung führt mich damit zu einer grundlegenden Unterscheidung zwischen drei Ebenen. Die erste betrifft die fachliche Korrektheit der verwendeten mathematischen Beziehungen und Operationen. Die zweite betrifft ihre Darstellung und die damit verbundenen Anforderungen an den Lernenden. Die dritte betrifft die unterstützende Interaktion zwischen Lehrkraft und Lernendem.</w:t>
      </w:r>
    </w:p>
    <w:p w14:paraId="05DC6FC8" w14:textId="77777777" w:rsidR="00A9546A" w:rsidRPr="00A9546A" w:rsidRDefault="00A9546A" w:rsidP="00A9546A">
      <w:r w:rsidRPr="00A9546A">
        <w:t>Diese Ebenen können sich während der Aufgabenbearbeitung gegenseitig beeinflussen. Sie dürfen jedoch bei der wissenschaftlichen Beurteilung nicht vollständig miteinander gleichgesetzt werden. Eine fachlich korrekte Darstellung kann ohne angemessene Unterstützung unverständlich bleiben. Eine hervorragende Unterstützung kann eine unzureichende Darstellung teilweise ausgleichen. Ein fachlich fehlerhafter symbolischer Zusammenhang wird dagegen nicht dadurch gültig, dass er besonders anschaulich erklärt wird.</w:t>
      </w:r>
    </w:p>
    <w:p w14:paraId="74B8FFCE" w14:textId="77777777" w:rsidR="00A9546A" w:rsidRPr="00A9546A" w:rsidRDefault="00A9546A" w:rsidP="00A9546A">
      <w:r w:rsidRPr="00A9546A">
        <w:t>Für das FRZK ergibt sich daraus eine methodische Grenze seines Anspruchs. Es kann als Darstellungs- und Bearbeitungsrahmen untersucht werden und möglicherweise die individuelle Lernförderung unterstützen. Es ersetzt jedoch weder die fachliche Kompetenz der betreuenden Lehrkraft noch die Notwendigkeit mathematisch begründeter Definitionen und Operationen.</w:t>
      </w:r>
    </w:p>
    <w:p w14:paraId="783A6BDB" w14:textId="77777777" w:rsidR="00A9546A" w:rsidRPr="00A9546A" w:rsidRDefault="00A9546A" w:rsidP="00A9546A">
      <w:r w:rsidRPr="00A9546A">
        <w:t>Sein möglicher didaktischer Beitrag müsste deshalb in einer nachvollziehbaren Unterstützung bestimmter mathematischer Tätigkeiten liegen. Dazu könnten das Erkennen relevanter Größen, die Klärung funktionaler Beziehungen, die Sichtbarmachung von Gültigkeitsbedingungen und die Begründung eines Lösungswegs gehören. Die besonderen symbolischen Festlegungen wären nur dort zusätzlich einzusetzen, wo ihre mathematische Bedeutung geklärt und ihre Verwendung für die betreffende Aufgabe gerechtfertigt ist.</w:t>
      </w:r>
    </w:p>
    <w:p w14:paraId="7448B1A8" w14:textId="77777777" w:rsidR="00A9546A" w:rsidRPr="00A9546A" w:rsidRDefault="00A9546A" w:rsidP="00A9546A">
      <w:r w:rsidRPr="00A9546A">
        <w:t xml:space="preserve">Die untersuchte Literatur liefert dafür einen belastbaren theoretischen Rahmen, aber keinen unmittelbaren Wirksamkeitsnachweis des FRZK. </w:t>
      </w:r>
      <w:proofErr w:type="spellStart"/>
      <w:r w:rsidRPr="00A9546A">
        <w:t>Vygotsky</w:t>
      </w:r>
      <w:proofErr w:type="spellEnd"/>
      <w:r w:rsidRPr="00A9546A">
        <w:t xml:space="preserve"> und Wood mit seinen Mitautoren begründen die Bedeutung sozial vermittelter und abgestufter Unterstützung. Van de Pol und ihre Mitautoren präzisieren das </w:t>
      </w:r>
      <w:proofErr w:type="spellStart"/>
      <w:r w:rsidRPr="00A9546A">
        <w:t>Scaffolding</w:t>
      </w:r>
      <w:proofErr w:type="spellEnd"/>
      <w:r w:rsidRPr="00A9546A">
        <w:t xml:space="preserve"> durch Anpassung, Rücknahme und Verantwortungsübertragung und zeigen zugleich die Grenzen seiner empirischen Messbarkeit. Bloom, Chi und </w:t>
      </w:r>
      <w:proofErr w:type="spellStart"/>
      <w:r w:rsidRPr="00A9546A">
        <w:t>VanLehn</w:t>
      </w:r>
      <w:proofErr w:type="spellEnd"/>
      <w:r w:rsidRPr="00A9546A">
        <w:t xml:space="preserve"> verdeutlichen die Bedeutung individueller Betreuung und die Notwendigkeit, ihre Wirkmechanismen differenziert zu untersuchen.</w:t>
      </w:r>
    </w:p>
    <w:p w14:paraId="23D47909" w14:textId="77777777" w:rsidR="00A9546A" w:rsidRPr="00A9546A" w:rsidRDefault="00A9546A" w:rsidP="00A9546A">
      <w:r w:rsidRPr="00A9546A">
        <w:t xml:space="preserve">Die Arbeiten von Black und </w:t>
      </w:r>
      <w:proofErr w:type="spellStart"/>
      <w:r w:rsidRPr="00A9546A">
        <w:t>Wiliam</w:t>
      </w:r>
      <w:proofErr w:type="spellEnd"/>
      <w:r w:rsidRPr="00A9546A">
        <w:t xml:space="preserve">, Sadler, Hattie und Timperley sowie Shute begründen die Bedeutung formativer und aufgabenbezogener Rückmeldungen. Wisniewski, Zierer und Hattie, Kluger und </w:t>
      </w:r>
      <w:proofErr w:type="spellStart"/>
      <w:r w:rsidRPr="00A9546A">
        <w:t>DeNisi</w:t>
      </w:r>
      <w:proofErr w:type="spellEnd"/>
      <w:r w:rsidRPr="00A9546A">
        <w:t xml:space="preserve"> sowie Butler zeigen, dass Feedback unter unterschiedlichen Bedingungen verschiedene und teilweise auch ungünstige Wirkungen besitzen kann. Renkl und </w:t>
      </w:r>
      <w:proofErr w:type="spellStart"/>
      <w:r w:rsidRPr="00A9546A">
        <w:t>Kalyuga</w:t>
      </w:r>
      <w:proofErr w:type="spellEnd"/>
      <w:r w:rsidRPr="00A9546A">
        <w:t xml:space="preserve"> mit ihren Mitautoren verdeutlichen schließlich die Bedeutung des aktiven Erklärens und des Vorwissens für die Angemessenheit einer Unterstützung.</w:t>
      </w:r>
    </w:p>
    <w:p w14:paraId="2934239D" w14:textId="77777777" w:rsidR="00A9546A" w:rsidRPr="00A9546A" w:rsidRDefault="00A9546A" w:rsidP="00A9546A">
      <w:r w:rsidRPr="00A9546A">
        <w:t>Aus dieser Forschung leite ich für die weitere Entwicklung des FRZK die Anforderung ab, seine didaktische Verwendung nicht als unveränderlichen Ablauf zu gestalten. Die Art und der Umfang der Darstellung müssen sich an der mathematischen Aufgabe und den Voraussetzungen des Lernenden orientieren können. Unterstützung sollte dort erfolgen, wo sie benötigt wird, und zurückgenommen werden, sobald die betreffende Tätigkeit eigenständig ausgeführt werden kann.</w:t>
      </w:r>
    </w:p>
    <w:p w14:paraId="5047139A" w14:textId="77777777" w:rsidR="00A9546A" w:rsidRPr="00A9546A" w:rsidRDefault="00A9546A" w:rsidP="00A9546A">
      <w:r w:rsidRPr="00A9546A">
        <w:lastRenderedPageBreak/>
        <w:t xml:space="preserve">Dabei bleibt offen, ob das FRZK gegenüber geeigneten bereits etablierten Darstellungs- und Unterstützungsverfahren tatsächlich einen zusätzlichen Lernvorteil besitzt. Diese Frage kann nicht allein durch die theoretische Anschlussfähigkeit an </w:t>
      </w:r>
      <w:proofErr w:type="spellStart"/>
      <w:r w:rsidRPr="00A9546A">
        <w:t>Scaffolding</w:t>
      </w:r>
      <w:proofErr w:type="spellEnd"/>
      <w:r w:rsidRPr="00A9546A">
        <w:t xml:space="preserve"> und Feedback beantwortet werden. Sie verlangt eine empirische Untersuchung, in der die Wirkung der Darstellung und die Wirkung der betreuenden Unterstützung möglichst klar voneinander unterschieden werden.</w:t>
      </w:r>
    </w:p>
    <w:p w14:paraId="51C7E56B" w14:textId="77777777" w:rsidR="00A9546A" w:rsidRPr="00A9546A" w:rsidRDefault="00A9546A" w:rsidP="00A9546A">
      <w:r w:rsidRPr="00A9546A">
        <w:t>Für mich führt die Untersuchung damit zu einer präzisen Schwerpunktsetzung. Entscheidend ist nicht allein, ob ein Lernender eine mathematische Aufgabe unter Verwendung des FRZK erfolgreich abschließt. Entscheidend ist, welche mathematischen Entscheidungen er selbstständig treffen kann, wie sich sein Unterstützungsbedarf entwickelt und ob er die gewonnenen Kenntnisse auch in einer veränderten Aufgabe ohne unmittelbare Hilfe verwendet.</w:t>
      </w:r>
    </w:p>
    <w:p w14:paraId="7CB917FA" w14:textId="77777777" w:rsidR="00A9546A" w:rsidRPr="00A9546A" w:rsidRDefault="00A9546A" w:rsidP="00A9546A">
      <w:r w:rsidRPr="00A9546A">
        <w:t>Damit ist zugleich die methodische Grundlage für die nächste Untersuchung vorbereitet. Die bisher betrachteten Arbeiten zeigen, welche Anforderungen an mathematische Lernförderung und an eine angemessene Bewertung von Lernleistungen zu stellen sind. Noch offen bleibt, mit welchem Forschungsdesign eine didaktische Entwicklung wie das FRZK systematisch untersucht, schrittweise verbessert und empirisch bewertet werden kann.</w:t>
      </w:r>
    </w:p>
    <w:p w14:paraId="63D9D76A" w14:textId="77777777" w:rsidR="00A9546A" w:rsidRPr="00A9546A" w:rsidRDefault="00A9546A" w:rsidP="00A9546A">
      <w:r w:rsidRPr="00A9546A">
        <w:t>Im folgenden Abschnitt untersuche ich deshalb die didaktische Entwicklungsforschung und die empirische Evaluation. Dabei werde ich insbesondere betrachten, wie theoretische Annahmen, die Entwicklung eines mathematischen Darstellungsrahmens, die Durchführung geeigneter Lernaufgaben und die Auswertung beobachtbarer Lernleistungen wissenschaftlich nachvollziehbar miteinander verbunden werden können.</w:t>
      </w:r>
    </w:p>
    <w:p w14:paraId="5DDD0F7B" w14:textId="77777777" w:rsidR="00A62181" w:rsidRPr="00A62181" w:rsidRDefault="00A62181" w:rsidP="00533796">
      <w:pPr>
        <w:pStyle w:val="berschrift2"/>
      </w:pPr>
      <w:r w:rsidRPr="00A62181">
        <w:t>2.6 Didaktische Entwicklungsforschung und empirische Evaluation</w:t>
      </w:r>
    </w:p>
    <w:p w14:paraId="04A7C1F8" w14:textId="77777777" w:rsidR="00A62181" w:rsidRPr="00A62181" w:rsidRDefault="00A62181" w:rsidP="00A62181">
      <w:r w:rsidRPr="00A62181">
        <w:t xml:space="preserve">Die bisherigen Untersuchungen haben gezeigt, dass sich der mögliche didaktische Nutzen des Funktionalen Raum-Zeit-Kohärenzsystems nicht allein aus seiner mathematischen Struktur oder aus der Anschaulichkeit seiner Darstellungen ableiten lässt. Die Forschung zu mathematischen Repräsentationen, Aufgabenverständnis, Begriffsbildung, individueller Lernförderung und Feedback verdeutlicht vielmehr, dass Lernleistungen durch eine Vielzahl miteinander verbundener Bedingungen beeinflusst werden. Dazu </w:t>
      </w:r>
      <w:proofErr w:type="gramStart"/>
      <w:r w:rsidRPr="00A62181">
        <w:t>gehören</w:t>
      </w:r>
      <w:proofErr w:type="gramEnd"/>
      <w:r w:rsidRPr="00A62181">
        <w:t xml:space="preserve"> das Vorwissen des Lernenden, die Schwierigkeit der Aufgabe, die verwendeten Darstellungsformen, die Art der Unterstützung und die Möglichkeiten zur selbstständigen Überprüfung eines Lösungswegs.</w:t>
      </w:r>
    </w:p>
    <w:p w14:paraId="32C90A3B" w14:textId="77777777" w:rsidR="00A62181" w:rsidRPr="00A62181" w:rsidRDefault="00A62181" w:rsidP="00A62181">
      <w:r w:rsidRPr="00A62181">
        <w:t>Für die wissenschaftliche Untersuchung des FRZK ergibt sich daraus eine methodische Herausforderung. Ich muss ein Verfahren untersuchen, das einerseits als methodisch-didaktischer Darstellungs- und Bearbeitungsrahmen entwickelt werden soll und andererseits besondere symbolische Festlegungen enthält, deren mathematische Eigenschaften eigenständig zu begründen sind. Die vorgesehenen Zustände +∞, −∞, +0 und −0 sowie der Erhalt von Orientierungsinformationen bei der Skalarmultiplikation eines Vektors mit null stellen dabei andere Anforderungen an eine Prüfung als die allgemeine Strukturierung von Aufgabeninformationen.</w:t>
      </w:r>
    </w:p>
    <w:p w14:paraId="659A49AE" w14:textId="77777777" w:rsidR="00A62181" w:rsidRPr="00A62181" w:rsidRDefault="00A62181" w:rsidP="00A62181">
      <w:r w:rsidRPr="00A62181">
        <w:t xml:space="preserve">Die mathematische Konsistenz einer Operation kann nicht durch eine Unterrichtsbeobachtung nachgewiesen werden. Umgekehrt folgt aus einer konsistenten mathematischen Definition noch kein didaktischer Vorteil. Ebenso kann eine positive Unterrichtserfahrung einen möglichen Lernnutzen nahelegen, ohne bereits einen kausalen </w:t>
      </w:r>
      <w:r w:rsidRPr="00A62181">
        <w:lastRenderedPageBreak/>
        <w:t>Wirksamkeitsnachweis zu erbringen. Deshalb muss ich unterscheiden, welche Aussagen durch mathematische Argumentation, welche durch systematische Beobachtung und welche durch geeignete empirische Vergleiche gestützt werden können.</w:t>
      </w:r>
    </w:p>
    <w:p w14:paraId="6B0986A7" w14:textId="77777777" w:rsidR="00A62181" w:rsidRPr="00A62181" w:rsidRDefault="00A62181" w:rsidP="00A62181">
      <w:r w:rsidRPr="00A62181">
        <w:t>Für die Entwicklung eines solchen Untersuchungsansatzes bietet die didaktische Entwicklungsforschung einen wichtigen wissenschaftlichen Rahmen. Sie verbindet die Gestaltung von Lernumgebungen und Unterrichtsverfahren mit ihrer systematischen Untersuchung. Dabei wird die Entwicklung nicht lediglich als vorbereitende Tätigkeit verstanden, die einer späteren Forschung vorausgeht. Vielmehr können die Gestaltung, die Anwendung und die Analyse eines didaktischen Verfahrens miteinander verbunden werden, sofern die zugrunde liegenden Annahmen, Entscheidungen und Beobachtungen nachvollziehbar dokumentiert bleiben.</w:t>
      </w:r>
    </w:p>
    <w:p w14:paraId="677FAAD4" w14:textId="77777777" w:rsidR="00A62181" w:rsidRPr="00A62181" w:rsidRDefault="00A62181" w:rsidP="00A62181">
      <w:r w:rsidRPr="00A62181">
        <w:t xml:space="preserve">Brown beschreibt in ihrer grundlegenden Arbeit zu Designexperimenten die methodischen Schwierigkeiten, die entstehen, wenn komplexe Lernumgebungen unter realen Unterrichtsbedingungen entwickelt und untersucht werden. Sie hebt hervor, dass sich die Bedingungen solcher Lernumgebungen nicht vollständig auf einzelne, isoliert kontrollierbare Variablen reduzieren lassen. Zugleich verfolgt sie das Ziel, theoretisch begründete Veränderungen des Unterrichts zu entwickeln und ihre Wirkungen in den tatsächlichen Lernzusammenhängen zu untersuchen. {[Brown, Ann L. (1992). Design Experiments: </w:t>
      </w:r>
      <w:proofErr w:type="spellStart"/>
      <w:r w:rsidRPr="00A62181">
        <w:t>Theoretical</w:t>
      </w:r>
      <w:proofErr w:type="spellEnd"/>
      <w:r w:rsidRPr="00A62181">
        <w:t xml:space="preserve"> and </w:t>
      </w:r>
      <w:proofErr w:type="spellStart"/>
      <w:r w:rsidRPr="00A62181">
        <w:t>Methodological</w:t>
      </w:r>
      <w:proofErr w:type="spellEnd"/>
      <w:r w:rsidRPr="00A62181">
        <w:t xml:space="preserve"> Challenges in </w:t>
      </w:r>
      <w:proofErr w:type="spellStart"/>
      <w:r w:rsidRPr="00A62181">
        <w:t>Creating</w:t>
      </w:r>
      <w:proofErr w:type="spellEnd"/>
      <w:r w:rsidRPr="00A62181">
        <w:t xml:space="preserve"> </w:t>
      </w:r>
      <w:proofErr w:type="spellStart"/>
      <w:r w:rsidRPr="00A62181">
        <w:t>Complex</w:t>
      </w:r>
      <w:proofErr w:type="spellEnd"/>
      <w:r w:rsidRPr="00A62181">
        <w:t xml:space="preserve"> </w:t>
      </w:r>
      <w:proofErr w:type="spellStart"/>
      <w:r w:rsidRPr="00A62181">
        <w:t>Interventions</w:t>
      </w:r>
      <w:proofErr w:type="spellEnd"/>
      <w:r w:rsidRPr="00A62181">
        <w:t xml:space="preserve"> in Classroom Settings. The Journal </w:t>
      </w:r>
      <w:proofErr w:type="spellStart"/>
      <w:r w:rsidRPr="00A62181">
        <w:t>of</w:t>
      </w:r>
      <w:proofErr w:type="spellEnd"/>
      <w:r w:rsidRPr="00A62181">
        <w:t xml:space="preserve"> </w:t>
      </w:r>
      <w:proofErr w:type="spellStart"/>
      <w:r w:rsidRPr="00A62181">
        <w:t>the</w:t>
      </w:r>
      <w:proofErr w:type="spellEnd"/>
      <w:r w:rsidRPr="00A62181">
        <w:t xml:space="preserve"> Learning Sciences, 2(2), S. 141–178. DOI: 10.1207/s15327809jls0202_2.</w:t>
      </w:r>
      <w:proofErr w:type="gramStart"/>
      <w:r w:rsidRPr="00A62181">
        <w:t>]}[</w:t>
      </w:r>
      <w:proofErr w:type="gramEnd"/>
      <w:r w:rsidRPr="00A62181">
        <w:t>[86]]</w:t>
      </w:r>
    </w:p>
    <w:p w14:paraId="27C97217" w14:textId="77777777" w:rsidR="00A62181" w:rsidRPr="00A62181" w:rsidRDefault="00A62181" w:rsidP="00A62181">
      <w:r w:rsidRPr="00A62181">
        <w:t>Für meine Untersuchung ist dieser Ansatz relevant, weil das FRZK nicht als vollständig isolierte Einzelmaßnahme eingesetzt werden soll. Die Darstellung funktionaler Beziehungen erfolgt in konkreten mathematischen Aufgaben und ist dabei mit Erklärungen, Rückfragen und Entscheidungen der betreuenden Lehrkraft verbunden. Gerade diese Einbettung kann für die praktische Verwendbarkeit des Verfahrens entscheidend sein.</w:t>
      </w:r>
    </w:p>
    <w:p w14:paraId="762AA57C" w14:textId="77777777" w:rsidR="00A62181" w:rsidRPr="00A62181" w:rsidRDefault="00A62181" w:rsidP="00A62181">
      <w:r w:rsidRPr="00A62181">
        <w:t>Daraus darf ich allerdings nicht folgern, dass eine Untersuchung unter realen Lernbedingungen automatisch belastbare Aussagen über die Wirksamkeit des FRZK ermöglicht. Die Nähe zur Unterrichtspraxis erhöht zunächst die praktische Relevanz der Beobachtungen. Sie kann aber zugleich dazu führen, dass mehrere Einflussgrößen gleichzeitig verändert werden und ihre jeweiligen Wirkungen schwer voneinander zu unterscheiden sind.</w:t>
      </w:r>
    </w:p>
    <w:p w14:paraId="5D1B6AAD" w14:textId="77777777" w:rsidR="00A62181" w:rsidRPr="00A62181" w:rsidRDefault="00A62181" w:rsidP="00A62181">
      <w:r w:rsidRPr="00A62181">
        <w:t>Browns Arbeit begründet deshalb für mich vor allem die Notwendigkeit, Entwicklungsentscheidungen und Unterrichtsbedingungen systematisch zu dokumentieren. Ich muss festhalten, welche Eigenschaften des FRZK in einer bestimmten Untersuchung verwendet werden, welche didaktischen Annahmen dahinterstehen und welche Veränderungen im Verlauf der Anwendung vorgenommen werden. Ohne eine solche Dokumentation ließe sich später nicht zuverlässig feststellen, welche konkrete Fassung oder Verwendung des Verfahrens untersucht wurde.</w:t>
      </w:r>
    </w:p>
    <w:p w14:paraId="7FD84696" w14:textId="77777777" w:rsidR="00A62181" w:rsidRPr="00A62181" w:rsidRDefault="00A62181" w:rsidP="00A62181">
      <w:r w:rsidRPr="00A62181">
        <w:t>Das Design-</w:t>
      </w:r>
      <w:proofErr w:type="spellStart"/>
      <w:r w:rsidRPr="00A62181">
        <w:t>Based</w:t>
      </w:r>
      <w:proofErr w:type="spellEnd"/>
      <w:r w:rsidRPr="00A62181">
        <w:t xml:space="preserve"> Research Collective beschreibt die entwicklungsorientierte Bildungsforschung als Verbindung theoretisch begründeter Gestaltung mit empirischer Untersuchung. Dabei steht nicht allein die Frage im Mittelpunkt, ob eine Innovation unter bestimmten Bedingungen funktioniert. Untersucht werden soll auch, wie, unter welchen Voraussetzungen und weshalb die angestrebten Lernprozesse entstehen. Die Entwicklung einer Lernumgebung wird somit zugleich als Möglichkeit betrachtet, theoretische Annahmen über Lernen und Unterricht zu konkretisieren und zu überprüfen. {[The Design-</w:t>
      </w:r>
      <w:proofErr w:type="spellStart"/>
      <w:r w:rsidRPr="00A62181">
        <w:t>Based</w:t>
      </w:r>
      <w:proofErr w:type="spellEnd"/>
      <w:r w:rsidRPr="00A62181">
        <w:t xml:space="preserve"> </w:t>
      </w:r>
      <w:r w:rsidRPr="00A62181">
        <w:lastRenderedPageBreak/>
        <w:t>Research Collective (2003). Design-</w:t>
      </w:r>
      <w:proofErr w:type="spellStart"/>
      <w:r w:rsidRPr="00A62181">
        <w:t>Based</w:t>
      </w:r>
      <w:proofErr w:type="spellEnd"/>
      <w:r w:rsidRPr="00A62181">
        <w:t xml:space="preserve"> Research: An Emerging </w:t>
      </w:r>
      <w:proofErr w:type="spellStart"/>
      <w:r w:rsidRPr="00A62181">
        <w:t>Paradigm</w:t>
      </w:r>
      <w:proofErr w:type="spellEnd"/>
      <w:r w:rsidRPr="00A62181">
        <w:t xml:space="preserve"> </w:t>
      </w:r>
      <w:proofErr w:type="spellStart"/>
      <w:r w:rsidRPr="00A62181">
        <w:t>for</w:t>
      </w:r>
      <w:proofErr w:type="spellEnd"/>
      <w:r w:rsidRPr="00A62181">
        <w:t xml:space="preserve"> Educational </w:t>
      </w:r>
      <w:proofErr w:type="spellStart"/>
      <w:r w:rsidRPr="00A62181">
        <w:t>Inquiry</w:t>
      </w:r>
      <w:proofErr w:type="spellEnd"/>
      <w:r w:rsidRPr="00A62181">
        <w:t>. Educational Researcher, 32(1), S. 5–8. DOI: 10.3102/0013189X032001005.</w:t>
      </w:r>
      <w:proofErr w:type="gramStart"/>
      <w:r w:rsidRPr="00A62181">
        <w:t>]}[</w:t>
      </w:r>
      <w:proofErr w:type="gramEnd"/>
      <w:r w:rsidRPr="00A62181">
        <w:t>[87]]</w:t>
      </w:r>
    </w:p>
    <w:p w14:paraId="2718DD3B" w14:textId="77777777" w:rsidR="00A62181" w:rsidRPr="00A62181" w:rsidRDefault="00A62181" w:rsidP="00A62181">
      <w:r w:rsidRPr="00A62181">
        <w:t>Diese Verbindung zwischen theoretischer Annahme und didaktischer Gestaltung ist für das FRZK entscheidend. Es reicht nicht aus, eine neue Darstellung zu entwickeln und anschließend zu beobachten, ob die Lernenden mit ihr arbeiten können. Ich muss vielmehr festlegen, welcher konkrete Lernmechanismus durch eine bestimmte Eigenschaft der Darstellung unterstützt werden soll.</w:t>
      </w:r>
    </w:p>
    <w:p w14:paraId="7FEBFA45" w14:textId="77777777" w:rsidR="00A62181" w:rsidRPr="00A62181" w:rsidRDefault="00A62181" w:rsidP="00A62181">
      <w:r w:rsidRPr="00A62181">
        <w:t>Wenn beispielsweise gegebene und gesuchte Größen in einer gemeinsamen Struktur gekennzeichnet werden, könnte die beabsichtigte Wirkung darin bestehen, dass Lernende notwendige und überflüssige Informationen leichter unterscheiden. Wenn Gültigkeitsbedingungen ausdrücklich festgehalten werden, könnte die Zielsetzung darin liegen, unzulässige Rechenoperationen seltener anzuwenden. Wenn gerichtete Nullzustände verwendet werden, könnte untersucht werden, ob die Unterscheidung einseitiger Grenzprozesse sicherer gelingt.</w:t>
      </w:r>
    </w:p>
    <w:p w14:paraId="1AED211B" w14:textId="77777777" w:rsidR="00A62181" w:rsidRPr="00A62181" w:rsidRDefault="00A62181" w:rsidP="00A62181">
      <w:r w:rsidRPr="00A62181">
        <w:t>Diese Annahmen betreffen unterschiedliche Teilfunktionen des FRZK. Sie sollten deshalb nicht ohne weitere Prüfung in einer einzigen allgemeinen Behauptung zusammengefasst werden, das System verbessere das mathematische Verständnis. Eine solche Behauptung wäre zu unbestimmt, um aus einem konkreten Untersuchungsergebnis belastbare Schlussfolgerungen abzuleiten.</w:t>
      </w:r>
    </w:p>
    <w:p w14:paraId="161BBBFD" w14:textId="77777777" w:rsidR="00A62181" w:rsidRPr="00A62181" w:rsidRDefault="00A62181" w:rsidP="00A62181">
      <w:r w:rsidRPr="00A62181">
        <w:t xml:space="preserve">Cobb, </w:t>
      </w:r>
      <w:proofErr w:type="spellStart"/>
      <w:r w:rsidRPr="00A62181">
        <w:t>Confrey</w:t>
      </w:r>
      <w:proofErr w:type="spellEnd"/>
      <w:r w:rsidRPr="00A62181">
        <w:t xml:space="preserve">, </w:t>
      </w:r>
      <w:proofErr w:type="spellStart"/>
      <w:r w:rsidRPr="00A62181">
        <w:t>diSessa</w:t>
      </w:r>
      <w:proofErr w:type="spellEnd"/>
      <w:r w:rsidRPr="00A62181">
        <w:t xml:space="preserve">, Lehrer und </w:t>
      </w:r>
      <w:proofErr w:type="spellStart"/>
      <w:r w:rsidRPr="00A62181">
        <w:t>Schauble</w:t>
      </w:r>
      <w:proofErr w:type="spellEnd"/>
      <w:r w:rsidRPr="00A62181">
        <w:t xml:space="preserve"> präzisieren die Ziele und Merkmale von Designexperimenten in der Bildungsforschung. Sie betonen die Verbindung einer praktischen Gestaltungsabsicht mit der Entwicklung bereichsspezifischer theoretischer Erklärungen. Dazu gehören die Untersuchung von Lernverläufen, die wiederholte Anpassung von Lernumgebungen und die systematische Auswertung umfangreicher Beobachtungsdaten. Die Autoren weisen zugleich auf die Bedeutung einer reflektierten retrospektiven Analyse und ausdrücklich benannter Kriterien für wissenschaftliche Schlussfolgerungen hin. {[Cobb, Paul; </w:t>
      </w:r>
      <w:proofErr w:type="spellStart"/>
      <w:r w:rsidRPr="00A62181">
        <w:t>Confrey</w:t>
      </w:r>
      <w:proofErr w:type="spellEnd"/>
      <w:r w:rsidRPr="00A62181">
        <w:t xml:space="preserve">, </w:t>
      </w:r>
      <w:proofErr w:type="spellStart"/>
      <w:r w:rsidRPr="00A62181">
        <w:t>Jere</w:t>
      </w:r>
      <w:proofErr w:type="spellEnd"/>
      <w:r w:rsidRPr="00A62181">
        <w:t xml:space="preserve">; </w:t>
      </w:r>
      <w:proofErr w:type="spellStart"/>
      <w:r w:rsidRPr="00A62181">
        <w:t>diSessa</w:t>
      </w:r>
      <w:proofErr w:type="spellEnd"/>
      <w:r w:rsidRPr="00A62181">
        <w:t xml:space="preserve">, Andrea; Lehrer, Richard; </w:t>
      </w:r>
      <w:proofErr w:type="spellStart"/>
      <w:r w:rsidRPr="00A62181">
        <w:t>Schauble</w:t>
      </w:r>
      <w:proofErr w:type="spellEnd"/>
      <w:r w:rsidRPr="00A62181">
        <w:t>, Leona (2003). Design Experiments in Educational Research. Educational Researcher, 32(1), S. 9–13. DOI: 10.3102/0013189X032001009.</w:t>
      </w:r>
      <w:proofErr w:type="gramStart"/>
      <w:r w:rsidRPr="00A62181">
        <w:t>]}[</w:t>
      </w:r>
      <w:proofErr w:type="gramEnd"/>
      <w:r w:rsidRPr="00A62181">
        <w:t>[88]]</w:t>
      </w:r>
    </w:p>
    <w:p w14:paraId="41078EB5" w14:textId="77777777" w:rsidR="00A62181" w:rsidRPr="00A62181" w:rsidRDefault="00A62181" w:rsidP="00A62181">
      <w:r w:rsidRPr="00A62181">
        <w:t>Für meine Untersuchung ergibt sich daraus eine wichtige Unterscheidung zwischen der Entwicklung eines Verfahrens und seiner Bewertung. Während einer Entwicklungsphase können Unterrichtsbeobachtungen dazu beitragen, unklare Begriffe, ungeeignete Darstellungen oder unnötige Bearbeitungsschritte zu erkennen. Die anschließende Veränderung des Verfahrens kann sinnvoll sein. Sie verändert jedoch zugleich den Gegenstand, dessen Wirkung untersucht wird.</w:t>
      </w:r>
    </w:p>
    <w:p w14:paraId="59FA9FA0" w14:textId="77777777" w:rsidR="00A62181" w:rsidRPr="00A62181" w:rsidRDefault="00A62181" w:rsidP="00A62181">
      <w:r w:rsidRPr="00A62181">
        <w:t>Wenn beispielsweise eine FRZK-Darstellung nach mehreren Unterrichtseinheiten vereinfacht wird, beziehen sich spätere Beobachtungen nicht mehr vollständig auf dieselbe Intervention wie frühere Beobachtungen. Eine gemeinsame quantitative Auswertung wäre nur dann sachgerecht, wenn die Unterschiede zwischen den untersuchten Fassungen berücksichtigt werden.</w:t>
      </w:r>
    </w:p>
    <w:p w14:paraId="7ECAB036" w14:textId="77777777" w:rsidR="00A62181" w:rsidRPr="00A62181" w:rsidRDefault="00A62181" w:rsidP="00A62181">
      <w:r w:rsidRPr="00A62181">
        <w:t>Deshalb muss die Weiterentwicklung des FRZK von einer Untersuchung unterschieden werden, in der eine zuvor festgelegte Darstellung unter möglichst vergleichbaren Bedingungen eingesetzt wird. Beide Untersuchungsformen können wissenschaftlich sinnvoll sein. Sie beantworten jedoch unterschiedliche Fragen.</w:t>
      </w:r>
    </w:p>
    <w:p w14:paraId="40D707D2" w14:textId="77777777" w:rsidR="00A62181" w:rsidRPr="00A62181" w:rsidRDefault="00A62181" w:rsidP="00A62181">
      <w:r w:rsidRPr="00A62181">
        <w:lastRenderedPageBreak/>
        <w:t xml:space="preserve">McKenney und Reeves entwickeln einen umfassenden methodischen Rahmen für die Durchführung bildungswissenschaftlicher Entwicklungsforschung. Sie behandeln die Zusammenarbeit zwischen Forschung und Praxis, die Analyse des Lernproblems, die Gestaltung und Erprobung von Interventionen sowie die Nutzung der gewonnenen Erkenntnisse für weitere Entwicklungsentscheidungen. Ein besonderer Schwerpunkt liegt dabei auf der Verbindung praktischer Verbesserungen mit theoretisch verwertbaren Forschungsergebnissen. {[McKenney, Susan; Reeves, Thomas C. (2018). </w:t>
      </w:r>
      <w:proofErr w:type="spellStart"/>
      <w:r w:rsidRPr="00A62181">
        <w:t>Conducting</w:t>
      </w:r>
      <w:proofErr w:type="spellEnd"/>
      <w:r w:rsidRPr="00A62181">
        <w:t xml:space="preserve"> Educational Design Research. 2. Auflage. London: Routledge. DOI: 10.4324/9781315105642.</w:t>
      </w:r>
      <w:proofErr w:type="gramStart"/>
      <w:r w:rsidRPr="00A62181">
        <w:t>]}[</w:t>
      </w:r>
      <w:proofErr w:type="gramEnd"/>
      <w:r w:rsidRPr="00A62181">
        <w:t>[89]]</w:t>
      </w:r>
    </w:p>
    <w:p w14:paraId="1453D50A" w14:textId="77777777" w:rsidR="00A62181" w:rsidRPr="00A62181" w:rsidRDefault="00A62181" w:rsidP="00A62181">
      <w:r w:rsidRPr="00A62181">
        <w:t>Für die Untersuchung des FRZK ist daran besonders bedeutsam, dass ein didaktisches Verfahren nicht allein anhand seiner beabsichtigten Funktionen bewertet werden darf. Es muss auch unter realistischen Anwendungsbedingungen verwendbar sein. Eine Darstellung kann theoretisch vollständig und mathematisch korrekt sein, im Unterricht aber so viel Zeit beanspruchen, dass ihre Verwendung für bestimmte Aufgaben kaum zweckmäßig erscheint.</w:t>
      </w:r>
    </w:p>
    <w:p w14:paraId="6F209AA0" w14:textId="77777777" w:rsidR="00A62181" w:rsidRPr="00A62181" w:rsidRDefault="00A62181" w:rsidP="00A62181">
      <w:r w:rsidRPr="00A62181">
        <w:t>Umgekehrt kann eine zunächst aufwendige Einführung gerechtfertigt sein, wenn die Lernenden anschließend Beziehungen schneller, sicherer oder selbstständiger erkennen. Ob ein solcher Vorteil entsteht, ist jedoch eine empirische Frage. Die Entwicklungsforschung liefert dafür keinen automatischen Nachweis, sondern einen Rahmen zur systematischen Untersuchung.</w:t>
      </w:r>
    </w:p>
    <w:p w14:paraId="50D8DC97" w14:textId="77777777" w:rsidR="00A62181" w:rsidRPr="00A62181" w:rsidRDefault="00A62181" w:rsidP="00A62181">
      <w:proofErr w:type="spellStart"/>
      <w:r w:rsidRPr="00A62181">
        <w:t>Plomp</w:t>
      </w:r>
      <w:proofErr w:type="spellEnd"/>
      <w:r w:rsidRPr="00A62181">
        <w:t xml:space="preserve"> beschreibt die Bildungsdesignforschung als einen Forschungsansatz, bei dem Lernprobleme analysiert, geeignete Lösungen entwickelt und diese unter Verwendung theoretischer und empirischer Erkenntnisse untersucht werden. Dabei unterscheidet er unter anderem zwischen entwicklungsorientierten Untersuchungen zur Verbesserung einer Intervention und solchen, die stärker auf das Verständnis von Lernprozessen ausgerichtet sind. Seine Darstellung berücksichtigt die Verbindung von Voruntersuchung, Entwicklung, formativer Evaluation und weiterführender Beurteilung. {[</w:t>
      </w:r>
      <w:proofErr w:type="spellStart"/>
      <w:r w:rsidRPr="00A62181">
        <w:t>Plomp</w:t>
      </w:r>
      <w:proofErr w:type="spellEnd"/>
      <w:r w:rsidRPr="00A62181">
        <w:t xml:space="preserve">, </w:t>
      </w:r>
      <w:proofErr w:type="spellStart"/>
      <w:r w:rsidRPr="00A62181">
        <w:t>Tjeerd</w:t>
      </w:r>
      <w:proofErr w:type="spellEnd"/>
      <w:r w:rsidRPr="00A62181">
        <w:t xml:space="preserve"> (2013). Educational Design Research: An </w:t>
      </w:r>
      <w:proofErr w:type="spellStart"/>
      <w:r w:rsidRPr="00A62181">
        <w:t>Introduction</w:t>
      </w:r>
      <w:proofErr w:type="spellEnd"/>
      <w:r w:rsidRPr="00A62181">
        <w:t xml:space="preserve">. In: </w:t>
      </w:r>
      <w:proofErr w:type="spellStart"/>
      <w:r w:rsidRPr="00A62181">
        <w:t>Plomp</w:t>
      </w:r>
      <w:proofErr w:type="spellEnd"/>
      <w:r w:rsidRPr="00A62181">
        <w:t xml:space="preserve">, </w:t>
      </w:r>
      <w:proofErr w:type="spellStart"/>
      <w:r w:rsidRPr="00A62181">
        <w:t>Tjeerd</w:t>
      </w:r>
      <w:proofErr w:type="spellEnd"/>
      <w:r w:rsidRPr="00A62181">
        <w:t xml:space="preserve">; </w:t>
      </w:r>
      <w:proofErr w:type="spellStart"/>
      <w:r w:rsidRPr="00A62181">
        <w:t>Nieveen</w:t>
      </w:r>
      <w:proofErr w:type="spellEnd"/>
      <w:r w:rsidRPr="00A62181">
        <w:t xml:space="preserve">, </w:t>
      </w:r>
      <w:proofErr w:type="spellStart"/>
      <w:r w:rsidRPr="00A62181">
        <w:t>Nienke</w:t>
      </w:r>
      <w:proofErr w:type="spellEnd"/>
      <w:r w:rsidRPr="00A62181">
        <w:t xml:space="preserve"> (Hrsg.). Educational Design Research, Part A: An </w:t>
      </w:r>
      <w:proofErr w:type="spellStart"/>
      <w:r w:rsidRPr="00A62181">
        <w:t>Introduction</w:t>
      </w:r>
      <w:proofErr w:type="spellEnd"/>
      <w:r w:rsidRPr="00A62181">
        <w:t>. Enschede: SLO, S. 11–50.</w:t>
      </w:r>
      <w:proofErr w:type="gramStart"/>
      <w:r w:rsidRPr="00A62181">
        <w:t>]}[</w:t>
      </w:r>
      <w:proofErr w:type="gramEnd"/>
      <w:r w:rsidRPr="00A62181">
        <w:t>[90]]</w:t>
      </w:r>
    </w:p>
    <w:p w14:paraId="2A937F6C" w14:textId="77777777" w:rsidR="00A62181" w:rsidRPr="00A62181" w:rsidRDefault="00A62181" w:rsidP="00A62181">
      <w:r w:rsidRPr="00A62181">
        <w:t xml:space="preserve">Diese Perspektive ist für mich hilfreich, weil sie die Untersuchung des FRZK </w:t>
      </w:r>
      <w:proofErr w:type="gramStart"/>
      <w:r w:rsidRPr="00A62181">
        <w:t>in mehrere fachlich unterscheidbare Aufgaben</w:t>
      </w:r>
      <w:proofErr w:type="gramEnd"/>
      <w:r w:rsidRPr="00A62181">
        <w:t xml:space="preserve"> gliedert. Zunächst muss ich klären, welche Schwierigkeiten mathematische Lernende tatsächlich besitzen und welche vorhandenen Verfahren zur Bearbeitung dieser Schwierigkeiten bereits zur Verfügung stehen. Anschließend muss ich die Eigenschaften des FRZK so bestimmen, dass sie für geeignete Aufgaben nachvollziehbar eingesetzt werden können. Erst danach kann untersucht werden, wie sich die Verwendung auf die Aufgabenbearbeitung auswirkt.</w:t>
      </w:r>
    </w:p>
    <w:p w14:paraId="778C21A8" w14:textId="77777777" w:rsidR="00A62181" w:rsidRPr="00A62181" w:rsidRDefault="00A62181" w:rsidP="00A62181">
      <w:r w:rsidRPr="00A62181">
        <w:t>Dabei ist die mathematische Grundlegung keine bloße Unteraufgabe der didaktischen Entwicklung. Sie stellt eine eigenständige Voraussetzung dar. Die vorgesehenen Rechenregeln des FRZK müssen unabhängig davon definiert und auf Konsistenz geprüft werden, ob Lernende ihre Anwendung als verständlich empfinden.</w:t>
      </w:r>
    </w:p>
    <w:p w14:paraId="55F4188D" w14:textId="77777777" w:rsidR="00A62181" w:rsidRPr="00A62181" w:rsidRDefault="00A62181" w:rsidP="00A62181">
      <w:r w:rsidRPr="00A62181">
        <w:t>Eine didaktische Erprobung kann mögliche Schwierigkeiten bei der Vermittlung einer mathematisch tragfähigen Regel aufzeigen. Sie kann aber nicht entscheiden, ob die Regel innerhalb der zugrunde gelegten mathematischen Struktur widerspruchsfrei ist. Diese Frage muss durch Definitionen und mathematische Begründungen beantwortet werden.</w:t>
      </w:r>
    </w:p>
    <w:p w14:paraId="105EB011" w14:textId="77777777" w:rsidR="00A62181" w:rsidRPr="00A62181" w:rsidRDefault="00A62181" w:rsidP="00A62181">
      <w:proofErr w:type="spellStart"/>
      <w:r w:rsidRPr="00A62181">
        <w:t>Nieveen</w:t>
      </w:r>
      <w:proofErr w:type="spellEnd"/>
      <w:r w:rsidRPr="00A62181">
        <w:t xml:space="preserve"> und </w:t>
      </w:r>
      <w:proofErr w:type="spellStart"/>
      <w:r w:rsidRPr="00A62181">
        <w:t>Folmer</w:t>
      </w:r>
      <w:proofErr w:type="spellEnd"/>
      <w:r w:rsidRPr="00A62181">
        <w:t xml:space="preserve"> untersuchen die formative Evaluation innerhalb der didaktischen Entwicklungsforschung. Sie beschreiben unterschiedliche Möglichkeiten, während der </w:t>
      </w:r>
      <w:r w:rsidRPr="00A62181">
        <w:lastRenderedPageBreak/>
        <w:t>Entwicklung einer Lernumgebung Informationen über deren Qualität zu gewinnen. Dazu gehören beispielsweise fachliche Begutachtungen, Erprobungen mit einzelnen Lernenden und weitergehende Untersuchungen unter realistischen Anwendungsbedingungen. Sie unterscheiden dabei unter anderem die Relevanz, Konsistenz, praktische Verwendbarkeit und Wirksamkeit eines entwickelten Produkts. {[</w:t>
      </w:r>
      <w:proofErr w:type="spellStart"/>
      <w:r w:rsidRPr="00A62181">
        <w:t>Nieveen</w:t>
      </w:r>
      <w:proofErr w:type="spellEnd"/>
      <w:r w:rsidRPr="00A62181">
        <w:t xml:space="preserve">, </w:t>
      </w:r>
      <w:proofErr w:type="spellStart"/>
      <w:r w:rsidRPr="00A62181">
        <w:t>Nienke</w:t>
      </w:r>
      <w:proofErr w:type="spellEnd"/>
      <w:r w:rsidRPr="00A62181">
        <w:t xml:space="preserve">; </w:t>
      </w:r>
      <w:proofErr w:type="spellStart"/>
      <w:r w:rsidRPr="00A62181">
        <w:t>Folmer</w:t>
      </w:r>
      <w:proofErr w:type="spellEnd"/>
      <w:r w:rsidRPr="00A62181">
        <w:t xml:space="preserve">, Elvira (2013). Formative Evaluation in Educational Design Research. In: </w:t>
      </w:r>
      <w:proofErr w:type="spellStart"/>
      <w:r w:rsidRPr="00A62181">
        <w:t>Plomp</w:t>
      </w:r>
      <w:proofErr w:type="spellEnd"/>
      <w:r w:rsidRPr="00A62181">
        <w:t xml:space="preserve">, </w:t>
      </w:r>
      <w:proofErr w:type="spellStart"/>
      <w:r w:rsidRPr="00A62181">
        <w:t>Tjeerd</w:t>
      </w:r>
      <w:proofErr w:type="spellEnd"/>
      <w:r w:rsidRPr="00A62181">
        <w:t xml:space="preserve">; </w:t>
      </w:r>
      <w:proofErr w:type="spellStart"/>
      <w:r w:rsidRPr="00A62181">
        <w:t>Nieveen</w:t>
      </w:r>
      <w:proofErr w:type="spellEnd"/>
      <w:r w:rsidRPr="00A62181">
        <w:t xml:space="preserve">, </w:t>
      </w:r>
      <w:proofErr w:type="spellStart"/>
      <w:r w:rsidRPr="00A62181">
        <w:t>Nienke</w:t>
      </w:r>
      <w:proofErr w:type="spellEnd"/>
      <w:r w:rsidRPr="00A62181">
        <w:t xml:space="preserve"> (Hrsg.). Educational Design Research, Part A: An </w:t>
      </w:r>
      <w:proofErr w:type="spellStart"/>
      <w:r w:rsidRPr="00A62181">
        <w:t>Introduction</w:t>
      </w:r>
      <w:proofErr w:type="spellEnd"/>
      <w:r w:rsidRPr="00A62181">
        <w:t>. Enschede: SLO, S. 152–169.</w:t>
      </w:r>
      <w:proofErr w:type="gramStart"/>
      <w:r w:rsidRPr="00A62181">
        <w:t>]}[</w:t>
      </w:r>
      <w:proofErr w:type="gramEnd"/>
      <w:r w:rsidRPr="00A62181">
        <w:t>[91]]</w:t>
      </w:r>
    </w:p>
    <w:p w14:paraId="1B9543A9" w14:textId="77777777" w:rsidR="00A62181" w:rsidRPr="00A62181" w:rsidRDefault="00A62181" w:rsidP="00A62181">
      <w:r w:rsidRPr="00A62181">
        <w:t>Für das FRZK ergibt sich aus dieser Unterscheidung eine wesentliche methodische Konsequenz. Die Frage, ob ein mathematischer Darstellungsrahmen fachlich nachvollziehbar aufgebaut ist, unterscheidet sich von der Frage, ob Lernende ihn selbstständig verwenden können. Beide Fragen unterscheiden sich wiederum davon, ob durch seine Verwendung bessere Lernleistungen entstehen.</w:t>
      </w:r>
    </w:p>
    <w:p w14:paraId="485168CF" w14:textId="77777777" w:rsidR="00A62181" w:rsidRPr="00A62181" w:rsidRDefault="00A62181" w:rsidP="00A62181">
      <w:r w:rsidRPr="00A62181">
        <w:t>Eine fachliche Begutachtung könnte beispielsweise feststellen, dass eine bestimmte FRZK-Darstellung mathematisch uneindeutige Begriffe verwendet. Eine Einzelerprobung könnte zeigen, dass Lernende eine Kennzeichnung missverstehen. Eine vergleichende Untersuchung könnte schließlich feststellen, ob eine überarbeitete Darstellung bei geeigneten Aufgaben zu besseren Bearbeitungsergebnissen führt.</w:t>
      </w:r>
    </w:p>
    <w:p w14:paraId="762EB2CD" w14:textId="77777777" w:rsidR="00A62181" w:rsidRPr="00A62181" w:rsidRDefault="00A62181" w:rsidP="00A62181">
      <w:r w:rsidRPr="00A62181">
        <w:t>Die einzelnen Untersuchungen ergänzen einander, sind aber nicht austauschbar. Selbst wenn eine fachliche Begutachtung keine offensichtlichen Fehler findet, ist damit die mathematische Konsistenz einer neu definierten Operation nicht vollständig bewiesen. Ebenso kann eine sehr gut verständliche Darstellung in einer Vergleichsuntersuchung keinen zusätzlichen Lernvorteil zeigen.</w:t>
      </w:r>
    </w:p>
    <w:p w14:paraId="788E47FF" w14:textId="77777777" w:rsidR="00A62181" w:rsidRPr="00A62181" w:rsidRDefault="00A62181" w:rsidP="00A62181">
      <w:r w:rsidRPr="00A62181">
        <w:t>Aus der Entwicklungsforschung leite ich deshalb zunächst die Anforderung ab, den jeweiligen Prüfgegenstand ausdrücklich zu benennen. Die mathematische Korrektheit, die fachliche Verständlichkeit, die praktische Verwendbarkeit und die didaktische Wirksamkeit des FRZK müssen getrennt beurteilt werden können.</w:t>
      </w:r>
    </w:p>
    <w:p w14:paraId="056D06A3" w14:textId="77777777" w:rsidR="00A62181" w:rsidRPr="00A62181" w:rsidRDefault="00A62181" w:rsidP="00A62181">
      <w:r w:rsidRPr="00A62181">
        <w:t>Damit stellt sich die Frage, unter welchen Bedingungen aus beobachteten Lernleistungen auf die Wirkung eines didaktischen Verfahrens geschlossen werden darf. Eine Entwicklungsuntersuchung kann wertvolle Informationen über die Nutzung einer Darstellung liefern, ohne bereits die Voraussetzungen eines kontrollierten Wirksamkeitsvergleichs zu erfüllen.</w:t>
      </w:r>
    </w:p>
    <w:p w14:paraId="42A45E93" w14:textId="77777777" w:rsidR="00A62181" w:rsidRPr="00A62181" w:rsidRDefault="00A62181" w:rsidP="00A62181">
      <w:proofErr w:type="spellStart"/>
      <w:r w:rsidRPr="00A62181">
        <w:t>Shadish</w:t>
      </w:r>
      <w:proofErr w:type="spellEnd"/>
      <w:r w:rsidRPr="00A62181">
        <w:t>, Cook und Campbell behandeln in ihrem grundlegenden Werk experimentelle und quasi-experimentelle Forschungsdesigns sowie die Grenzen kausaler Schlussfolgerungen. Sie untersuchen unter anderem die Bedeutung von Vergleichsgruppen, Ausgangsunterschieden, Veränderungen über die Zeit, der Umsetzung einer Intervention und der Übertragbarkeit von Ergebnissen auf andere Situationen. Dabei verdeutlichen sie, dass ein beobachteter Unterschied zwischen zwei Messungen nicht automatisch auf eine bestimmte Maßnahme zurückgeführt werden kann. {[</w:t>
      </w:r>
      <w:proofErr w:type="spellStart"/>
      <w:r w:rsidRPr="00A62181">
        <w:t>Shadish</w:t>
      </w:r>
      <w:proofErr w:type="spellEnd"/>
      <w:r w:rsidRPr="00A62181">
        <w:t xml:space="preserve">, William R.; Cook, Thomas D.; Campbell, Donald T. (2002). Experimental and Quasi-Experimental Designs </w:t>
      </w:r>
      <w:proofErr w:type="spellStart"/>
      <w:r w:rsidRPr="00A62181">
        <w:t>for</w:t>
      </w:r>
      <w:proofErr w:type="spellEnd"/>
      <w:r w:rsidRPr="00A62181">
        <w:t xml:space="preserve"> </w:t>
      </w:r>
      <w:proofErr w:type="spellStart"/>
      <w:r w:rsidRPr="00A62181">
        <w:t>Generalized</w:t>
      </w:r>
      <w:proofErr w:type="spellEnd"/>
      <w:r w:rsidRPr="00A62181">
        <w:t xml:space="preserve"> </w:t>
      </w:r>
      <w:proofErr w:type="spellStart"/>
      <w:r w:rsidRPr="00A62181">
        <w:t>Causal</w:t>
      </w:r>
      <w:proofErr w:type="spellEnd"/>
      <w:r w:rsidRPr="00A62181">
        <w:t xml:space="preserve"> </w:t>
      </w:r>
      <w:proofErr w:type="spellStart"/>
      <w:r w:rsidRPr="00A62181">
        <w:t>Inference</w:t>
      </w:r>
      <w:proofErr w:type="spellEnd"/>
      <w:r w:rsidRPr="00A62181">
        <w:t>. Boston: Houghton Mifflin.</w:t>
      </w:r>
      <w:proofErr w:type="gramStart"/>
      <w:r w:rsidRPr="00A62181">
        <w:t>]}[</w:t>
      </w:r>
      <w:proofErr w:type="gramEnd"/>
      <w:r w:rsidRPr="00A62181">
        <w:t>[92]]</w:t>
      </w:r>
    </w:p>
    <w:p w14:paraId="36CD128E" w14:textId="77777777" w:rsidR="00A62181" w:rsidRPr="00A62181" w:rsidRDefault="00A62181" w:rsidP="00A62181">
      <w:r w:rsidRPr="00A62181">
        <w:t xml:space="preserve">Für meine Untersuchung ist diese Einschränkung grundlegend. Wenn ein Lernender nach mehreren Unterrichtseinheiten mit dem FRZK bessere Ergebnisse erzielt als zu Beginn, können verschiedene Ursachen vorliegen. Der Lernende hat möglicherweise zusätzliche mathematische Inhalte geübt, ist mit den verwendeten Aufgabenformen vertrauter </w:t>
      </w:r>
      <w:r w:rsidRPr="00A62181">
        <w:lastRenderedPageBreak/>
        <w:t>geworden oder hat durch die Erklärungen der Lehrkraft neues Wissen erworben. Ein Teil der Verbesserung könnte zudem auf Unterschiede zwischen den eingesetzten Testaufgaben zurückzuführen sein.</w:t>
      </w:r>
    </w:p>
    <w:p w14:paraId="744DB3AA" w14:textId="77777777" w:rsidR="00A62181" w:rsidRPr="00A62181" w:rsidRDefault="00A62181" w:rsidP="00A62181">
      <w:r w:rsidRPr="00A62181">
        <w:t>Ein einfacher Vorher-Nachher-Vergleich wäre deshalb geeignet, eine Veränderung des beobachteten Leistungsstands zu beschreiben. Er würde jedoch keinen hinreichenden Nachweis dafür liefern, dass gerade die Verwendung des FRZK diese Veränderung verursacht hat.</w:t>
      </w:r>
    </w:p>
    <w:p w14:paraId="63F2780B" w14:textId="77777777" w:rsidR="00A62181" w:rsidRPr="00A62181" w:rsidRDefault="00A62181" w:rsidP="00A62181">
      <w:r w:rsidRPr="00A62181">
        <w:t>Um einen spezifischen Beitrag des Systems untersuchen zu können, müsste eine geeignete Vergleichsbedingung entwickelt werden. Dabei ist entscheidend, dass nicht nur die FRZK-Gruppe eine strukturierte und intensive Lernförderung erhält. Andernfalls könnte eine beobachtete Verbesserung ebenso auf der zusätzlichen Aufmerksamkeit oder der systematischeren Aufgabenbearbeitung beruhen.</w:t>
      </w:r>
    </w:p>
    <w:p w14:paraId="67F41E6D" w14:textId="77777777" w:rsidR="00A62181" w:rsidRPr="00A62181" w:rsidRDefault="00A62181" w:rsidP="00A62181">
      <w:r w:rsidRPr="00A62181">
        <w:t>Eine angemessene Vergleichsbedingung könnte beispielsweise ein etabliertes Verfahren zur strukturierten mathematischen Aufgabenanalyse verwenden. Beide Bedingungen müssten hinsichtlich Unterrichtsdauer, Aufgabenanforderungen und verfügbarer Unterstützung möglichst vergleichbar sein. Der Unterschied sollte sich auf diejenigen Eigenschaften beschränken, deren mögliche Wirkung untersucht werden soll.</w:t>
      </w:r>
    </w:p>
    <w:p w14:paraId="1B403309" w14:textId="77777777" w:rsidR="00A62181" w:rsidRPr="00A62181" w:rsidRDefault="00A62181" w:rsidP="00A62181">
      <w:r w:rsidRPr="00A62181">
        <w:t>Das bedeutet allerdings nicht, dass sämtliche Unterschiede zwischen den Verfahren künstlich beseitigt werden dürfen. Wenn das FRZK eine bestimmte Form der Darstellung funktionaler Beziehungen vorsieht, muss diese Eigenschaft innerhalb der untersuchten Intervention erkennbar bleiben. Entscheidend ist vielmehr, dass der Vergleich nicht zusätzlich durch vermeidbare Unterschiede in Betreuung, Aufgabenwahl oder Bewertungsbedingungen verzerrt wird.</w:t>
      </w:r>
    </w:p>
    <w:p w14:paraId="08F2A848" w14:textId="77777777" w:rsidR="00A62181" w:rsidRPr="00A62181" w:rsidRDefault="00A62181" w:rsidP="00A62181">
      <w:r w:rsidRPr="00A62181">
        <w:t xml:space="preserve">Die Anforderungen an solche Wirksamkeitsuntersuchungen werden unter anderem in den Verfahren und Standards des </w:t>
      </w:r>
      <w:proofErr w:type="spellStart"/>
      <w:r w:rsidRPr="00A62181">
        <w:t>What</w:t>
      </w:r>
      <w:proofErr w:type="spellEnd"/>
      <w:r w:rsidRPr="00A62181">
        <w:t xml:space="preserve"> Works Clearinghouse behandelt. Das Handbuch berücksichtigt unterschiedliche Arten experimenteller und quasi-experimenteller Untersuchungen sowie die Bedeutung methodischer Qualitätsmerkmale für die Interpretation ihrer Ergebnisse. Dazu zählen insbesondere die Vergleichbarkeit der Untersuchungsgruppen, der Umgang mit fehlenden Daten und die Beurteilung möglicher Verzerrungen. {[</w:t>
      </w:r>
      <w:proofErr w:type="spellStart"/>
      <w:r w:rsidRPr="00A62181">
        <w:t>What</w:t>
      </w:r>
      <w:proofErr w:type="spellEnd"/>
      <w:r w:rsidRPr="00A62181">
        <w:t xml:space="preserve"> Works Clearinghouse (2022). </w:t>
      </w:r>
      <w:proofErr w:type="spellStart"/>
      <w:r w:rsidRPr="00A62181">
        <w:t>What</w:t>
      </w:r>
      <w:proofErr w:type="spellEnd"/>
      <w:r w:rsidRPr="00A62181">
        <w:t xml:space="preserve"> Works Clearinghouse </w:t>
      </w:r>
      <w:proofErr w:type="spellStart"/>
      <w:r w:rsidRPr="00A62181">
        <w:t>Procedures</w:t>
      </w:r>
      <w:proofErr w:type="spellEnd"/>
      <w:r w:rsidRPr="00A62181">
        <w:t xml:space="preserve"> and Standards Handbook, Version 5.0. August 2022, revidiert Dezember 2022. Washington, DC: U.S. Department </w:t>
      </w:r>
      <w:proofErr w:type="spellStart"/>
      <w:r w:rsidRPr="00A62181">
        <w:t>of</w:t>
      </w:r>
      <w:proofErr w:type="spellEnd"/>
      <w:r w:rsidRPr="00A62181">
        <w:t xml:space="preserve"> Education, Institute </w:t>
      </w:r>
      <w:proofErr w:type="spellStart"/>
      <w:r w:rsidRPr="00A62181">
        <w:t>of</w:t>
      </w:r>
      <w:proofErr w:type="spellEnd"/>
      <w:r w:rsidRPr="00A62181">
        <w:t xml:space="preserve"> Education Sciences.</w:t>
      </w:r>
      <w:proofErr w:type="gramStart"/>
      <w:r w:rsidRPr="00A62181">
        <w:t>]}[</w:t>
      </w:r>
      <w:proofErr w:type="gramEnd"/>
      <w:r w:rsidRPr="00A62181">
        <w:t>[93]]</w:t>
      </w:r>
    </w:p>
    <w:p w14:paraId="602E749F" w14:textId="77777777" w:rsidR="00A62181" w:rsidRPr="00A62181" w:rsidRDefault="00A62181" w:rsidP="00A62181">
      <w:r w:rsidRPr="00A62181">
        <w:t>Diese methodischen Standards verdeutlichen, dass eine wissenschaftliche Wirkungsaussage nicht allein durch die Verwendung statistischer Verfahren entsteht. Auch eine mathematisch korrekt berechnete Differenz zwischen zwei Gruppen kann irreführend sein, wenn sich die Gruppen bereits vor Beginn der Untersuchung wesentlich unterscheiden.</w:t>
      </w:r>
    </w:p>
    <w:p w14:paraId="713CE6E1" w14:textId="77777777" w:rsidR="00A62181" w:rsidRPr="00A62181" w:rsidRDefault="00A62181" w:rsidP="00A62181">
      <w:r w:rsidRPr="00A62181">
        <w:t>Für das FRZK wäre beispielsweise problematisch, wenn besonders leistungsstarke oder besonders motivierte Lernende bevorzugt mit dem neuen Verfahren arbeiten würden. Ein anschließender Leistungsunterschied könnte dann zumindest teilweise auf die bereits vorhandenen Unterschiede zurückgehen.</w:t>
      </w:r>
    </w:p>
    <w:p w14:paraId="48722DE3" w14:textId="77777777" w:rsidR="00A62181" w:rsidRPr="00A62181" w:rsidRDefault="00A62181" w:rsidP="00A62181">
      <w:r w:rsidRPr="00A62181">
        <w:t>Eine zufällige Zuweisung zu unterschiedlichen Bearbeitungsbedingungen könnte solche Verzerrungen verringern, sofern sie organisatorisch und ethisch vertretbar ist. Bei einer kleinen Untersuchung im Rahmen individueller Nachhilfe wäre allerdings zusätzlich zu berücksichtigen, dass Zufallszuweisung keine Garantie für vollständig vergleichbare Gruppen bietet.</w:t>
      </w:r>
    </w:p>
    <w:p w14:paraId="5F5749E2" w14:textId="77777777" w:rsidR="00A62181" w:rsidRPr="00A62181" w:rsidRDefault="00A62181" w:rsidP="00A62181">
      <w:r w:rsidRPr="00A62181">
        <w:lastRenderedPageBreak/>
        <w:t>Besonders wichtig wäre deshalb, das mathematische Ausgangsniveau der beteiligten Lernenden vor Beginn der Intervention zu erfassen. Darüber hinaus müssten relevante Unterschiede bei Alter, Schulform, mathematischem Themengebiet und zusätzlicher Förderung dokumentiert werden. Eine bloße Gegenüberstellung späterer Ergebnisse wäre für eine belastbare Bewertung nicht ausreichend.</w:t>
      </w:r>
    </w:p>
    <w:p w14:paraId="32BA5CF0" w14:textId="77777777" w:rsidR="00A62181" w:rsidRPr="00A62181" w:rsidRDefault="00A62181" w:rsidP="00A62181">
      <w:r w:rsidRPr="00A62181">
        <w:t>Eine weitere Möglichkeit bestünde darin, dieselben Lernenden unter unterschiedlichen Bearbeitungsbedingungen arbeiten zu lassen. Eine solche Untersuchung könnte individuelle Unterschiede teilweise kontrollieren. Sie würde allerdings neue Probleme erzeugen, wenn ein Lernender eine zunächst mit dem FRZK erworbene Strategie anschließend auch bei der Bearbeitung ohne FRZK verwendet.</w:t>
      </w:r>
    </w:p>
    <w:p w14:paraId="328C2400" w14:textId="77777777" w:rsidR="00A62181" w:rsidRPr="00A62181" w:rsidRDefault="00A62181" w:rsidP="00A62181">
      <w:r w:rsidRPr="00A62181">
        <w:t>Ein solcher Übertragungseffekt wäre didaktisch durchaus interessant. Für die eindeutige Zuordnung einer unmittelbaren Wirkung auf eine bestimmte Bearbeitungsbedingung wäre er jedoch problematisch. Deshalb müssten die Reihenfolge der Bedingungen, die verwendeten Aufgaben und mögliche Übungseffekte berücksichtigt werden.</w:t>
      </w:r>
    </w:p>
    <w:p w14:paraId="454DF269" w14:textId="77777777" w:rsidR="00A62181" w:rsidRPr="00A62181" w:rsidRDefault="00A62181" w:rsidP="00A62181">
      <w:r w:rsidRPr="00A62181">
        <w:t>Daraus folgt, dass kein einzelnes Forschungsdesign unter allen Bedingungen eindeutig überlegen ist. Die Entscheidung muss sich danach richten, welche konkrete Frage beantwortet werden soll und welche Untersuchung unter den gegebenen Bedingungen tatsächlich durchführbar ist.</w:t>
      </w:r>
    </w:p>
    <w:p w14:paraId="5A597AE3" w14:textId="77777777" w:rsidR="00A62181" w:rsidRPr="00A62181" w:rsidRDefault="00A62181" w:rsidP="00A62181">
      <w:r w:rsidRPr="00A62181">
        <w:t>Für die weitere Untersuchung des FRZK erscheint mir deshalb eine Verbindung qualitativer und quantitativer Daten grundsätzlich sinnvoll. Eine quantitative Bewertung kann erfassen, wie häufig bestimmte Leistungen oder Fehler auftreten und wie sich Bearbeitungsergebnisse unter festgelegten Bedingungen unterscheiden. Qualitative Beobachtungen können dagegen helfen zu verstehen, weshalb ein Lernender eine bestimmte Beziehung erkennt, eine unzutreffende Regel verwendet oder eine Hilfestellung benötigt.</w:t>
      </w:r>
    </w:p>
    <w:p w14:paraId="35CC4104" w14:textId="77777777" w:rsidR="00A62181" w:rsidRPr="00A62181" w:rsidRDefault="00A62181" w:rsidP="00A62181">
      <w:proofErr w:type="spellStart"/>
      <w:r w:rsidRPr="00A62181">
        <w:t>Creswell</w:t>
      </w:r>
      <w:proofErr w:type="spellEnd"/>
      <w:r w:rsidRPr="00A62181">
        <w:t xml:space="preserve"> und </w:t>
      </w:r>
      <w:proofErr w:type="spellStart"/>
      <w:r w:rsidRPr="00A62181">
        <w:t>Plano</w:t>
      </w:r>
      <w:proofErr w:type="spellEnd"/>
      <w:r w:rsidRPr="00A62181">
        <w:t xml:space="preserve"> Clark entwickeln einen umfassenden Rahmen für sogenannte Mixed-Methods-Untersuchungen, bei denen qualitative und quantitative Forschungsansätze gezielt miteinander verbunden werden. Sie unterscheiden verschiedene Forschungsdesigns und behandeln die Planung, Datenerhebung, Analyse und Integration unterschiedlicher Datenarten. Entscheidend ist dabei, dass die Verbindung der Ergebnisse einer ausdrücklich bestimmten Forschungsfrage dient und nicht lediglich aus der parallelen Sammlung unterschiedlicher Daten besteht. {[</w:t>
      </w:r>
      <w:proofErr w:type="spellStart"/>
      <w:r w:rsidRPr="00A62181">
        <w:t>Creswell</w:t>
      </w:r>
      <w:proofErr w:type="spellEnd"/>
      <w:r w:rsidRPr="00A62181">
        <w:t xml:space="preserve">, John W.; </w:t>
      </w:r>
      <w:proofErr w:type="spellStart"/>
      <w:r w:rsidRPr="00A62181">
        <w:t>Plano</w:t>
      </w:r>
      <w:proofErr w:type="spellEnd"/>
      <w:r w:rsidRPr="00A62181">
        <w:t xml:space="preserve"> Clark, Vicki L. (2018). </w:t>
      </w:r>
      <w:proofErr w:type="spellStart"/>
      <w:r w:rsidRPr="00A62181">
        <w:t>Designing</w:t>
      </w:r>
      <w:proofErr w:type="spellEnd"/>
      <w:r w:rsidRPr="00A62181">
        <w:t xml:space="preserve"> and </w:t>
      </w:r>
      <w:proofErr w:type="spellStart"/>
      <w:r w:rsidRPr="00A62181">
        <w:t>Conducting</w:t>
      </w:r>
      <w:proofErr w:type="spellEnd"/>
      <w:r w:rsidRPr="00A62181">
        <w:t xml:space="preserve"> Mixed Methods Research. 3. Auflage. Thousand Oaks, CA: SAGE Publications.</w:t>
      </w:r>
      <w:proofErr w:type="gramStart"/>
      <w:r w:rsidRPr="00A62181">
        <w:t>]}[</w:t>
      </w:r>
      <w:proofErr w:type="gramEnd"/>
      <w:r w:rsidRPr="00A62181">
        <w:t>[94]]</w:t>
      </w:r>
    </w:p>
    <w:p w14:paraId="77E6F52A" w14:textId="77777777" w:rsidR="00A62181" w:rsidRPr="00A62181" w:rsidRDefault="00A62181" w:rsidP="00A62181">
      <w:r w:rsidRPr="00A62181">
        <w:t>Für meine Untersuchung könnte eine solche Verbindung beispielsweise darin bestehen, quantitative Veränderungen der Aufgabenleistungen zu erfassen und zusätzlich ausgewählte Bearbeitungsprozesse genauer zu analysieren. Wenn eine Gruppe nach der Verwendung des FRZK weniger Fehler bei der Unterscheidung einseitiger Grenzprozesse macht, wäre zu untersuchen, wie diese Veränderung zustande gekommen ist.</w:t>
      </w:r>
    </w:p>
    <w:p w14:paraId="72584DBB" w14:textId="77777777" w:rsidR="00A62181" w:rsidRPr="00A62181" w:rsidRDefault="00A62181" w:rsidP="00A62181">
      <w:r w:rsidRPr="00A62181">
        <w:t>Die bloße Häufigkeit richtiger Ergebnisse würde noch nicht zeigen, ob die Lernenden die unterschiedlichen Annäherungsrichtungen tatsächlich besser verstanden haben. Eine Analyse ihrer Erklärungen und Lösungswege könnte zusätzliche Informationen liefern. Umgekehrt würde eine überzeugende Erklärung eines einzelnen Lernenden keinen allgemeinen Wirksamkeitsnachweis für eine größere Lerngruppe begründen.</w:t>
      </w:r>
    </w:p>
    <w:p w14:paraId="40AAFA57" w14:textId="77777777" w:rsidR="00A62181" w:rsidRPr="00A62181" w:rsidRDefault="00A62181" w:rsidP="00A62181">
      <w:r w:rsidRPr="00A62181">
        <w:t xml:space="preserve">Dabei muss ich darauf achten, dass qualitative Beobachtungen nicht nachträglich ausschließlich zur Bestätigung bereits gewünschter quantitativer Ergebnisse ausgewählt </w:t>
      </w:r>
      <w:r w:rsidRPr="00A62181">
        <w:lastRenderedPageBreak/>
        <w:t>werden. Ein wissenschaftlich angemessener Umgang verlangt auch die Untersuchung widersprechender Fälle. Wenn beispielsweise ein Lernender mit dem FRZK bessere Rechenergebnisse erzielt, aber seine mathematischen Annahmen weniger genau begründet, muss dieser Unterschied erhalten bleiben.</w:t>
      </w:r>
    </w:p>
    <w:p w14:paraId="7A52BBBC" w14:textId="77777777" w:rsidR="00A62181" w:rsidRPr="00A62181" w:rsidRDefault="00A62181" w:rsidP="00A62181">
      <w:r w:rsidRPr="00A62181">
        <w:t xml:space="preserve">Eine weitere methodische Möglichkeit bietet die Fallstudienforschung. Yin beschreibt die Untersuchung konkreter Fälle innerhalb ihres jeweiligen Zusammenhangs und behandelt die Bedeutung eines klaren Untersuchungsdesigns, mehrerer Datenquellen und nachvollziehbarer Auswertungsentscheidungen. Die Fallstudie ermöglicht eine intensive Betrachtung komplexer Zusammenhänge, verlangt jedoch eine ausdrückliche Begrenzung des Falls und seiner wissenschaftlichen Aussagekraft. {[Yin, Robert K. (2018). Case Study Research and </w:t>
      </w:r>
      <w:proofErr w:type="spellStart"/>
      <w:r w:rsidRPr="00A62181">
        <w:t>Applications</w:t>
      </w:r>
      <w:proofErr w:type="spellEnd"/>
      <w:r w:rsidRPr="00A62181">
        <w:t>: Design and Methods. 6. Auflage. Thousand Oaks, CA: SAGE Publications.</w:t>
      </w:r>
      <w:proofErr w:type="gramStart"/>
      <w:r w:rsidRPr="00A62181">
        <w:t>]}[</w:t>
      </w:r>
      <w:proofErr w:type="gramEnd"/>
      <w:r w:rsidRPr="00A62181">
        <w:t>[95]]</w:t>
      </w:r>
    </w:p>
    <w:p w14:paraId="52F91D39" w14:textId="77777777" w:rsidR="00A62181" w:rsidRPr="00A62181" w:rsidRDefault="00A62181" w:rsidP="00A62181">
      <w:r w:rsidRPr="00A62181">
        <w:t xml:space="preserve">Für das FRZK könnte eine Fallstudie beispielsweise den mathematischen Lernprozess eines einzelnen Schülers </w:t>
      </w:r>
      <w:proofErr w:type="gramStart"/>
      <w:r w:rsidRPr="00A62181">
        <w:t>über mehrere aufeinanderfolgende Aufgaben</w:t>
      </w:r>
      <w:proofErr w:type="gramEnd"/>
      <w:r w:rsidRPr="00A62181">
        <w:t xml:space="preserve"> hinweg untersuchen. Dabei ließe sich dokumentieren, welche funktionalen Beziehungen zunächst nicht erkannt werden, welche Hilfen erforderlich sind und ob der Lernende später ähnliche Aufgaben eigenständig bearbeiten kann.</w:t>
      </w:r>
    </w:p>
    <w:p w14:paraId="39E2EC59" w14:textId="77777777" w:rsidR="00A62181" w:rsidRPr="00A62181" w:rsidRDefault="00A62181" w:rsidP="00A62181">
      <w:r w:rsidRPr="00A62181">
        <w:t>Eine solche Untersuchung könnte insbesondere zur Entwicklung und Verbesserung des Darstellungsverfahrens beitragen. Sie könnte aber nicht ohne Weiteres zeigen, dass die beobachtete Veränderung bei anderen Lernenden unter anderen Bedingungen in gleicher Weise eintreten würde.</w:t>
      </w:r>
    </w:p>
    <w:p w14:paraId="5191E79A" w14:textId="77777777" w:rsidR="00A62181" w:rsidRPr="00A62181" w:rsidRDefault="00A62181" w:rsidP="00A62181">
      <w:r w:rsidRPr="00A62181">
        <w:t>Auch eine größere Zahl von Fallstudien beseitigt diese Grenze nicht automatisch. Entscheidend bleibt, nach welchen Kriterien die Fälle ausgewählt werden, welche Unterschiede zwischen ihnen bestehen und wie die Beobachtungen ausgewertet werden.</w:t>
      </w:r>
    </w:p>
    <w:p w14:paraId="656ECD8B" w14:textId="77777777" w:rsidR="00A62181" w:rsidRPr="00A62181" w:rsidRDefault="00A62181" w:rsidP="00A62181">
      <w:r w:rsidRPr="00A62181">
        <w:t xml:space="preserve">Für die qualitative Analyse von Aufgabenbearbeitungen bietet die thematische Analyse einen weiteren möglichen Ansatz. Braun und Clarke beschreiben sie als systematisches Verfahren zur Identifikation und Auswertung wiederkehrender Muster in qualitativen Daten. Sie betonen die Bedeutung einer transparenten analytischen Vorgehensweise und machen deutlich, dass die Identifikation von Themen nicht unabhängig von den theoretischen Annahmen und Entscheidungen der Forschenden erfolgt. {[Braun, Virginia; Clarke, Victoria (2006). </w:t>
      </w:r>
      <w:proofErr w:type="spellStart"/>
      <w:r w:rsidRPr="00A62181">
        <w:t>Using</w:t>
      </w:r>
      <w:proofErr w:type="spellEnd"/>
      <w:r w:rsidRPr="00A62181">
        <w:t xml:space="preserve"> </w:t>
      </w:r>
      <w:proofErr w:type="spellStart"/>
      <w:r w:rsidRPr="00A62181">
        <w:t>Thematic</w:t>
      </w:r>
      <w:proofErr w:type="spellEnd"/>
      <w:r w:rsidRPr="00A62181">
        <w:t xml:space="preserve"> Analysis in </w:t>
      </w:r>
      <w:proofErr w:type="spellStart"/>
      <w:r w:rsidRPr="00A62181">
        <w:t>Psychology</w:t>
      </w:r>
      <w:proofErr w:type="spellEnd"/>
      <w:r w:rsidRPr="00A62181">
        <w:t xml:space="preserve">. Qualitative Research in </w:t>
      </w:r>
      <w:proofErr w:type="spellStart"/>
      <w:r w:rsidRPr="00A62181">
        <w:t>Psychology</w:t>
      </w:r>
      <w:proofErr w:type="spellEnd"/>
      <w:r w:rsidRPr="00A62181">
        <w:t>, 3(2), S. 77–101. DOI: 10.1191/1478088706qp063oa.</w:t>
      </w:r>
      <w:proofErr w:type="gramStart"/>
      <w:r w:rsidRPr="00A62181">
        <w:t>]}[</w:t>
      </w:r>
      <w:proofErr w:type="gramEnd"/>
      <w:r w:rsidRPr="00A62181">
        <w:t>[96]]</w:t>
      </w:r>
    </w:p>
    <w:p w14:paraId="66D03C17" w14:textId="77777777" w:rsidR="00A62181" w:rsidRPr="00A62181" w:rsidRDefault="00A62181" w:rsidP="00A62181">
      <w:r w:rsidRPr="00A62181">
        <w:t>Für meine Untersuchung könnte eine solche Analyse genutzt werden, um wiederkehrende Schwierigkeiten bei der Verwendung des FRZK zu identifizieren. Dazu könnten Missverständnisse bei der Zuordnung gegebener Größen, Schwierigkeiten beim Wechsel zwischen Darstellungen oder fehlerhafte Vorstellungen über die Verwendung besonderer symbolischer Zustände gehören.</w:t>
      </w:r>
    </w:p>
    <w:p w14:paraId="5D9E1C17" w14:textId="77777777" w:rsidR="00A62181" w:rsidRPr="00A62181" w:rsidRDefault="00A62181" w:rsidP="00A62181">
      <w:r w:rsidRPr="00A62181">
        <w:t>Dabei wäre es wichtig, zwischen bereits vor der Untersuchung festgelegten Beobachtungskategorien und erst während der Analyse entwickelten Kategorien zu unterscheiden. Wenn beispielsweise die Unterscheidung von +0 und −0 ausdrücklich untersucht werden soll, muss diese Fragestellung bereits im Untersuchungsdesign erkennbar sein. Andere Schwierigkeiten können dagegen erst während der Beobachtung deutlich werden und anschließend als zusätzliche Erkenntnisse dokumentiert werden.</w:t>
      </w:r>
    </w:p>
    <w:p w14:paraId="15A8811D" w14:textId="77777777" w:rsidR="00A62181" w:rsidRPr="00A62181" w:rsidRDefault="00A62181" w:rsidP="00A62181">
      <w:r w:rsidRPr="00A62181">
        <w:lastRenderedPageBreak/>
        <w:t>Solche nachträglich gewonnenen Erkenntnisse sind wissenschaftlich wertvoll. Sie dürfen jedoch nicht so dargestellt werden, als seien sie bereits vor Beginn der Untersuchung als gezielte Hypothesen festgelegt worden.</w:t>
      </w:r>
    </w:p>
    <w:p w14:paraId="7C6DF871" w14:textId="77777777" w:rsidR="00A62181" w:rsidRPr="00A62181" w:rsidRDefault="00A62181" w:rsidP="00A62181">
      <w:r w:rsidRPr="00A62181">
        <w:t>Die Verbindung qualitativer und quantitativer Daten stellt außerdem Anforderungen an ihre gemeinsame Interpretation. Ein statistischer Unterschied und eine individuelle Lernerklärung müssen sich nicht gegenseitig bestätigen. Vielmehr können sie unterschiedliche Aspekte derselben Unterrichtssituation erfassen.</w:t>
      </w:r>
    </w:p>
    <w:p w14:paraId="21E10F1F" w14:textId="77777777" w:rsidR="00A62181" w:rsidRPr="00A62181" w:rsidRDefault="00A62181" w:rsidP="00A62181">
      <w:r w:rsidRPr="00A62181">
        <w:t>Wenn beispielsweise die Bearbeitungszeit mit dem FRZK steigt, während die Zahl fachlich begründeter Lösungswege ebenfalls zunimmt, wäre nicht ohne Weiteres zu entscheiden, ob das Verfahren insgesamt günstiger oder ungünstiger ist. Ein höherer Zeitbedarf könnte auf zusätzliche Belastung hinweisen, aber auch Ausdruck einer ausführlicheren und fachlich sorgfältigeren Bearbeitung sein.</w:t>
      </w:r>
    </w:p>
    <w:p w14:paraId="520DECB5" w14:textId="77777777" w:rsidR="00A62181" w:rsidRPr="00A62181" w:rsidRDefault="00A62181" w:rsidP="00A62181">
      <w:r w:rsidRPr="00A62181">
        <w:t>Deshalb muss ich bereits vor der Auswertung bestimmen, welche Leistungen für die jeweilige Fragestellung als Erfolgskriterien gelten und wie unterschiedliche Ergebnisse gemeinsam interpretiert werden sollen.</w:t>
      </w:r>
    </w:p>
    <w:p w14:paraId="7B3EAA6D" w14:textId="77777777" w:rsidR="00A62181" w:rsidRPr="00A62181" w:rsidRDefault="00A62181" w:rsidP="00A62181">
      <w:r w:rsidRPr="00A62181">
        <w:t>Damit komme ich zur Operationalisierung des mathematischen Lernerfolgs. Die bisher vorgesehenen Bewertungskriterien betreffen die Identifikation gegebener und gesuchter Größen, die Beschreibung funktionaler Beziehungen, die Begründung des Lösungswegs und den Transfer auf neue Aufgaben. Für jeden dieser vier Bereiche ist eine abgestufte Bewertung von null bis drei Punkten vorgesehen. Daraus ergibt sich ein Gesamtbereich von null bis zwölf Punkten.</w:t>
      </w:r>
    </w:p>
    <w:p w14:paraId="2E1D0D29" w14:textId="77777777" w:rsidR="00A62181" w:rsidRPr="00A62181" w:rsidRDefault="00A62181" w:rsidP="00A62181">
      <w:r w:rsidRPr="00A62181">
        <w:t>Ein solches Schema kann dazu dienen, unterschiedliche Aspekte einer Aufgabenbearbeitung getrennt zu erfassen. Seine bloße Festlegung gewährleistet jedoch noch nicht, dass die erhaltenen Punktwerte tatsächlich die beabsichtigten mathematischen Kompetenzen abbilden.</w:t>
      </w:r>
    </w:p>
    <w:p w14:paraId="2B8EB796" w14:textId="77777777" w:rsidR="00A62181" w:rsidRPr="00A62181" w:rsidRDefault="00A62181" w:rsidP="00A62181">
      <w:proofErr w:type="spellStart"/>
      <w:r w:rsidRPr="00A62181">
        <w:t>Messick</w:t>
      </w:r>
      <w:proofErr w:type="spellEnd"/>
      <w:r w:rsidRPr="00A62181">
        <w:t xml:space="preserve"> untersucht die Validität von Leistungsbewertungen und betont, dass sie nicht allein eine Eigenschaft eines Messinstruments darstellt. Entscheidend ist vielmehr, inwieweit die verfügbaren theoretischen und empirischen Belege die Interpretation und Verwendung der gewonnenen Ergebnisse rechtfertigen. Er behandelt dabei unterschiedliche Aspekte der </w:t>
      </w:r>
      <w:proofErr w:type="spellStart"/>
      <w:r w:rsidRPr="00A62181">
        <w:t>Validitätsargumentation</w:t>
      </w:r>
      <w:proofErr w:type="spellEnd"/>
      <w:r w:rsidRPr="00A62181">
        <w:t xml:space="preserve"> und die Notwendigkeit, Schlussfolgerungen aus beobachteten Leistungen kritisch zu überprüfen. {[</w:t>
      </w:r>
      <w:proofErr w:type="spellStart"/>
      <w:r w:rsidRPr="00A62181">
        <w:t>Messick</w:t>
      </w:r>
      <w:proofErr w:type="spellEnd"/>
      <w:r w:rsidRPr="00A62181">
        <w:t xml:space="preserve">, Samuel (1995). </w:t>
      </w:r>
      <w:proofErr w:type="spellStart"/>
      <w:r w:rsidRPr="00A62181">
        <w:t>Validity</w:t>
      </w:r>
      <w:proofErr w:type="spellEnd"/>
      <w:r w:rsidRPr="00A62181">
        <w:t xml:space="preserve"> </w:t>
      </w:r>
      <w:proofErr w:type="spellStart"/>
      <w:r w:rsidRPr="00A62181">
        <w:t>of</w:t>
      </w:r>
      <w:proofErr w:type="spellEnd"/>
      <w:r w:rsidRPr="00A62181">
        <w:t xml:space="preserve"> Psychological Assessment: Validation </w:t>
      </w:r>
      <w:proofErr w:type="spellStart"/>
      <w:r w:rsidRPr="00A62181">
        <w:t>of</w:t>
      </w:r>
      <w:proofErr w:type="spellEnd"/>
      <w:r w:rsidRPr="00A62181">
        <w:t xml:space="preserve"> </w:t>
      </w:r>
      <w:proofErr w:type="spellStart"/>
      <w:r w:rsidRPr="00A62181">
        <w:t>Inferences</w:t>
      </w:r>
      <w:proofErr w:type="spellEnd"/>
      <w:r w:rsidRPr="00A62181">
        <w:t xml:space="preserve"> </w:t>
      </w:r>
      <w:proofErr w:type="spellStart"/>
      <w:r w:rsidRPr="00A62181">
        <w:t>From</w:t>
      </w:r>
      <w:proofErr w:type="spellEnd"/>
      <w:r w:rsidRPr="00A62181">
        <w:t xml:space="preserve"> </w:t>
      </w:r>
      <w:proofErr w:type="spellStart"/>
      <w:r w:rsidRPr="00A62181">
        <w:t>Persons</w:t>
      </w:r>
      <w:proofErr w:type="spellEnd"/>
      <w:r w:rsidRPr="00A62181">
        <w:t xml:space="preserve">’ Responses and Performances </w:t>
      </w:r>
      <w:proofErr w:type="spellStart"/>
      <w:r w:rsidRPr="00A62181">
        <w:t>as</w:t>
      </w:r>
      <w:proofErr w:type="spellEnd"/>
      <w:r w:rsidRPr="00A62181">
        <w:t xml:space="preserve"> Scientific </w:t>
      </w:r>
      <w:proofErr w:type="spellStart"/>
      <w:r w:rsidRPr="00A62181">
        <w:t>Inquiry</w:t>
      </w:r>
      <w:proofErr w:type="spellEnd"/>
      <w:r w:rsidRPr="00A62181">
        <w:t xml:space="preserve"> </w:t>
      </w:r>
      <w:proofErr w:type="spellStart"/>
      <w:r w:rsidRPr="00A62181">
        <w:t>Into</w:t>
      </w:r>
      <w:proofErr w:type="spellEnd"/>
      <w:r w:rsidRPr="00A62181">
        <w:t xml:space="preserve"> Score </w:t>
      </w:r>
      <w:proofErr w:type="spellStart"/>
      <w:r w:rsidRPr="00A62181">
        <w:t>Meaning</w:t>
      </w:r>
      <w:proofErr w:type="spellEnd"/>
      <w:r w:rsidRPr="00A62181">
        <w:t xml:space="preserve">. American </w:t>
      </w:r>
      <w:proofErr w:type="spellStart"/>
      <w:r w:rsidRPr="00A62181">
        <w:t>Psychologist</w:t>
      </w:r>
      <w:proofErr w:type="spellEnd"/>
      <w:r w:rsidRPr="00A62181">
        <w:t>, 50(9), S. 741–749. DOI: 10.1037/0003-066X.50.9.741.</w:t>
      </w:r>
      <w:proofErr w:type="gramStart"/>
      <w:r w:rsidRPr="00A62181">
        <w:t>]}[</w:t>
      </w:r>
      <w:proofErr w:type="gramEnd"/>
      <w:r w:rsidRPr="00A62181">
        <w:t>[97]]</w:t>
      </w:r>
    </w:p>
    <w:p w14:paraId="1D25B93B" w14:textId="77777777" w:rsidR="00A62181" w:rsidRPr="00A62181" w:rsidRDefault="00A62181" w:rsidP="00A62181">
      <w:r w:rsidRPr="00A62181">
        <w:t>Für das FRZK bedeutet dies, dass ein hoher Gesamtpunktwert nicht automatisch als allgemeines mathematisches Verständnis interpretiert werden darf. Die Bewertung erfasst zunächst diejenigen Leistungen, die durch die verwendeten Aufgaben und Kriterien tatsächlich sichtbar gemacht werden.</w:t>
      </w:r>
    </w:p>
    <w:p w14:paraId="4B3FC7B4" w14:textId="77777777" w:rsidR="00A62181" w:rsidRPr="00A62181" w:rsidRDefault="00A62181" w:rsidP="00A62181">
      <w:r w:rsidRPr="00A62181">
        <w:t>Wenn beispielsweise eine Aufgabe keine begründete Auswahl zwischen mehreren funktionalen Beziehungen verlangt, kann sie die entsprechende Fähigkeit nur eingeschränkt prüfen. Ebenso kann eine Aufgabe, die lediglich eine bekannte Rechenvorschrift wiederholt, keine weitreichende Aussage über Transferleistungen ermöglichen.</w:t>
      </w:r>
    </w:p>
    <w:p w14:paraId="68DD11DD" w14:textId="77777777" w:rsidR="00A62181" w:rsidRPr="00A62181" w:rsidRDefault="00A62181" w:rsidP="00A62181">
      <w:r w:rsidRPr="00A62181">
        <w:t xml:space="preserve">Die Angemessenheit des Bewertungsschemas hängt deshalb unmittelbar von der Konstruktion der verwendeten Aufgaben ab. Ich muss prüfen, ob die Aufgaben tatsächlich </w:t>
      </w:r>
      <w:r w:rsidRPr="00A62181">
        <w:lastRenderedPageBreak/>
        <w:t>Gelegenheiten bieten, die vorgesehenen Fähigkeiten zu zeigen, und ob die Punktkriterien ausreichend eindeutig zwischen unterschiedlichen Leistungsstufen unterscheiden.</w:t>
      </w:r>
    </w:p>
    <w:p w14:paraId="04034473" w14:textId="77777777" w:rsidR="00A62181" w:rsidRPr="00A62181" w:rsidRDefault="00A62181" w:rsidP="00A62181">
      <w:r w:rsidRPr="00A62181">
        <w:t xml:space="preserve">Die </w:t>
      </w:r>
      <w:r w:rsidRPr="00A62181">
        <w:rPr>
          <w:i/>
          <w:iCs/>
        </w:rPr>
        <w:t xml:space="preserve">Standards </w:t>
      </w:r>
      <w:proofErr w:type="spellStart"/>
      <w:r w:rsidRPr="00A62181">
        <w:rPr>
          <w:i/>
          <w:iCs/>
        </w:rPr>
        <w:t>for</w:t>
      </w:r>
      <w:proofErr w:type="spellEnd"/>
      <w:r w:rsidRPr="00A62181">
        <w:rPr>
          <w:i/>
          <w:iCs/>
        </w:rPr>
        <w:t xml:space="preserve"> Educational and Psychological </w:t>
      </w:r>
      <w:proofErr w:type="spellStart"/>
      <w:r w:rsidRPr="00A62181">
        <w:rPr>
          <w:i/>
          <w:iCs/>
        </w:rPr>
        <w:t>Testing</w:t>
      </w:r>
      <w:proofErr w:type="spellEnd"/>
      <w:r w:rsidRPr="00A62181">
        <w:t xml:space="preserve"> behandeln grundlegende Anforderungen an die Entwicklung, Verwendung und Interpretation von Leistungs- und Testverfahren. Sie berücksichtigen dabei unter anderem Validität, Zuverlässigkeit, Fairness und die Folgen der Verwendung von Testergebnissen. Besonders bedeutsam ist, dass die jeweilige Interpretation der Punktwerte durch geeignete Belege gestützt werden muss. {[American Educational Research </w:t>
      </w:r>
      <w:proofErr w:type="spellStart"/>
      <w:r w:rsidRPr="00A62181">
        <w:t>Association</w:t>
      </w:r>
      <w:proofErr w:type="spellEnd"/>
      <w:r w:rsidRPr="00A62181">
        <w:t xml:space="preserve">; American Psychological </w:t>
      </w:r>
      <w:proofErr w:type="spellStart"/>
      <w:r w:rsidRPr="00A62181">
        <w:t>Association</w:t>
      </w:r>
      <w:proofErr w:type="spellEnd"/>
      <w:r w:rsidRPr="00A62181">
        <w:t xml:space="preserve">; National Council on Measurement in Education (2014). Standards </w:t>
      </w:r>
      <w:proofErr w:type="spellStart"/>
      <w:r w:rsidRPr="00A62181">
        <w:t>for</w:t>
      </w:r>
      <w:proofErr w:type="spellEnd"/>
      <w:r w:rsidRPr="00A62181">
        <w:t xml:space="preserve"> Educational and Psychological </w:t>
      </w:r>
      <w:proofErr w:type="spellStart"/>
      <w:r w:rsidRPr="00A62181">
        <w:t>Testing</w:t>
      </w:r>
      <w:proofErr w:type="spellEnd"/>
      <w:r w:rsidRPr="00A62181">
        <w:t xml:space="preserve">. Washington, DC: American Educational Research </w:t>
      </w:r>
      <w:proofErr w:type="spellStart"/>
      <w:r w:rsidRPr="00A62181">
        <w:t>Association</w:t>
      </w:r>
      <w:proofErr w:type="spellEnd"/>
      <w:r w:rsidRPr="00A62181">
        <w:t>.</w:t>
      </w:r>
      <w:proofErr w:type="gramStart"/>
      <w:r w:rsidRPr="00A62181">
        <w:t>]}[</w:t>
      </w:r>
      <w:proofErr w:type="gramEnd"/>
      <w:r w:rsidRPr="00A62181">
        <w:t>[98]]</w:t>
      </w:r>
    </w:p>
    <w:p w14:paraId="0C65983E" w14:textId="77777777" w:rsidR="00A62181" w:rsidRPr="00A62181" w:rsidRDefault="00A62181" w:rsidP="00A62181">
      <w:r w:rsidRPr="00A62181">
        <w:t>Für meine Untersuchung ergibt sich daraus, dass das Bewertungsschema nicht nur rechnerisch eindeutig sein muss. Seine Kategorien müssen fachlich begründet und für verschiedene Aufgaben in vergleichbarer Weise anwendbar sein.</w:t>
      </w:r>
    </w:p>
    <w:p w14:paraId="308E394C" w14:textId="77777777" w:rsidR="00A62181" w:rsidRPr="00A62181" w:rsidRDefault="00A62181" w:rsidP="00A62181">
      <w:r w:rsidRPr="00A62181">
        <w:t>Wenn die Beschreibung funktionaler Beziehungen mit null bis drei Punkten bewertet wird, muss beispielsweise festgelegt werden, worin sich eine unvollständige, eine teilweise richtige und eine fachlich vollständig begründete Beschreibung unterscheiden. Ohne solche Festlegungen könnten verschiedene Bewertende dieselbe Leistung unterschiedlich beurteilen.</w:t>
      </w:r>
    </w:p>
    <w:p w14:paraId="5B38E9FB" w14:textId="77777777" w:rsidR="00A62181" w:rsidRPr="00A62181" w:rsidRDefault="00A62181" w:rsidP="00A62181">
      <w:r w:rsidRPr="00A62181">
        <w:t>Gleiches gilt für den Transfer. Eine neue Aufgabe, bei der lediglich andere Zahlenwerte verwendet werden, stellt andere Anforderungen als eine Aufgabe mit veränderter mathematischer Struktur. Eine hohe Transferbewertung wäre nur dann gerechtfertigt, wenn die geforderte Übertragungsleistung im jeweiligen Untersuchungsdesign ausdrücklich bestimmt wurde.</w:t>
      </w:r>
    </w:p>
    <w:p w14:paraId="31752610" w14:textId="77777777" w:rsidR="00A62181" w:rsidRPr="00A62181" w:rsidRDefault="00A62181" w:rsidP="00A62181">
      <w:r w:rsidRPr="00A62181">
        <w:t>Darüber hinaus ist zwischen den vier einzelnen Bewertungsbereichen und dem Gesamtwert zu unterscheiden. Ein identischer Gesamtpunktwert kann aus sehr unterschiedlichen Leistungsprofilen entstehen. Ein Lernender könnte beispielsweise gegebene und gesuchte Größen sicher identifizieren, aber Schwierigkeiten bei der Begründung mathematischer Beziehungen besitzen. Ein anderer könnte eine gute Begründung entwickeln, jedoch bei einer veränderten Aufgabenstellung scheitern.</w:t>
      </w:r>
    </w:p>
    <w:p w14:paraId="76421285" w14:textId="77777777" w:rsidR="00A62181" w:rsidRPr="00A62181" w:rsidRDefault="00A62181" w:rsidP="00A62181">
      <w:r w:rsidRPr="00A62181">
        <w:t>Eine ausschließlich auf die Summe gerichtete Auswertung würde solche Unterschiede verdecken. Deshalb erscheint es mir erforderlich, die einzelnen Bewertungsbereiche auch unabhängig voneinander zu betrachten.</w:t>
      </w:r>
    </w:p>
    <w:p w14:paraId="5FCD68EF" w14:textId="77777777" w:rsidR="00A62181" w:rsidRPr="00A62181" w:rsidRDefault="00A62181" w:rsidP="00A62181">
      <w:r w:rsidRPr="00A62181">
        <w:t>Hinzu kommt, dass Punktstufen von null bis drei zunächst eine geordnete Bewertung darstellen. Es ist nicht selbstverständlich, dass der Abstand zwischen den Stufen null und eins dieselbe Bedeutung besitzt wie der Abstand zwischen zwei und drei. Die Verwendung von Mittelwerten, Differenzen oder standardisierten Effektmaßen verlangt deshalb eine ausdrückliche methodische Begründung und eine Prüfung ihrer Angemessenheit.</w:t>
      </w:r>
    </w:p>
    <w:p w14:paraId="663F72F6" w14:textId="77777777" w:rsidR="00A62181" w:rsidRPr="00A62181" w:rsidRDefault="00A62181" w:rsidP="00A62181">
      <w:r w:rsidRPr="00A62181">
        <w:t xml:space="preserve">Für die Zuverlässigkeit einer Bewertung ist außerdem relevant, ob verschiedene Personen dieselbe Leistung anhand der festgelegten Kriterien ähnlich beurteilen. Cohen entwickelt mit dem gewichteten Kappa ein Verfahren, das die Übereinstimmung zwischen Bewertungen berücksichtigt und unterschiedliche Schweregrade von Abweichungen gewichten kann. Damit wird der Umstand berücksichtigt, dass bei geordneten Bewertungsstufen nicht jede Differenz zwischen zwei Bewertungen gleich bedeutsam ist. {[Cohen, Jacob (1968). </w:t>
      </w:r>
      <w:proofErr w:type="spellStart"/>
      <w:r w:rsidRPr="00A62181">
        <w:t>Weighted</w:t>
      </w:r>
      <w:proofErr w:type="spellEnd"/>
      <w:r w:rsidRPr="00A62181">
        <w:t xml:space="preserve"> Kappa: Nominal </w:t>
      </w:r>
      <w:proofErr w:type="spellStart"/>
      <w:r w:rsidRPr="00A62181">
        <w:t>Scale</w:t>
      </w:r>
      <w:proofErr w:type="spellEnd"/>
      <w:r w:rsidRPr="00A62181">
        <w:t xml:space="preserve"> Agreement </w:t>
      </w:r>
      <w:proofErr w:type="spellStart"/>
      <w:r w:rsidRPr="00A62181">
        <w:t>with</w:t>
      </w:r>
      <w:proofErr w:type="spellEnd"/>
      <w:r w:rsidRPr="00A62181">
        <w:t xml:space="preserve"> Provision </w:t>
      </w:r>
      <w:proofErr w:type="spellStart"/>
      <w:r w:rsidRPr="00A62181">
        <w:t>for</w:t>
      </w:r>
      <w:proofErr w:type="spellEnd"/>
      <w:r w:rsidRPr="00A62181">
        <w:t xml:space="preserve"> </w:t>
      </w:r>
      <w:proofErr w:type="spellStart"/>
      <w:r w:rsidRPr="00A62181">
        <w:t>Scaled</w:t>
      </w:r>
      <w:proofErr w:type="spellEnd"/>
      <w:r w:rsidRPr="00A62181">
        <w:t xml:space="preserve"> </w:t>
      </w:r>
      <w:proofErr w:type="spellStart"/>
      <w:r w:rsidRPr="00A62181">
        <w:t>Disagreement</w:t>
      </w:r>
      <w:proofErr w:type="spellEnd"/>
      <w:r w:rsidRPr="00A62181">
        <w:t xml:space="preserve"> </w:t>
      </w:r>
      <w:proofErr w:type="spellStart"/>
      <w:r w:rsidRPr="00A62181">
        <w:t>or</w:t>
      </w:r>
      <w:proofErr w:type="spellEnd"/>
      <w:r w:rsidRPr="00A62181">
        <w:t xml:space="preserve"> Partial </w:t>
      </w:r>
      <w:proofErr w:type="spellStart"/>
      <w:r w:rsidRPr="00A62181">
        <w:t>Credit</w:t>
      </w:r>
      <w:proofErr w:type="spellEnd"/>
      <w:r w:rsidRPr="00A62181">
        <w:t>. Psychological Bulletin, 70(4), S. 213–220. DOI: 10.1037/h0026256.</w:t>
      </w:r>
      <w:proofErr w:type="gramStart"/>
      <w:r w:rsidRPr="00A62181">
        <w:t>]}[</w:t>
      </w:r>
      <w:proofErr w:type="gramEnd"/>
      <w:r w:rsidRPr="00A62181">
        <w:t>[99]]</w:t>
      </w:r>
    </w:p>
    <w:p w14:paraId="2B2A34EA" w14:textId="77777777" w:rsidR="00A62181" w:rsidRPr="00A62181" w:rsidRDefault="00A62181" w:rsidP="00A62181">
      <w:r w:rsidRPr="00A62181">
        <w:lastRenderedPageBreak/>
        <w:t>Für meine Untersuchung könnte eine solche Übereinstimmungsprüfung hilfreich sein, wenn ausgewählte Aufgabenlösungen von zwei Personen unabhängig voneinander bewertet werden. Dabei müssten die Bewertungsstufen zuvor eindeutig beschrieben und die Gewichtung möglicher Abweichungen festgelegt werden.</w:t>
      </w:r>
    </w:p>
    <w:p w14:paraId="0D3CBDEB" w14:textId="77777777" w:rsidR="00A62181" w:rsidRPr="00A62181" w:rsidRDefault="00A62181" w:rsidP="00A62181">
      <w:r w:rsidRPr="00A62181">
        <w:t>Allerdings ist die Verwendung eines statistischen Übereinstimmungsmaßes allein kein ausreichender Nachweis für eine gute Bewertung. Zwei Personen können anhand unzureichender Kriterien übereinstimmend zu derselben problematischen Beurteilung gelangen. Umgekehrt können Unterschiede zwischen Bewertungen Hinweise darauf liefern, dass die zugrunde liegenden Kriterien noch nicht ausreichend präzise formuliert wurden.</w:t>
      </w:r>
    </w:p>
    <w:p w14:paraId="6E4E89BB" w14:textId="77777777" w:rsidR="00A62181" w:rsidRPr="00A62181" w:rsidRDefault="00A62181" w:rsidP="00A62181">
      <w:r w:rsidRPr="00A62181">
        <w:t>Deshalb müsste eine Überprüfung der Bewertungsübereinstimmung mit einer fachlichen Begutachtung des Bewertungsschemas verbunden werden.</w:t>
      </w:r>
    </w:p>
    <w:p w14:paraId="5606AEF6" w14:textId="77777777" w:rsidR="00A62181" w:rsidRPr="00A62181" w:rsidRDefault="00A62181" w:rsidP="00A62181">
      <w:r w:rsidRPr="00A62181">
        <w:t>Eine besondere Herausforderung stellt die Größe der für eine Untersuchung verfügbaren Lerngruppe dar. Für die empirische Prüfung des FRZK ist bisher eine Untersuchung mit ungefähr 25 Lernenden als mögliche Größenordnung vorgesehen. Eine solche Zahl kann für explorative Beobachtungen und die Entwicklung eines Untersuchungsinstruments sinnvoll sein. Sie begründet jedoch nicht automatisch eine ausreichende statistische Aussagekraft für einen kausalen Wirksamkeitsvergleich.</w:t>
      </w:r>
    </w:p>
    <w:p w14:paraId="59730016" w14:textId="77777777" w:rsidR="00A62181" w:rsidRPr="00A62181" w:rsidRDefault="00A62181" w:rsidP="00A62181">
      <w:r w:rsidRPr="00A62181">
        <w:t xml:space="preserve">Lakens untersucht unterschiedliche Möglichkeiten, die Stichprobengröße einer empirischen Studie wissenschaftlich zu begründen. Er zeigt, dass die angemessene Zahl von Beobachtungen vom jeweiligen Forschungsziel abhängt. Dabei unterscheidet er unter anderem die Prüfung von Hypothesen, die gewünschte Genauigkeit einer Schätzung und die Begrenzung durch verfügbare Ressourcen. Entscheidend ist, die geplante Stichprobengröße vor der Datenerhebung in Beziehung zur beabsichtigten wissenschaftlichen Schlussfolgerung zu setzen. {[Lakens, </w:t>
      </w:r>
      <w:proofErr w:type="spellStart"/>
      <w:r w:rsidRPr="00A62181">
        <w:t>Daniël</w:t>
      </w:r>
      <w:proofErr w:type="spellEnd"/>
      <w:r w:rsidRPr="00A62181">
        <w:t xml:space="preserve"> (2022). Sample Size </w:t>
      </w:r>
      <w:proofErr w:type="spellStart"/>
      <w:r w:rsidRPr="00A62181">
        <w:t>Justification</w:t>
      </w:r>
      <w:proofErr w:type="spellEnd"/>
      <w:r w:rsidRPr="00A62181">
        <w:t xml:space="preserve">. </w:t>
      </w:r>
      <w:proofErr w:type="spellStart"/>
      <w:r w:rsidRPr="00A62181">
        <w:t>Collabra</w:t>
      </w:r>
      <w:proofErr w:type="spellEnd"/>
      <w:r w:rsidRPr="00A62181">
        <w:t xml:space="preserve">: </w:t>
      </w:r>
      <w:proofErr w:type="spellStart"/>
      <w:r w:rsidRPr="00A62181">
        <w:t>Psychology</w:t>
      </w:r>
      <w:proofErr w:type="spellEnd"/>
      <w:r w:rsidRPr="00A62181">
        <w:t>, 8(1), Artikel 33267. DOI: 10.1525/collabra.33267.</w:t>
      </w:r>
      <w:proofErr w:type="gramStart"/>
      <w:r w:rsidRPr="00A62181">
        <w:t>]}[</w:t>
      </w:r>
      <w:proofErr w:type="gramEnd"/>
      <w:r w:rsidRPr="00A62181">
        <w:t>[100]]</w:t>
      </w:r>
    </w:p>
    <w:p w14:paraId="2BD73B56" w14:textId="77777777" w:rsidR="00A62181" w:rsidRPr="00A62181" w:rsidRDefault="00A62181" w:rsidP="00A62181">
      <w:r w:rsidRPr="00A62181">
        <w:t>Für meine Untersuchung bedeutet dies, dass ich eine geplante Stichprobe von ungefähr 25 Lernenden nicht allein mit ihrer praktischen Verfügbarkeit rechtfertigen kann, wenn anschließend weitreichende Aussagen über die allgemeine Wirksamkeit des FRZK getroffen werden sollen.</w:t>
      </w:r>
    </w:p>
    <w:p w14:paraId="7B0C28EE" w14:textId="77777777" w:rsidR="00A62181" w:rsidRPr="00A62181" w:rsidRDefault="00A62181" w:rsidP="00A62181">
      <w:r w:rsidRPr="00A62181">
        <w:t>Eine kleine Stichprobe kann ausreichen, um zunächst zu untersuchen, ob das Verfahren unter bestimmten Bedingungen verständlich eingesetzt werden kann, welche Schwierigkeiten auftreten und ob die vorgesehenen Bewertungsinstrumente praktikabel sind. Für eine präzise Schätzung kleiner Leistungsunterschiede oder für den Nachweis allgemeiner Effekte können dagegen erheblich größere und methodisch anders strukturierte Untersuchungen erforderlich sein.</w:t>
      </w:r>
    </w:p>
    <w:p w14:paraId="1C8B38BC" w14:textId="77777777" w:rsidR="00A62181" w:rsidRPr="00A62181" w:rsidRDefault="00A62181" w:rsidP="00A62181">
      <w:r w:rsidRPr="00A62181">
        <w:t>Die benötigte Stichprobengröße hängt unter anderem davon ab, ob die Untersuchung auf die Entdeckung grundlegender Schwierigkeiten, auf die Schätzung eines bestimmten Effekts oder auf den Vergleich zweier Unterrichtsverfahren ausgerichtet ist. Auch die Streuung der Leistungen, die Zuverlässigkeit der Messung und die Gestaltung der Vergleichsbedingungen beeinflussen die Aussagekraft.</w:t>
      </w:r>
    </w:p>
    <w:p w14:paraId="240C4AF5" w14:textId="77777777" w:rsidR="00A62181" w:rsidRPr="00A62181" w:rsidRDefault="00A62181" w:rsidP="00A62181">
      <w:r w:rsidRPr="00A62181">
        <w:t>Eine kleine Untersuchung sollte daher nicht durch besonders weitreichende Schlussfolgerungen aufgewertet werden. Wissenschaftlich angemessener wäre es, ihre tatsächliche Reichweite ausdrücklich zu benennen.</w:t>
      </w:r>
    </w:p>
    <w:p w14:paraId="06A4577F" w14:textId="77777777" w:rsidR="00A62181" w:rsidRPr="00A62181" w:rsidRDefault="00A62181" w:rsidP="00A62181">
      <w:r w:rsidRPr="00A62181">
        <w:t xml:space="preserve">Insbesondere müsste ich darauf verzichten, aus dem Fehlen eines statistisch auffälligen Unterschieds automatisch auf die Gleichwertigkeit zweier Verfahren zu schließen. Ein nicht </w:t>
      </w:r>
      <w:r w:rsidRPr="00A62181">
        <w:lastRenderedPageBreak/>
        <w:t>nachgewiesener Unterschied kann auch darauf zurückzuführen sein, dass die Untersuchung zu ungenau ist, um einen bestehenden Effekt zuverlässig zu erkennen.</w:t>
      </w:r>
    </w:p>
    <w:p w14:paraId="69BD6958" w14:textId="77777777" w:rsidR="00A62181" w:rsidRPr="00A62181" w:rsidRDefault="00A62181" w:rsidP="00A62181">
      <w:r w:rsidRPr="00A62181">
        <w:t>Umgekehrt beweist ein beobachteter positiver Unterschied bei einer kleinen Gruppe noch nicht, dass die Wirkung bei anderen Lernenden, Themen und Unterrichtsbedingungen in ähnlicher Größe auftreten würde.</w:t>
      </w:r>
    </w:p>
    <w:p w14:paraId="227F3661" w14:textId="77777777" w:rsidR="00A62181" w:rsidRPr="00A62181" w:rsidRDefault="00A62181" w:rsidP="00A62181">
      <w:r w:rsidRPr="00A62181">
        <w:t xml:space="preserve">Die Unterscheidung zwischen vorab festgelegten und nachträglich entwickelten Forschungsaussagen wird durch </w:t>
      </w:r>
      <w:proofErr w:type="spellStart"/>
      <w:r w:rsidRPr="00A62181">
        <w:t>Nosek</w:t>
      </w:r>
      <w:proofErr w:type="spellEnd"/>
      <w:r w:rsidRPr="00A62181">
        <w:t xml:space="preserve">, </w:t>
      </w:r>
      <w:proofErr w:type="spellStart"/>
      <w:r w:rsidRPr="00A62181">
        <w:t>Ebersole</w:t>
      </w:r>
      <w:proofErr w:type="spellEnd"/>
      <w:r w:rsidRPr="00A62181">
        <w:t xml:space="preserve">, </w:t>
      </w:r>
      <w:proofErr w:type="spellStart"/>
      <w:r w:rsidRPr="00A62181">
        <w:t>DeHaven</w:t>
      </w:r>
      <w:proofErr w:type="spellEnd"/>
      <w:r w:rsidRPr="00A62181">
        <w:t xml:space="preserve"> und </w:t>
      </w:r>
      <w:proofErr w:type="spellStart"/>
      <w:r w:rsidRPr="00A62181">
        <w:t>Mellor</w:t>
      </w:r>
      <w:proofErr w:type="spellEnd"/>
      <w:r w:rsidRPr="00A62181">
        <w:t xml:space="preserve"> untersucht. Sie behandeln die Präregistrierung von Forschungsplänen als Möglichkeit, geplante Hypothesentests von späteren explorativen Analysen zu unterscheiden. Ziel ist nicht, nachträgliche Erkenntnisse zu verhindern, sondern die Entstehung und Überprüfung wissenschaftlicher Behauptungen transparent zu machen. {[</w:t>
      </w:r>
      <w:proofErr w:type="spellStart"/>
      <w:r w:rsidRPr="00A62181">
        <w:t>Nosek</w:t>
      </w:r>
      <w:proofErr w:type="spellEnd"/>
      <w:r w:rsidRPr="00A62181">
        <w:t xml:space="preserve">, Brian A.; </w:t>
      </w:r>
      <w:proofErr w:type="spellStart"/>
      <w:r w:rsidRPr="00A62181">
        <w:t>Ebersole</w:t>
      </w:r>
      <w:proofErr w:type="spellEnd"/>
      <w:r w:rsidRPr="00A62181">
        <w:t xml:space="preserve">, Charles R.; </w:t>
      </w:r>
      <w:proofErr w:type="spellStart"/>
      <w:r w:rsidRPr="00A62181">
        <w:t>DeHaven</w:t>
      </w:r>
      <w:proofErr w:type="spellEnd"/>
      <w:r w:rsidRPr="00A62181">
        <w:t xml:space="preserve">, Alexander C.; </w:t>
      </w:r>
      <w:proofErr w:type="spellStart"/>
      <w:r w:rsidRPr="00A62181">
        <w:t>Mellor</w:t>
      </w:r>
      <w:proofErr w:type="spellEnd"/>
      <w:r w:rsidRPr="00A62181">
        <w:t xml:space="preserve">, David T. (2018). The </w:t>
      </w:r>
      <w:proofErr w:type="spellStart"/>
      <w:r w:rsidRPr="00A62181">
        <w:t>Preregistration</w:t>
      </w:r>
      <w:proofErr w:type="spellEnd"/>
      <w:r w:rsidRPr="00A62181">
        <w:t xml:space="preserve"> Revolution. Proceedings </w:t>
      </w:r>
      <w:proofErr w:type="spellStart"/>
      <w:r w:rsidRPr="00A62181">
        <w:t>of</w:t>
      </w:r>
      <w:proofErr w:type="spellEnd"/>
      <w:r w:rsidRPr="00A62181">
        <w:t xml:space="preserve"> </w:t>
      </w:r>
      <w:proofErr w:type="spellStart"/>
      <w:r w:rsidRPr="00A62181">
        <w:t>the</w:t>
      </w:r>
      <w:proofErr w:type="spellEnd"/>
      <w:r w:rsidRPr="00A62181">
        <w:t xml:space="preserve"> National Academy </w:t>
      </w:r>
      <w:proofErr w:type="spellStart"/>
      <w:r w:rsidRPr="00A62181">
        <w:t>of</w:t>
      </w:r>
      <w:proofErr w:type="spellEnd"/>
      <w:r w:rsidRPr="00A62181">
        <w:t xml:space="preserve"> Sciences, 115(11), S. 2600–2606. DOI: 10.1073/pnas.1708274114.</w:t>
      </w:r>
      <w:proofErr w:type="gramStart"/>
      <w:r w:rsidRPr="00A62181">
        <w:t>]}[</w:t>
      </w:r>
      <w:proofErr w:type="gramEnd"/>
      <w:r w:rsidRPr="00A62181">
        <w:t>[101]]</w:t>
      </w:r>
    </w:p>
    <w:p w14:paraId="0555DFD0" w14:textId="77777777" w:rsidR="00A62181" w:rsidRPr="00A62181" w:rsidRDefault="00A62181" w:rsidP="00A62181">
      <w:r w:rsidRPr="00A62181">
        <w:t>Für meine Untersuchung ist diese Unterscheidung besonders relevant, weil die Entwicklung des FRZK und seine empirische Erprobung eng miteinander verbunden sein können. Während einer ersten Erprobung können neue Fragen entstehen, die vorher nicht absehbar waren. Es wäre wissenschaftlich unzureichend, solche nachträglich entstandenen Fragen später als ursprünglich geplante Hypothesen auszugeben.</w:t>
      </w:r>
    </w:p>
    <w:p w14:paraId="4A77E75C" w14:textId="77777777" w:rsidR="00A62181" w:rsidRPr="00A62181" w:rsidRDefault="00A62181" w:rsidP="00A62181">
      <w:r w:rsidRPr="00A62181">
        <w:t>Deshalb sollte bei einer weiterführenden Untersuchung ausdrücklich dokumentiert werden, welche Fragen und Bewertungskriterien vor Beginn der Datenerhebung festgelegt wurden. Dazu gehört auch, welche Aufgaben verwendet werden, welche Vergleichsbedingungen vorgesehen sind und nach welchen Regeln die Ergebnisse ausgewertet werden sollen.</w:t>
      </w:r>
    </w:p>
    <w:p w14:paraId="74F3821F" w14:textId="77777777" w:rsidR="00A62181" w:rsidRPr="00A62181" w:rsidRDefault="00A62181" w:rsidP="00A62181">
      <w:r w:rsidRPr="00A62181">
        <w:t>Nachträglich entwickelte Analysen können ergänzend durchgeführt werden. Sie müssen jedoch als explorativ kenntlich bleiben und gegebenenfalls in weiteren Untersuchungen überprüft werden.</w:t>
      </w:r>
    </w:p>
    <w:p w14:paraId="3CD3C6F7" w14:textId="77777777" w:rsidR="00A62181" w:rsidRPr="00A62181" w:rsidRDefault="00A62181" w:rsidP="00A62181">
      <w:r w:rsidRPr="00A62181">
        <w:t>Die besondere Nähe zwischen Entwicklung und Bewertung des FRZK verlangt darüber hinaus eine sorgfältige Dokumentation von Änderungen am Verfahren. Wird während einer Untersuchung eine Rechenregel, ein Darstellungsmerkmal oder eine Unterrichtsanweisung verändert, muss dies im Untersuchungsprotokoll erkennbar bleiben.</w:t>
      </w:r>
    </w:p>
    <w:p w14:paraId="2384B432" w14:textId="77777777" w:rsidR="00A62181" w:rsidRPr="00A62181" w:rsidRDefault="00A62181" w:rsidP="00A62181">
      <w:r w:rsidRPr="00A62181">
        <w:t>Andernfalls könnte ein scheinbar einheitlicher Datensatz aus Bearbeitungen entstehen, bei denen tatsächlich unterschiedliche Voraussetzungen galten. Eine solche Vermischung würde die Interpretation erheblich erschweren.</w:t>
      </w:r>
    </w:p>
    <w:p w14:paraId="35019A10" w14:textId="77777777" w:rsidR="00A62181" w:rsidRPr="00A62181" w:rsidRDefault="00A62181" w:rsidP="00A62181">
      <w:r w:rsidRPr="00A62181">
        <w:t>Für die mathematischen Besonderheiten des FRZK ist diese Dokumentationspflicht besonders wichtig. Soll eine symbolische Rechenregel für +0, −0, +∞ oder −∞ untersucht werden, muss eindeutig feststehen, welche Bedeutung und welche Operationen zum Zeitpunkt der jeweiligen Bearbeitung definiert waren.</w:t>
      </w:r>
    </w:p>
    <w:p w14:paraId="19801E9F" w14:textId="77777777" w:rsidR="00A62181" w:rsidRPr="00A62181" w:rsidRDefault="00A62181" w:rsidP="00A62181">
      <w:r w:rsidRPr="00A62181">
        <w:t>Dasselbe gilt für den Orientierungserhalt bei der Skalarmultiplikation mit null. Wird im Verlauf der Entwicklung präzisiert, ob die erhaltene Orientierung Teil eines erweiterten mathematischen Zustands oder lediglich eine zusätzliche Information über den vorausgegangenen Vektor ist, verändert sich möglicherweise die fachliche Bedeutung der betreffenden Aufgaben. Solche Unterschiede dürfen bei einer Auswertung nicht unbeachtet bleiben.</w:t>
      </w:r>
    </w:p>
    <w:p w14:paraId="63238630" w14:textId="77777777" w:rsidR="00A62181" w:rsidRPr="00A62181" w:rsidRDefault="00A62181" w:rsidP="00A62181">
      <w:r w:rsidRPr="00A62181">
        <w:lastRenderedPageBreak/>
        <w:t>Ebenso muss die orthogonale Ausgangsorientierung im Grenzzustand null hinreichend präzise bestimmt werden. Wenn verschiedene Darstellungen unterschiedliche Interpretationen der Ausgangsrichtungen nahelegen, könnte eine beobachtete Lernschwierigkeit sowohl durch die mathematische Definition als auch durch die grafische Gestaltung verursacht werden.</w:t>
      </w:r>
    </w:p>
    <w:p w14:paraId="64DFC3C4" w14:textId="77777777" w:rsidR="00A62181" w:rsidRPr="00A62181" w:rsidRDefault="00A62181" w:rsidP="00A62181">
      <w:r w:rsidRPr="00A62181">
        <w:t>Aus diesen Überlegungen leite ich ab, dass die Untersuchung der besonderen FRZK-Symbolik erst nach einer ausdrücklich dokumentierten mathematischen Grundlegung sinnvoll ist. Andernfalls wäre unklar, ob eine fehlerhafte Bearbeitung auf mangelndes Verständnis des Lernenden oder auf eine noch nicht ausreichend bestimmte Regel zurückzuführen ist.</w:t>
      </w:r>
    </w:p>
    <w:p w14:paraId="7766185B" w14:textId="77777777" w:rsidR="00A62181" w:rsidRPr="00A62181" w:rsidRDefault="00A62181" w:rsidP="00A62181">
      <w:r w:rsidRPr="00A62181">
        <w:t>Damit entsteht eine methodische Zweiteilung. Die allgemeine Ordnungs- und Darstellungsfunktion des FRZK kann anhand etablierter mathematischer Aufgaben untersucht werden, sofern ihre mathematischen Voraussetzungen eindeutig sind. Die besonderen symbolischen Erweiterungen verlangen dagegen zunächst eine gesonderte Prüfung ihrer mathematischen Definitionen und Operationen.</w:t>
      </w:r>
    </w:p>
    <w:p w14:paraId="22C15951" w14:textId="77777777" w:rsidR="00A62181" w:rsidRPr="00A62181" w:rsidRDefault="00A62181" w:rsidP="00A62181">
      <w:r w:rsidRPr="00A62181">
        <w:t>Eine empirische Untersuchung könnte deshalb zunächst die allgemeine funktionale Strukturierung von Aufgaben betrachten. Dabei wäre zu prüfen, ob Lernende gegebene und gesuchte Größen sicherer identifizieren, funktionale Beziehungen angemessener beschreiben und ihre Lösungswege besser begründen können.</w:t>
      </w:r>
    </w:p>
    <w:p w14:paraId="6E8C2E72" w14:textId="77777777" w:rsidR="00A62181" w:rsidRPr="00A62181" w:rsidRDefault="00A62181" w:rsidP="00A62181">
      <w:r w:rsidRPr="00A62181">
        <w:t>Eine weitere Untersuchung könnte anschließend gezielt die zusätzlichen symbolischen Eigenschaften des FRZK behandeln. Dabei müsste die jeweilige FRZK-Regel mit einer fachlich angemessenen etablierten mathematischen Vorgehensweise verglichen werden. Entscheidend wäre, ob die besondere Symbolik einen zusätzlichen Nutzen erbringt und welche Verständnishürden möglicherweise durch ihre Einführung entstehen.</w:t>
      </w:r>
    </w:p>
    <w:p w14:paraId="12DECA32" w14:textId="77777777" w:rsidR="00A62181" w:rsidRPr="00A62181" w:rsidRDefault="00A62181" w:rsidP="00A62181">
      <w:r w:rsidRPr="00A62181">
        <w:t>Eine solche Trennung würde verhindern, dass ein möglicher Vorteil der allgemeinen Aufgabenstrukturierung ungeprüft auf die besonderen Rechenregeln übertragen wird.</w:t>
      </w:r>
    </w:p>
    <w:p w14:paraId="07FFA088" w14:textId="77777777" w:rsidR="00A62181" w:rsidRPr="00A62181" w:rsidRDefault="00A62181" w:rsidP="00A62181">
      <w:r w:rsidRPr="00A62181">
        <w:t>Besonders relevant erscheint mir die Unterscheidung zwischen einem unmittelbaren Bearbeitungsvorteil und einem längerfristigen Lerngewinn. Ein Lernender könnte mithilfe einer vorbereiteten Darstellung eine Aufgabe schneller lösen, ohne die verwendete Beziehung später selbstständig wiederherstellen zu können.</w:t>
      </w:r>
    </w:p>
    <w:p w14:paraId="74BE3601" w14:textId="77777777" w:rsidR="00A62181" w:rsidRPr="00A62181" w:rsidRDefault="00A62181" w:rsidP="00A62181">
      <w:r w:rsidRPr="00A62181">
        <w:t>Umgekehrt könnte eine ausführliche FRZK-Bearbeitung zunächst mehr Zeit beanspruchen, aber dazu beitragen, die mathematischen Voraussetzungen bewusster zu prüfen. Ein solcher möglicher Vorteil wäre erst dann nachweisbar, wenn die anschließenden selbstständigen Leistungen entsprechend untersucht werden.</w:t>
      </w:r>
    </w:p>
    <w:p w14:paraId="402AB1D5" w14:textId="77777777" w:rsidR="00A62181" w:rsidRPr="00A62181" w:rsidRDefault="00A62181" w:rsidP="00A62181">
      <w:r w:rsidRPr="00A62181">
        <w:t>Deshalb sollten Bearbeitungszeit, fachliche Richtigkeit, Begründungsqualität und Selbstständigkeit nicht unkontrolliert in einer einzigen Bewertung zusammengeführt werden. Sie erfassen unterschiedliche Eigenschaften des Lernprozesses.</w:t>
      </w:r>
    </w:p>
    <w:p w14:paraId="40F520C1" w14:textId="77777777" w:rsidR="00A62181" w:rsidRPr="00A62181" w:rsidRDefault="00A62181" w:rsidP="00A62181">
      <w:r w:rsidRPr="00A62181">
        <w:t>Eine mögliche Untersuchung könnte dieselben mathematischen Kompetenzen zu mehreren Zeitpunkten erfassen. Eine Ausgangserhebung würde das vorhandene Wissen dokumentieren. Nach einer definierten Lernphase könnten vergleichbare Aufgaben eingesetzt werden. Eine weitere Untersuchung nach einem zeitlichen Abstand könnte Hinweise darauf liefern, ob die erworbenen Kenntnisse weiterhin verfügbar sind.</w:t>
      </w:r>
    </w:p>
    <w:p w14:paraId="16F666EE" w14:textId="77777777" w:rsidR="00A62181" w:rsidRPr="00A62181" w:rsidRDefault="00A62181" w:rsidP="00A62181">
      <w:r w:rsidRPr="00A62181">
        <w:t xml:space="preserve">Ein solcher Ablauf wäre allerdings nur dann aussagekräftig, wenn die Testaufgaben hinsichtlich ihrer mathematischen Anforderungen angemessen vergleichbar sind. Werden exakt dieselben Aufgaben wiederholt, könnten Erinnerungseffekte auftreten. Werden </w:t>
      </w:r>
      <w:r w:rsidRPr="00A62181">
        <w:lastRenderedPageBreak/>
        <w:t xml:space="preserve">dagegen </w:t>
      </w:r>
      <w:proofErr w:type="gramStart"/>
      <w:r w:rsidRPr="00A62181">
        <w:t>zu unterschiedliche Aufgaben</w:t>
      </w:r>
      <w:proofErr w:type="gramEnd"/>
      <w:r w:rsidRPr="00A62181">
        <w:t xml:space="preserve"> eingesetzt, könnten Leistungsunterschiede auf ihre verschiedene Schwierigkeit zurückgehen.</w:t>
      </w:r>
    </w:p>
    <w:p w14:paraId="05D771A3" w14:textId="77777777" w:rsidR="00A62181" w:rsidRPr="00A62181" w:rsidRDefault="00A62181" w:rsidP="00A62181">
      <w:r w:rsidRPr="00A62181">
        <w:t>Auch die Auswahl der mathematischen Themen beeinflusst die Aussagekraft. Eine Untersuchung zu linearen Funktionen lässt sich nicht ohne Weiteres auf Grenzwertprobleme oder Vektoroperationen übertragen. Wenn das FRZK als übergreifender Bearbeitungsrahmen untersucht werden soll, muss deshalb geklärt werden, welche Gemeinsamkeiten verschiedener Aufgabenbereiche tatsächlich Gegenstand der Evaluation sind.</w:t>
      </w:r>
    </w:p>
    <w:p w14:paraId="352F1E08" w14:textId="77777777" w:rsidR="00A62181" w:rsidRPr="00A62181" w:rsidRDefault="00A62181" w:rsidP="00A62181">
      <w:r w:rsidRPr="00A62181">
        <w:t>Dabei darf die äußere Einheitlichkeit des Darstellungsverfahrens nicht mit der mathematischen Gleichartigkeit sämtlicher Aufgaben verwechselt werden. Die Regeln für Funktionen, Grenzprozesse und Vektoroperationen besitzen unterschiedliche fachliche Voraussetzungen. Ein erfolgreicher Einsatz des FRZK in einem Bereich beweist nicht seine Eignung in einem anderen.</w:t>
      </w:r>
    </w:p>
    <w:p w14:paraId="6B9FEC00" w14:textId="77777777" w:rsidR="00A62181" w:rsidRPr="00A62181" w:rsidRDefault="00A62181" w:rsidP="00A62181">
      <w:r w:rsidRPr="00A62181">
        <w:t>Eine weiterführende Untersuchung müsste deshalb gegebenenfalls nach mathematischen Themenbereichen unterscheiden. Dazu könnten grundlegende funktionale Zuordnungen, Veränderungen und Änderungsraten, Grenzprozesse sowie ausgewählte Aufgaben zu Vektoren gehören.</w:t>
      </w:r>
    </w:p>
    <w:p w14:paraId="712DA6B2" w14:textId="77777777" w:rsidR="00A62181" w:rsidRPr="00A62181" w:rsidRDefault="00A62181" w:rsidP="00A62181">
      <w:r w:rsidRPr="00A62181">
        <w:t>Diese Auswahl wäre nicht beliebig. Sie müsste sich daraus ergeben, welche mathematischen Eigenschaften des FRZK jeweils geprüft werden sollen. Besonders bei den erweiterten symbolischen Zuständen wäre eine möglichst genaue Zuordnung zwischen definierter Operation, geeigneter Aufgabe und beobachtbarer Lernleistung erforderlich.</w:t>
      </w:r>
    </w:p>
    <w:p w14:paraId="7F60EDAD" w14:textId="77777777" w:rsidR="00A62181" w:rsidRPr="00A62181" w:rsidRDefault="00A62181" w:rsidP="00A62181">
      <w:r w:rsidRPr="00A62181">
        <w:t>Ein weiteres Problem ergibt sich aus der Rolle des Tutors. Wenn die Person, die das FRZK entwickelt hat, zugleich die Lernenden betreut, die Aufgaben auswählt und die Ergebnisse bewertet, können Erwartungseinflüsse entstehen. Darüber hinaus ist der Tutor möglicherweise mit dem eigenen Verfahren besser vertraut als mit einer für den Vergleich verwendeten Alternative.</w:t>
      </w:r>
    </w:p>
    <w:p w14:paraId="448AFF28" w14:textId="77777777" w:rsidR="00A62181" w:rsidRPr="00A62181" w:rsidRDefault="00A62181" w:rsidP="00A62181">
      <w:r w:rsidRPr="00A62181">
        <w:t>Eine faire Untersuchung müsste deshalb sicherstellen, dass die Vergleichsbedingung nicht durch eine ungünstigere Erklärung oder weniger geeignete Aufgaben benachteiligt wird. Wo eine vollständige Trennung von Entwicklung und Betreuung nicht möglich ist, muss diese Einschränkung ausdrücklich dokumentiert werden.</w:t>
      </w:r>
    </w:p>
    <w:p w14:paraId="236B7E5F" w14:textId="77777777" w:rsidR="00A62181" w:rsidRPr="00A62181" w:rsidRDefault="00A62181" w:rsidP="00A62181">
      <w:r w:rsidRPr="00A62181">
        <w:t>Für die Bewertung der Aufgabenlösungen wäre eine unabhängige Beurteilung besonders hilfreich. Dabei sollte der Bewertende möglichst nicht erkennen können, mit welchem Darstellungsverfahren die jeweilige Lösung entstanden ist, sofern dies ohne Verlust der für die Bewertung notwendigen Informationen möglich ist.</w:t>
      </w:r>
    </w:p>
    <w:p w14:paraId="6DDBB802" w14:textId="77777777" w:rsidR="00A62181" w:rsidRPr="00A62181" w:rsidRDefault="00A62181" w:rsidP="00A62181">
      <w:r w:rsidRPr="00A62181">
        <w:t>Bei bestimmten FRZK-spezifischen Darstellungen kann eine solche Verblindung schwierig sein, weil die verwendete Symbolik das Verfahren unmittelbar erkennen lässt. In diesen Fällen müssen die Grenzen einer unabhängigen Bewertung berücksichtigt werden.</w:t>
      </w:r>
    </w:p>
    <w:p w14:paraId="212F1918" w14:textId="77777777" w:rsidR="00A62181" w:rsidRPr="00A62181" w:rsidRDefault="00A62181" w:rsidP="00A62181">
      <w:r w:rsidRPr="00A62181">
        <w:t>Auch die Hilfeintensität muss dokumentiert werden. Ein richtiges Ergebnis nach einer vollständigen Erklärung durch die Lehrkraft darf nicht mit einem selbstständig entwickelten Lösungsweg gleichgesetzt werden. Beide Leistungen können für die Lernförderung bedeutsam sein, aber sie beantworten unterschiedliche Forschungsfragen.</w:t>
      </w:r>
    </w:p>
    <w:p w14:paraId="26E264A5" w14:textId="77777777" w:rsidR="00A62181" w:rsidRPr="00A62181" w:rsidRDefault="00A62181" w:rsidP="00A62181">
      <w:r w:rsidRPr="00A62181">
        <w:t xml:space="preserve">Für die spätere Untersuchung erscheint mir deshalb eine getrennte Erfassung der fachlichen Leistung und des Unterstützungsbedarfs erforderlich. Das bisher vorgesehene Bewertungsschema kann die Qualität der mathematischen Aufgabenbearbeitung </w:t>
      </w:r>
      <w:r w:rsidRPr="00A62181">
        <w:lastRenderedPageBreak/>
        <w:t>beschreiben. Ergänzend könnte dokumentiert werden, ob eine Leistung selbstständig, nach einer allgemeinen Rückfrage, nach einem konkreten Hinweis oder erst nach einer ausführlichen Erklärung erbracht wurde.</w:t>
      </w:r>
    </w:p>
    <w:p w14:paraId="563BC6E3" w14:textId="77777777" w:rsidR="00A62181" w:rsidRPr="00A62181" w:rsidRDefault="00A62181" w:rsidP="00A62181">
      <w:r w:rsidRPr="00A62181">
        <w:t>Diese ergänzende Erfassung müsste ebenfalls vor Beginn der Untersuchung eindeutig festgelegt werden. Eine nachträgliche Einschätzung des Unterstützungsbedarfs könnte durch die Kenntnis des Ergebnisses beeinflusst werden.</w:t>
      </w:r>
    </w:p>
    <w:p w14:paraId="4E49CE1A" w14:textId="77777777" w:rsidR="00A62181" w:rsidRPr="00A62181" w:rsidRDefault="00A62181" w:rsidP="00A62181">
      <w:r w:rsidRPr="00A62181">
        <w:t>Dabei darf ich die Genauigkeit einer solchen Dokumentation nicht überschätzen. Eine kurze Rückfrage kann für einen Lernenden eine sehr starke fachliche Hilfe darstellen, wenn sie genau die bislang fehlende Beziehung nahelegt. Die bloße Anzahl von Hinweisen erfasst daher nicht vollständig ihren inhaltlichen Einfluss.</w:t>
      </w:r>
    </w:p>
    <w:p w14:paraId="00749AE8" w14:textId="77777777" w:rsidR="00A62181" w:rsidRPr="00A62181" w:rsidRDefault="00A62181" w:rsidP="00A62181">
      <w:r w:rsidRPr="00A62181">
        <w:t>Für eine qualitative Analyse wäre deshalb zusätzlich zu berücksichtigen, welche mathematischen Informationen durch eine Hilfestellung tatsächlich bereitgestellt werden. Besonders wichtig ist, ob die Lehrkraft lediglich zur Überprüfung auffordert oder den entscheidenden Lösungsansatz bereits vorgibt.</w:t>
      </w:r>
    </w:p>
    <w:p w14:paraId="1467797F" w14:textId="77777777" w:rsidR="00A62181" w:rsidRPr="00A62181" w:rsidRDefault="00A62181" w:rsidP="00A62181">
      <w:r w:rsidRPr="00A62181">
        <w:t>Auch der Umgang mit nicht erfolgreichen Lernverläufen ist für die wissenschaftliche Bewertung wesentlich. Wenn ein Lernender die FRZK-Symbolik wiederholt falsch verwendet, darf dies nicht allein als unzureichende Anstrengung oder mangelndes Vorwissen interpretiert werden. Es könnte ebenso darauf hinweisen, dass die Darstellung missverständlich ist oder dass eine besondere symbolische Festlegung unnötige Schwierigkeiten erzeugt.</w:t>
      </w:r>
    </w:p>
    <w:p w14:paraId="60ACADFD" w14:textId="77777777" w:rsidR="00A62181" w:rsidRPr="00A62181" w:rsidRDefault="00A62181" w:rsidP="00A62181">
      <w:r w:rsidRPr="00A62181">
        <w:t>Eine entwicklungsorientierte Untersuchung sollte solche Fälle daher ausdrücklich berücksichtigen. Sie können Hinweise auf notwendige Veränderungen des Verfahrens liefern. Für eine vergleichende Wirksamkeitsuntersuchung dürfen sie allerdings nicht nachträglich ausgeschlossen werden, nur weil ihre Ergebnisse ungünstig sind.</w:t>
      </w:r>
    </w:p>
    <w:p w14:paraId="5B9BB8BC" w14:textId="77777777" w:rsidR="00A62181" w:rsidRPr="00A62181" w:rsidRDefault="00A62181" w:rsidP="00A62181">
      <w:r w:rsidRPr="00A62181">
        <w:t>Das gilt auch für Abbrüche und fehlende Messwerte. Wenn insbesondere Lernende mit größeren Schwierigkeiten die Untersuchung nicht vollständig abschließen, könnten die verbliebenen Ergebnisse einen zu günstigen Eindruck vermitteln. Deshalb müssen Umfang und mögliche Ursachen fehlender Daten dokumentiert werden.</w:t>
      </w:r>
    </w:p>
    <w:p w14:paraId="000AE329" w14:textId="77777777" w:rsidR="00A62181" w:rsidRPr="00A62181" w:rsidRDefault="00A62181" w:rsidP="00A62181">
      <w:r w:rsidRPr="00A62181">
        <w:t xml:space="preserve">Die wissenschaftliche Untersuchung des FRZK betrifft schließlich unmittelbar den Umgang mit Lernenden und ihren personenbezogenen Informationen. Die ethischen Anforderungen an Bildungsforschung werden unter anderem durch die </w:t>
      </w:r>
      <w:proofErr w:type="spellStart"/>
      <w:r w:rsidRPr="00A62181">
        <w:rPr>
          <w:i/>
          <w:iCs/>
        </w:rPr>
        <w:t>Ethical</w:t>
      </w:r>
      <w:proofErr w:type="spellEnd"/>
      <w:r w:rsidRPr="00A62181">
        <w:rPr>
          <w:i/>
          <w:iCs/>
        </w:rPr>
        <w:t xml:space="preserve"> Guidelines </w:t>
      </w:r>
      <w:proofErr w:type="spellStart"/>
      <w:r w:rsidRPr="00A62181">
        <w:rPr>
          <w:i/>
          <w:iCs/>
        </w:rPr>
        <w:t>for</w:t>
      </w:r>
      <w:proofErr w:type="spellEnd"/>
      <w:r w:rsidRPr="00A62181">
        <w:rPr>
          <w:i/>
          <w:iCs/>
        </w:rPr>
        <w:t xml:space="preserve"> Educational Research</w:t>
      </w:r>
      <w:r w:rsidRPr="00A62181">
        <w:t xml:space="preserve"> der British Educational Research </w:t>
      </w:r>
      <w:proofErr w:type="spellStart"/>
      <w:r w:rsidRPr="00A62181">
        <w:t>Association</w:t>
      </w:r>
      <w:proofErr w:type="spellEnd"/>
      <w:r w:rsidRPr="00A62181">
        <w:t xml:space="preserve"> beschrieben. Sie behandeln die Verantwortung gegenüber den Teilnehmenden, die Bedeutung informierter Einwilligung, den Schutz personenbezogener Daten sowie die besonderen Anforderungen an Forschung in pädagogischen Beziehungen. {[British Educational Research </w:t>
      </w:r>
      <w:proofErr w:type="spellStart"/>
      <w:r w:rsidRPr="00A62181">
        <w:t>Association</w:t>
      </w:r>
      <w:proofErr w:type="spellEnd"/>
      <w:r w:rsidRPr="00A62181">
        <w:t xml:space="preserve"> (2018). </w:t>
      </w:r>
      <w:proofErr w:type="spellStart"/>
      <w:r w:rsidRPr="00A62181">
        <w:t>Ethical</w:t>
      </w:r>
      <w:proofErr w:type="spellEnd"/>
      <w:r w:rsidRPr="00A62181">
        <w:t xml:space="preserve"> Guidelines </w:t>
      </w:r>
      <w:proofErr w:type="spellStart"/>
      <w:r w:rsidRPr="00A62181">
        <w:t>for</w:t>
      </w:r>
      <w:proofErr w:type="spellEnd"/>
      <w:r w:rsidRPr="00A62181">
        <w:t xml:space="preserve"> Educational Research. 4. Auflage. London: British Educational Research </w:t>
      </w:r>
      <w:proofErr w:type="spellStart"/>
      <w:r w:rsidRPr="00A62181">
        <w:t>Association</w:t>
      </w:r>
      <w:proofErr w:type="spellEnd"/>
      <w:r w:rsidRPr="00A62181">
        <w:t>.</w:t>
      </w:r>
      <w:proofErr w:type="gramStart"/>
      <w:r w:rsidRPr="00A62181">
        <w:t>]}[</w:t>
      </w:r>
      <w:proofErr w:type="gramEnd"/>
      <w:r w:rsidRPr="00A62181">
        <w:t>[102]]</w:t>
      </w:r>
    </w:p>
    <w:p w14:paraId="3CB94DB9" w14:textId="77777777" w:rsidR="00A62181" w:rsidRPr="00A62181" w:rsidRDefault="00A62181" w:rsidP="00A62181">
      <w:r w:rsidRPr="00A62181">
        <w:t>Für meine Untersuchung ist besonders wichtig, dass Lernende nicht allein aufgrund ihrer Teilnahme an einer wissenschaftlichen Erprobung benachteiligt werden dürfen. Die notwendige mathematische Unterstützung muss weiterhin gewährleistet bleiben. Ebenso muss klar sein, ob und unter welchen Bedingungen Unterrichtsleistungen für Forschungszwecke ausgewertet werden.</w:t>
      </w:r>
    </w:p>
    <w:p w14:paraId="2BE78408" w14:textId="77777777" w:rsidR="00A62181" w:rsidRPr="00A62181" w:rsidRDefault="00A62181" w:rsidP="00A62181">
      <w:r w:rsidRPr="00A62181">
        <w:t xml:space="preserve">Bei minderjährigen Teilnehmenden sind die entsprechenden Einwilligungs- und Schutzanforderungen besonders sorgfältig zu berücksichtigen. Darüber hinaus muss die </w:t>
      </w:r>
      <w:r w:rsidRPr="00A62181">
        <w:lastRenderedPageBreak/>
        <w:t>Aufbewahrung von Aufgabenlösungen und Beobachtungsprotokollen so gestaltet werden, dass die beteiligten Personen nicht unnötig identifizierbar bleiben.</w:t>
      </w:r>
    </w:p>
    <w:p w14:paraId="6BC0F581" w14:textId="77777777" w:rsidR="00A62181" w:rsidRPr="00A62181" w:rsidRDefault="00A62181" w:rsidP="00A62181">
      <w:r w:rsidRPr="00A62181">
        <w:t>Die wissenschaftliche Auswertung sollte sich auf diejenigen Informationen beschränken, die zur Beantwortung der ausdrücklich festgelegten Forschungsfragen benötigt werden. Persönliche Einzelheiten, die für die mathematische Untersuchung keine Bedeutung besitzen, dürfen nicht ohne fachliche Notwendigkeit Bestandteil des Forschungsdatensatzes werden.</w:t>
      </w:r>
    </w:p>
    <w:p w14:paraId="64974475" w14:textId="77777777" w:rsidR="00A62181" w:rsidRPr="00A62181" w:rsidRDefault="00A62181" w:rsidP="00A62181">
      <w:r w:rsidRPr="00A62181">
        <w:t>Hinzu kommt die besondere Beziehung zwischen Tutor und Lernendem. Die Teilnahme an einer Untersuchung muss von der regulären mathematischen Förderung unterscheidbar bleiben. Lernende dürfen nicht den Eindruck erhalten, ihre Unterstützung hänge davon ab, ob sie der wissenschaftlichen Nutzung ihrer Daten zustimmen.</w:t>
      </w:r>
    </w:p>
    <w:p w14:paraId="1A2A1A3E" w14:textId="77777777" w:rsidR="00A62181" w:rsidRPr="00A62181" w:rsidRDefault="00A62181" w:rsidP="00A62181">
      <w:r w:rsidRPr="00A62181">
        <w:t>Diese Anforderungen sind nicht nur organisatorischer Natur. Sie beeinflussen auch die wissenschaftliche Qualität einer Untersuchung, weil der Umgang mit den Teilnehmenden deren Verhalten, Motivation und Bereitschaft zur offenen Mitteilung von Schwierigkeiten beeinflussen kann.</w:t>
      </w:r>
    </w:p>
    <w:p w14:paraId="5C3D78EA" w14:textId="77777777" w:rsidR="00A62181" w:rsidRPr="00A62181" w:rsidRDefault="00A62181" w:rsidP="00A62181">
      <w:r w:rsidRPr="00A62181">
        <w:t>Aus der bisherigen Betrachtung ergibt sich für mich ein mehrstufiges Forschungsverständnis. Zunächst muss die mathematische Struktur des FRZK dort ausdrücklich definiert werden, wo es über etablierte Darstellungen hinausgehende Operationen vorsieht. Anschließend muss die didaktische Umsetzung so gestaltet werden, dass Lernende die jeweiligen mathematischen Bedeutungen nachvollziehen können. Danach können entwicklungsorientierte Erprobungen zeigen, welche Darstellungen verständlich sind und welche Schwierigkeiten auftreten. Erst auf dieser Grundlage lassen sich weiterführende Vergleiche planen, die Aussagen über mögliche Lernwirkungen erlauben.</w:t>
      </w:r>
    </w:p>
    <w:p w14:paraId="3D549248" w14:textId="77777777" w:rsidR="00A62181" w:rsidRPr="00A62181" w:rsidRDefault="00A62181" w:rsidP="00A62181">
      <w:r w:rsidRPr="00A62181">
        <w:t>Diese Aufgaben müssen nicht vollständig voneinander isoliert sein. Die Erkenntnisse einer didaktischen Erprobung können auf begriffliche Unklarheiten hinweisen, die eine erneute mathematische Präzisierung erforderlich machen. Ebenso kann eine mathematische Definition bestimmte Darstellungsformen ausschließen oder zusätzliche didaktische Erläuterungen verlangen.</w:t>
      </w:r>
    </w:p>
    <w:p w14:paraId="707CB5DC" w14:textId="77777777" w:rsidR="00A62181" w:rsidRPr="00A62181" w:rsidRDefault="00A62181" w:rsidP="00A62181">
      <w:r w:rsidRPr="00A62181">
        <w:t>Entscheidend ist jedoch, dass der jeweilige wissenschaftliche Geltungsanspruch erkennbar bleibt. Eine Änderung der mathematischen Definition muss als solche ausgewiesen werden. Eine Verbesserung der grafischen Darstellung stellt zunächst eine didaktische Entwicklungsentscheidung dar. Eine beobachtete Veränderung der Lernleistung ist ein empirischer Befund, dessen Ursachen gesondert untersucht werden müssen.</w:t>
      </w:r>
    </w:p>
    <w:p w14:paraId="7B59B3BA" w14:textId="77777777" w:rsidR="00A62181" w:rsidRPr="00A62181" w:rsidRDefault="00A62181" w:rsidP="00A62181">
      <w:r w:rsidRPr="00A62181">
        <w:t>Für das FRZK erscheint mir deshalb eine zunächst begrenzte und sorgfältig dokumentierte Untersuchung angemessener als der Versuch, seine allgemeine Überlegenheit gegenüber bestehenden mathematischen Verfahren nachzuweisen.</w:t>
      </w:r>
    </w:p>
    <w:p w14:paraId="3B50DBAF" w14:textId="77777777" w:rsidR="00A62181" w:rsidRPr="00A62181" w:rsidRDefault="00A62181" w:rsidP="00A62181">
      <w:r w:rsidRPr="00A62181">
        <w:t>Ich möchte insbesondere die Möglichkeit offenhalten, dass unterschiedliche Bestandteile des FRZK unterschiedlich bewertet werden müssen. Seine Funktion als Ordnungsrahmen könnte bei bestimmten Aufgaben hilfreich sein, während seine zusätzliche Symbolik dort keinen erkennbaren Vorteil bietet. Ebenso könnte sich für einzelne Grenzwertaufgaben ein Nutzen einer symbolischen Kurzschreibweise zeigen, ohne dass daraus eine allgemeine Verbesserung mathematischer Problemlösefähigkeit folgt.</w:t>
      </w:r>
    </w:p>
    <w:p w14:paraId="28089ED2" w14:textId="77777777" w:rsidR="00A62181" w:rsidRPr="00A62181" w:rsidRDefault="00A62181" w:rsidP="00A62181">
      <w:r w:rsidRPr="00A62181">
        <w:t xml:space="preserve">Auch die Möglichkeit eines negativen Ergebnisses ist ausdrücklich zu berücksichtigen. Sollte sich zeigen, dass die zusätzlichen FRZK-Zustände missverstanden werden oder dass die </w:t>
      </w:r>
      <w:r w:rsidRPr="00A62181">
        <w:lastRenderedPageBreak/>
        <w:t>erforderlichen Regeln den Lernprozess stärker belasten als geeignete etablierte Verfahren, wäre dies eine wissenschaftlich relevante Einschränkung.</w:t>
      </w:r>
    </w:p>
    <w:p w14:paraId="6DC19463" w14:textId="77777777" w:rsidR="00A62181" w:rsidRPr="00A62181" w:rsidRDefault="00A62181" w:rsidP="00A62181">
      <w:r w:rsidRPr="00A62181">
        <w:t>Ein solches Ergebnis würde nicht bedeuten, dass sämtliche methodisch-didaktischen Eigenschaften des FRZK unbrauchbar sind. Es würde vielmehr zeigen, dass bestimmte Annahmen über seine Anwendung nicht bestätigt wurden oder dass sein Einsatzbereich enger zu bestimmen ist.</w:t>
      </w:r>
    </w:p>
    <w:p w14:paraId="36667959" w14:textId="77777777" w:rsidR="00A62181" w:rsidRPr="00A62181" w:rsidRDefault="00A62181" w:rsidP="00A62181">
      <w:r w:rsidRPr="00A62181">
        <w:t>Genauso müsste ich einen positiven Befund begrenzen. Wenn Lernende beispielsweise nach einer gezielten Einführung die Unterschiede zwischen einseitigen Grenzprozessen besser erkennen, ließe sich daraus noch keine allgemeine Aussage über alle mathematischen Themen ableiten. Der Befund müsste auf die tatsächlich untersuchten Aufgaben, Teilnehmenden und Unterrichtsbedingungen bezogen bleiben.</w:t>
      </w:r>
    </w:p>
    <w:p w14:paraId="144A2E04" w14:textId="77777777" w:rsidR="00A62181" w:rsidRPr="00A62181" w:rsidRDefault="00A62181" w:rsidP="00A62181">
      <w:r w:rsidRPr="00A62181">
        <w:t>Damit wird deutlich, dass die Evaluation nicht allein eine abschließende Bestätigung oder Widerlegung des gesamten FRZK zum Ziel haben sollte. Sie kann vielmehr dazu dienen, seinen mathematischen und didaktischen Anspruch genauer einzugrenzen und die Bedingungen einer sachgerechten Verwendung zu bestimmen.</w:t>
      </w:r>
    </w:p>
    <w:p w14:paraId="7CD40B64" w14:textId="77777777" w:rsidR="00A62181" w:rsidRPr="00A62181" w:rsidRDefault="00A62181" w:rsidP="00A62181">
      <w:r w:rsidRPr="00A62181">
        <w:t>Die wissenschaftliche Forschung zu Designexperimenten und didaktischer Entwicklungsforschung liefert hierfür einen methodischen Rahmen. Brown, das Design-</w:t>
      </w:r>
      <w:proofErr w:type="spellStart"/>
      <w:r w:rsidRPr="00A62181">
        <w:t>Based</w:t>
      </w:r>
      <w:proofErr w:type="spellEnd"/>
      <w:r w:rsidRPr="00A62181">
        <w:t xml:space="preserve"> Research Collective und Cobb mit seinen Mitautoren begründen die Verbindung zwischen theoretisch geleiteter Gestaltung und empirischer Untersuchung. McKenney und Reeves sowie </w:t>
      </w:r>
      <w:proofErr w:type="spellStart"/>
      <w:r w:rsidRPr="00A62181">
        <w:t>Plomp</w:t>
      </w:r>
      <w:proofErr w:type="spellEnd"/>
      <w:r w:rsidRPr="00A62181">
        <w:t xml:space="preserve"> verdeutlichen die Bedeutung einer systematischen Entwicklungsplanung. </w:t>
      </w:r>
      <w:proofErr w:type="spellStart"/>
      <w:r w:rsidRPr="00A62181">
        <w:t>Nieveen</w:t>
      </w:r>
      <w:proofErr w:type="spellEnd"/>
      <w:r w:rsidRPr="00A62181">
        <w:t xml:space="preserve"> und </w:t>
      </w:r>
      <w:proofErr w:type="spellStart"/>
      <w:r w:rsidRPr="00A62181">
        <w:t>Folmer</w:t>
      </w:r>
      <w:proofErr w:type="spellEnd"/>
      <w:r w:rsidRPr="00A62181">
        <w:t xml:space="preserve"> zeigen, wie formative Evaluation zur Verbesserung einer Intervention beitragen kann.</w:t>
      </w:r>
    </w:p>
    <w:p w14:paraId="6DC60784" w14:textId="77777777" w:rsidR="00A62181" w:rsidRPr="00A62181" w:rsidRDefault="00A62181" w:rsidP="00A62181">
      <w:proofErr w:type="spellStart"/>
      <w:r w:rsidRPr="00A62181">
        <w:t>Shadish</w:t>
      </w:r>
      <w:proofErr w:type="spellEnd"/>
      <w:r w:rsidRPr="00A62181">
        <w:t xml:space="preserve">, Cook und Campbell sowie die Standards des </w:t>
      </w:r>
      <w:proofErr w:type="spellStart"/>
      <w:r w:rsidRPr="00A62181">
        <w:t>What</w:t>
      </w:r>
      <w:proofErr w:type="spellEnd"/>
      <w:r w:rsidRPr="00A62181">
        <w:t xml:space="preserve"> Works Clearinghouse verdeutlichen dagegen die Grenzen kausaler Schlussfolgerungen aus nicht ausreichend kontrollierten Untersuchungen. </w:t>
      </w:r>
      <w:proofErr w:type="spellStart"/>
      <w:r w:rsidRPr="00A62181">
        <w:t>Creswell</w:t>
      </w:r>
      <w:proofErr w:type="spellEnd"/>
      <w:r w:rsidRPr="00A62181">
        <w:t xml:space="preserve"> und </w:t>
      </w:r>
      <w:proofErr w:type="spellStart"/>
      <w:r w:rsidRPr="00A62181">
        <w:t>Plano</w:t>
      </w:r>
      <w:proofErr w:type="spellEnd"/>
      <w:r w:rsidRPr="00A62181">
        <w:t xml:space="preserve"> Clark begründen Möglichkeiten einer Verbindung qualitativer und quantitativer Forschung. Yin sowie Braun und Clarke bieten methodische Grundlagen für die Untersuchung einzelner Fälle und qualitativer Bearbeitungsmuster.</w:t>
      </w:r>
    </w:p>
    <w:p w14:paraId="611B4D76" w14:textId="77777777" w:rsidR="00A62181" w:rsidRPr="00A62181" w:rsidRDefault="00A62181" w:rsidP="00A62181">
      <w:proofErr w:type="spellStart"/>
      <w:r w:rsidRPr="00A62181">
        <w:t>Messick</w:t>
      </w:r>
      <w:proofErr w:type="spellEnd"/>
      <w:r w:rsidRPr="00A62181">
        <w:t xml:space="preserve"> und die gemeinsamen Teststandards von AERA, APA und NCME machen deutlich, dass die Interpretation mathematischer Leistungswerte einer eigenständigen Begründung bedarf. Cohens Arbeit zur Bewertungsübereinstimmung zeigt eine Möglichkeit, die Zuverlässigkeit geordneter Bewertungen zu untersuchen. Lakens verdeutlicht die Notwendigkeit einer zur Forschungsfrage passenden Stichprobenplanung. </w:t>
      </w:r>
      <w:proofErr w:type="spellStart"/>
      <w:r w:rsidRPr="00A62181">
        <w:t>Nosek</w:t>
      </w:r>
      <w:proofErr w:type="spellEnd"/>
      <w:r w:rsidRPr="00A62181">
        <w:t xml:space="preserve"> und seine Mitautoren begründen die transparente Trennung geplanter Hypothesentests von explorativen Auswertungen. Die ethischen Leitlinien der BERA ergänzen diese methodischen Anforderungen um die Verantwortung gegenüber den beteiligten Lernenden.</w:t>
      </w:r>
    </w:p>
    <w:p w14:paraId="6F77811B" w14:textId="77777777" w:rsidR="00A62181" w:rsidRPr="00A62181" w:rsidRDefault="00A62181" w:rsidP="00A62181">
      <w:r w:rsidRPr="00A62181">
        <w:t>Für meine Untersuchung leite ich daraus eine zentrale wissenschaftliche Verpflichtung ab: Ich muss die mathematische Tragfähigkeit, die didaktische Verständlichkeit, die praktische Verwendbarkeit und die empirische Wirksamkeit des FRZK als unterschiedliche Prüfgegenstände behandeln. Eine Aussage über einen dieser Bereiche kann nicht ohne zusätzliche Begründung auf einen anderen übertragen werden.</w:t>
      </w:r>
    </w:p>
    <w:p w14:paraId="56A0CF76" w14:textId="77777777" w:rsidR="00A62181" w:rsidRPr="00A62181" w:rsidRDefault="00A62181" w:rsidP="00A62181">
      <w:r w:rsidRPr="00A62181">
        <w:t>Das FRZK ist damit nicht deshalb wissenschaftlich begründet, weil es sich als anschaulicher Unterrichtsrahmen verwenden lässt. Ebenso wäre seine didaktische Wirkung nicht dadurch bewiesen, dass seine besonderen symbolischen Operationen mathematisch konsistent definiert werden könnten.</w:t>
      </w:r>
    </w:p>
    <w:p w14:paraId="7243B602" w14:textId="77777777" w:rsidR="00A62181" w:rsidRPr="00A62181" w:rsidRDefault="00A62181" w:rsidP="00A62181">
      <w:r w:rsidRPr="00A62181">
        <w:lastRenderedPageBreak/>
        <w:t>Seine mögliche wissenschaftliche Bedeutung besteht vielmehr darin, dass seine Eigenschaften ausreichend präzise bestimmt werden, um ihre Anwendung unter nachvollziehbaren Bedingungen zu untersuchen. Erst dann kann entschieden werden, welche Bestandteile vorhandene didaktische Verfahren sinnvoll ergänzen, welche lediglich eine andere Darstellung bekannter Methoden darstellen und welche zusätzlichen Festlegungen unter den untersuchten Bedingungen keinen erkennbaren Nutzen besitzen.</w:t>
      </w:r>
    </w:p>
    <w:p w14:paraId="2AAA6A42" w14:textId="77777777" w:rsidR="00A62181" w:rsidRPr="00A62181" w:rsidRDefault="00A62181" w:rsidP="00A62181">
      <w:r w:rsidRPr="00A62181">
        <w:t>Die didaktische Entwicklungsforschung eröffnet dafür einen angemessenen Weg, sofern Entwicklungsentscheidungen, Beobachtungen und Schlussfolgerungen transparent voneinander unterschieden bleiben. Eine empirische Evaluation kann anschließend zur Klärung der Frage beitragen, ob das FRZK unter bestimmten Bedingungen das mathematische Aufgabenverständnis, die Begründung von Lösungswegen oder den Transfer erworbener Kenntnisse unterstützt.</w:t>
      </w:r>
    </w:p>
    <w:p w14:paraId="66BB1F72" w14:textId="77777777" w:rsidR="00A62181" w:rsidRPr="00A62181" w:rsidRDefault="00A62181" w:rsidP="00A62181">
      <w:r w:rsidRPr="00A62181">
        <w:t>Die Reichweite solcher Aussagen muss dabei stets an die tatsächlichen Untersuchungsbedingungen gebunden bleiben. Insbesondere darf eine kleine, überwiegend im individuellen Nachhilfeunterricht durchgeführte Untersuchung nicht als allgemeiner Wirksamkeitsnachweis für den schulischen Mathematikunterricht ausgegeben werden.</w:t>
      </w:r>
    </w:p>
    <w:p w14:paraId="33B23E78" w14:textId="77777777" w:rsidR="00A62181" w:rsidRPr="00A62181" w:rsidRDefault="00A62181" w:rsidP="00A62181">
      <w:r w:rsidRPr="00A62181">
        <w:t>Für mich endet die Betrachtung der didaktischen Entwicklungsforschung deshalb nicht mit der Festlegung auf ein bestimmtes empirisches Verfahren. Sie führt vielmehr zu einer genaueren Bestimmung der Anforderungen, die das FRZK erfüllen muss, bevor eine wissenschaftlich belastbare Evaluation möglich wird.</w:t>
      </w:r>
    </w:p>
    <w:p w14:paraId="58134434" w14:textId="77777777" w:rsidR="00A62181" w:rsidRPr="00A62181" w:rsidRDefault="00A62181" w:rsidP="00A62181">
      <w:r w:rsidRPr="00A62181">
        <w:t>Damit ist zugleich der Übergang zu einer übergeordneten theoretischen Frage vorbereitet. Das FRZK soll funktionale Beziehungen nicht ausschließlich als isolierte Rechenvorschriften betrachten, sondern als Elemente eines strukturierten Zusammenhangs darstellen. Eine solche Zielsetzung berührt systemtheoretische, kybernetische und erkenntnistheoretische Fragestellungen, ohne dass daraus bereits eine neue physikalische Theorie oder eine allgemeine mathematische Gültigkeit folgen würde.</w:t>
      </w:r>
    </w:p>
    <w:p w14:paraId="762C6B16" w14:textId="77777777" w:rsidR="00A62181" w:rsidRPr="00A62181" w:rsidRDefault="00A62181" w:rsidP="00A62181">
      <w:r w:rsidRPr="00A62181">
        <w:t>Im folgenden Abschnitt untersuche ich deshalb die systemtheoretischen, kybernetischen und erkenntnistheoretischen Bezüge des FRZK. Dabei werde ich insbesondere klären, welche vorhandenen Konzepte für die Beschreibung funktionaler Beziehungen und ihrer Beobachtungsbedingungen geeignet sind, welche Gemeinsamkeiten tatsächlich bestehen und an welchen Stellen der Anspruch des FRZK ausdrücklich von etablierten Ansätzen abgegrenzt werden muss.</w:t>
      </w:r>
    </w:p>
    <w:p w14:paraId="43CB2454" w14:textId="77777777" w:rsidR="008620DD" w:rsidRPr="008620DD" w:rsidRDefault="008620DD" w:rsidP="00B7159B">
      <w:pPr>
        <w:pStyle w:val="berschrift2"/>
      </w:pPr>
      <w:r w:rsidRPr="008620DD">
        <w:t>2.7 Systemtheoretische, kybernetische und erkenntnistheoretische Bezüge</w:t>
      </w:r>
    </w:p>
    <w:p w14:paraId="633D76B7" w14:textId="77777777" w:rsidR="008620DD" w:rsidRPr="008620DD" w:rsidRDefault="008620DD" w:rsidP="008620DD">
      <w:r w:rsidRPr="008620DD">
        <w:t>Die bisherigen Untersuchungen haben gezeigt, dass mathematische Beziehungen nicht unabhängig von ihrer Darstellung, ihren Voraussetzungen und ihrer Verwendung betrachtet werden können. Für das mathematische Lernen ist von Bedeutung, welche Größen unterschieden werden, wie ihre Beziehungen beschrieben sind und unter welchen Bedingungen die daraus abgeleiteten Aussagen gelten. Darüber hinaus muss erkennbar bleiben, welche Informationen bereits gegeben sind, welche Zusammenhänge zunächst angenommen werden und welche Ergebnisse sich aus einer mathematisch zulässigen Bearbeitung ergeben.</w:t>
      </w:r>
    </w:p>
    <w:p w14:paraId="48004044" w14:textId="77777777" w:rsidR="008620DD" w:rsidRPr="008620DD" w:rsidRDefault="008620DD" w:rsidP="008620DD">
      <w:r w:rsidRPr="008620DD">
        <w:t xml:space="preserve">Für die wissenschaftliche Einordnung des Funktionalen Raum-Zeit-Kohärenzsystems stellt sich deshalb die Frage, in welchem Verhältnis seine methodisch-didaktischen </w:t>
      </w:r>
      <w:r w:rsidRPr="008620DD">
        <w:lastRenderedPageBreak/>
        <w:t>Grundgedanken zu bereits vorhandenen systemtheoretischen, kybernetischen und erkenntnistheoretischen Ansätzen stehen. Das FRZK soll funktionale Zusammenhänge in einem gemeinsamen Darstellungs- und Bearbeitungsrahmen erfassbar machen. Dieser Anspruch berührt insbesondere Fragen nach der Abgrenzung eines Untersuchungsgegenstands, der Beschreibung seiner Elemente und Beziehungen sowie der Bedeutung von Veränderungen und Beobachtungen.</w:t>
      </w:r>
    </w:p>
    <w:p w14:paraId="4CAE5F39" w14:textId="77777777" w:rsidR="008620DD" w:rsidRPr="008620DD" w:rsidRDefault="008620DD" w:rsidP="008620DD">
      <w:r w:rsidRPr="008620DD">
        <w:t>Gleichzeitig muss ich eine grundlegende Unterscheidung treffen. Die Verwendung des Begriffs System begründet für sich genommen weder eine eigenständige mathematische Theorie noch eine physikalische Aussage. Ein System kann eine reale technische Anordnung, einen mathematisch definierten Zusammenhang, eine wissenschaftliche Modellkonstruktion oder eine methodische Ordnung von Informationen bezeichnen. Welche dieser Bedeutungen zutrifft, muss aus dem jeweiligen Untersuchungszusammenhang hervorgehen.</w:t>
      </w:r>
    </w:p>
    <w:p w14:paraId="5887E479" w14:textId="77777777" w:rsidR="008620DD" w:rsidRPr="008620DD" w:rsidRDefault="008620DD" w:rsidP="008620DD">
      <w:r w:rsidRPr="008620DD">
        <w:t>Das FRZK ist seinem ursprünglichen Forschungszweck nach zunächst ein methodisch-didaktischer Darstellungs- und Ordnungsrahmen für die Bearbeitung mathematischer und physikalischer Aufgaben. Darüber hinaus sieht es besondere symbolische Zustände und Rechenregeln für +∞, −∞, +0 und −0 sowie den Erhalt einer Ausgangsorientierung bei der Skalarmultiplikation eines Vektors mit null vor. Diese zusätzlichen Festlegungen besitzen einen eigenständigen mathematischen Klärungsbedarf. Ihre Tragfähigkeit darf nicht aus allgemeinen systemtheoretischen Begriffen abgeleitet werden.</w:t>
      </w:r>
    </w:p>
    <w:p w14:paraId="7054DCD5" w14:textId="77777777" w:rsidR="008620DD" w:rsidRPr="008620DD" w:rsidRDefault="008620DD" w:rsidP="008620DD">
      <w:r w:rsidRPr="008620DD">
        <w:t xml:space="preserve">Die Untersuchung systemtheoretischer und erkenntnistheoretischer Ansätze soll deshalb zwei Aufgaben erfüllen. Einerseits möchte ich klären, welche grundlegenden Prinzipien der Beschreibung und Ordnung funktionaler Zusammenhänge bereits in etablierten Forschungsrichtungen ausgearbeitet wurden. Andererseits muss ich feststellen, welche Grenzen für eine Übertragung dieser Prinzipien auf das FRZK </w:t>
      </w:r>
      <w:proofErr w:type="spellStart"/>
      <w:r w:rsidRPr="008620DD">
        <w:t>bestehen</w:t>
      </w:r>
      <w:proofErr w:type="spellEnd"/>
      <w:r w:rsidRPr="008620DD">
        <w:t>. Eine begriffliche Ähnlichkeit ist dabei noch kein Beleg für mathematische Gleichwertigkeit oder wissenschaftliche Neuheit.</w:t>
      </w:r>
    </w:p>
    <w:p w14:paraId="02A8C048" w14:textId="77777777" w:rsidR="008620DD" w:rsidRPr="008620DD" w:rsidRDefault="008620DD" w:rsidP="008620DD">
      <w:r w:rsidRPr="008620DD">
        <w:t xml:space="preserve">Einen grundlegenden Ausgangspunkt bildet die Allgemeine Systemtheorie von Ludwig von </w:t>
      </w:r>
      <w:proofErr w:type="spellStart"/>
      <w:r w:rsidRPr="008620DD">
        <w:t>Bertalanffy</w:t>
      </w:r>
      <w:proofErr w:type="spellEnd"/>
      <w:r w:rsidRPr="008620DD">
        <w:t xml:space="preserve">. In seinem Werk </w:t>
      </w:r>
      <w:r w:rsidRPr="008620DD">
        <w:rPr>
          <w:i/>
          <w:iCs/>
        </w:rPr>
        <w:t>General System Theory</w:t>
      </w:r>
      <w:r w:rsidRPr="008620DD">
        <w:t xml:space="preserve"> untersucht er Möglichkeiten einer fachübergreifenden Betrachtung organisierter Zusammenhänge. Dabei wendet er sich gegen die Vorstellung, komplexe Systeme ließen sich unter allen Bedingungen allein durch die isolierte Untersuchung ihrer Einzelbestandteile angemessen erklären. Er behandelt insbesondere die Bedeutung der Beziehungen zwischen Systembestandteilen, die Unterscheidung offener und geschlossener Systeme sowie die Frage, inwieweit sich gemeinsame Strukturprinzipien in unterschiedlichen Wissenschaftsbereichen erkennen lassen. {[von </w:t>
      </w:r>
      <w:proofErr w:type="spellStart"/>
      <w:r w:rsidRPr="008620DD">
        <w:t>Bertalanffy</w:t>
      </w:r>
      <w:proofErr w:type="spellEnd"/>
      <w:r w:rsidRPr="008620DD">
        <w:t xml:space="preserve">, Ludwig (1968). General System Theory: Foundations, Development, </w:t>
      </w:r>
      <w:proofErr w:type="spellStart"/>
      <w:r w:rsidRPr="008620DD">
        <w:t>Applications</w:t>
      </w:r>
      <w:proofErr w:type="spellEnd"/>
      <w:r w:rsidRPr="008620DD">
        <w:t xml:space="preserve">. New York: George </w:t>
      </w:r>
      <w:proofErr w:type="spellStart"/>
      <w:r w:rsidRPr="008620DD">
        <w:t>Braziller</w:t>
      </w:r>
      <w:proofErr w:type="spellEnd"/>
      <w:r w:rsidRPr="008620DD">
        <w:t>.</w:t>
      </w:r>
      <w:proofErr w:type="gramStart"/>
      <w:r w:rsidRPr="008620DD">
        <w:t>]}[</w:t>
      </w:r>
      <w:proofErr w:type="gramEnd"/>
      <w:r w:rsidRPr="008620DD">
        <w:t>[103]]</w:t>
      </w:r>
    </w:p>
    <w:p w14:paraId="1EE54906" w14:textId="77777777" w:rsidR="008620DD" w:rsidRPr="008620DD" w:rsidRDefault="008620DD" w:rsidP="008620DD">
      <w:r w:rsidRPr="008620DD">
        <w:t>Für meine Untersuchung ist daran zunächst bedeutsam, dass die Eigenschaften eines funktionalen Zusammenhangs nicht immer aus der isolierten Betrachtung seiner einzelnen Größen hervorgehen. Wenn eine mathematische Aufgabe mehrere voneinander abhängige Größen enthält, kann die Bedeutung einer einzelnen Größe erst durch die Beziehungen zu den anderen Größen vollständig erkennbar werden.</w:t>
      </w:r>
    </w:p>
    <w:p w14:paraId="5D2F2DDE" w14:textId="77777777" w:rsidR="008620DD" w:rsidRPr="008620DD" w:rsidRDefault="008620DD" w:rsidP="008620DD">
      <w:r w:rsidRPr="008620DD">
        <w:t xml:space="preserve">Dies gilt beispielsweise für eine einfache Bewegungsaufgabe. Die Größen Strecke, Geschwindigkeit und Zeit können jeweils für sich beschrieben werden. Der mathematisch relevante Zusammenhang entsteht jedoch erst dann, wenn bestimmt wird, unter welchen Voraussetzungen und durch welche Beziehungen diese Größen miteinander verbunden sind. </w:t>
      </w:r>
      <w:r w:rsidRPr="008620DD">
        <w:lastRenderedPageBreak/>
        <w:t>Eine Betrachtung der einzelnen Zahlenwerte ohne ihre funktionale Verknüpfung kann für die Lösung der Aufgabe unzureichend sein.</w:t>
      </w:r>
    </w:p>
    <w:p w14:paraId="75FF8173" w14:textId="77777777" w:rsidR="008620DD" w:rsidRPr="008620DD" w:rsidRDefault="008620DD" w:rsidP="008620DD">
      <w:r w:rsidRPr="008620DD">
        <w:t>Für das FRZK ergibt sich daraus ein nachvollziehbarer Anknüpfungspunkt. Auch hier sollen nicht lediglich mathematische Werte nebeneinandergestellt werden. Es sollen die Beziehungen erkennbar werden, durch die sich die jeweiligen Größen innerhalb einer bestimmten Aufgabenstellung gegenseitig bestimmen oder einschränken.</w:t>
      </w:r>
    </w:p>
    <w:p w14:paraId="661616E1" w14:textId="77777777" w:rsidR="008620DD" w:rsidRPr="008620DD" w:rsidRDefault="008620DD" w:rsidP="008620DD">
      <w:r w:rsidRPr="008620DD">
        <w:t>Daraus ergibt sich allerdings kein allgemeiner Nachweis, dass das FRZK ein System im besonderen Sinn der Allgemeinen Systemtheorie bildet. Die Beschreibung zusammenhängender mathematischer Größen kann systemtheoretisch interpretiert werden, ohne dass alle Eigenschaften biologischer, sozialer oder technischer Systeme auf diese Darstellung übertragbar wären.</w:t>
      </w:r>
    </w:p>
    <w:p w14:paraId="7878AA8C" w14:textId="77777777" w:rsidR="008620DD" w:rsidRPr="008620DD" w:rsidRDefault="008620DD" w:rsidP="008620DD">
      <w:r w:rsidRPr="008620DD">
        <w:t>Insbesondere muss ich zwischen der Beschreibung eines Systems und der Beschreibung durch ein System unterscheiden. Wird beispielsweise ein elektrischer Schwingkreis mathematisch modelliert, ist der Schwingkreis der physikalische Untersuchungsgegenstand. Die zur Bearbeitung verwendeten Gleichungen und Darstellungen bilden dagegen Bestandteile eines mathematischen Modells. Das FRZK kann zur Ordnung dieser Modellbeschreibung eingesetzt werden, ohne selbst ein elektrischer Schwingkreis oder ein physikalisch wirkendes System zu sein.</w:t>
      </w:r>
    </w:p>
    <w:p w14:paraId="4833C3E1" w14:textId="77777777" w:rsidR="008620DD" w:rsidRPr="008620DD" w:rsidRDefault="008620DD" w:rsidP="008620DD">
      <w:r w:rsidRPr="008620DD">
        <w:t>Aus dieser Unterscheidung leite ich eine wichtige Anforderung ab. Jede Anwendung des FRZK muss erkennen lassen, auf welcher Ebene die jeweiligen Aussagen getroffen werden. Eine Eigenschaft des beschriebenen physikalischen Gegenstands darf nicht ohne Begründung als Eigenschaft des mathematischen Darstellungsrahmens behandelt werden. Umgekehrt darf eine frei gewählte Darstellungskonvention nicht als physikalische Eigenschaft des untersuchten Gegenstands erscheinen.</w:t>
      </w:r>
    </w:p>
    <w:p w14:paraId="04EE74DF" w14:textId="77777777" w:rsidR="008620DD" w:rsidRPr="008620DD" w:rsidRDefault="008620DD" w:rsidP="008620DD">
      <w:r w:rsidRPr="008620DD">
        <w:t>Die Allgemeine Systemtheorie macht außerdem deutlich, dass die Abgrenzung eines Systems eine wesentliche Rolle für seine Untersuchung besitzt. Welche Bestandteile innerhalb einer Systemgrenze betrachtet werden und welche Einflüsse als äußere Bedingungen gelten, beeinflusst die möglichen Aussagen über den beschriebenen Zusammenhang.</w:t>
      </w:r>
    </w:p>
    <w:p w14:paraId="4B06323A" w14:textId="77777777" w:rsidR="008620DD" w:rsidRPr="008620DD" w:rsidRDefault="008620DD" w:rsidP="008620DD">
      <w:r w:rsidRPr="008620DD">
        <w:t>Für das FRZK ist dies besonders wichtig, weil es mathematische Beziehungen nur innerhalb ausdrücklich bestimmter Geltungsbedingungen bearbeiten soll. Eine Aufgabe kann beispielsweise eine Funktion auf einem begrenzten Intervall untersuchen, obwohl dieselbe Funktionsvorschrift auf einem größeren Definitionsbereich verwendet werden könnte. Ebenso kann ein physikalisches Modell bestimmte Störeinflüsse vernachlässigen, ohne dass diese in der Realität tatsächlich verschwinden.</w:t>
      </w:r>
    </w:p>
    <w:p w14:paraId="47C1C325" w14:textId="77777777" w:rsidR="008620DD" w:rsidRPr="008620DD" w:rsidRDefault="008620DD" w:rsidP="008620DD">
      <w:r w:rsidRPr="008620DD">
        <w:t>Die Auswahl der relevanten Größen und Bedingungen stellt in solchen Fällen eine Modellentscheidung dar. Die Systemgrenze ist deshalb nicht mit einer allgemeinen Grenze mathematischer oder physikalischer Wirklichkeit gleichzusetzen. Sie kennzeichnet vielmehr, welche Zusammenhänge innerhalb des jeweiligen Untersuchungszwecks ausdrücklich berücksichtigt werden.</w:t>
      </w:r>
    </w:p>
    <w:p w14:paraId="6F6847BE" w14:textId="77777777" w:rsidR="008620DD" w:rsidRPr="008620DD" w:rsidRDefault="008620DD" w:rsidP="008620DD">
      <w:r w:rsidRPr="008620DD">
        <w:t xml:space="preserve">Dabei muss ich die Begriffe Systemgrenze, mathematischer Definitionsbereich und geometrische Begrenzung auseinanderhalten. Sie können in bestimmten Aufgaben miteinander verbunden sein, besitzen jedoch unterschiedliche Bedeutungen. Eine Systemgrenze legt fest, welche Bestandteile oder Einflüsse betrachtet werden. Ein Definitionsbereich bestimmt, für welche Argumentwerte eine mathematische Vorschrift gilt. </w:t>
      </w:r>
      <w:r w:rsidRPr="008620DD">
        <w:lastRenderedPageBreak/>
        <w:t>Eine geometrische Grenze bezeichnet dagegen eine räumliche Eigenschaft eines bestimmten Gegenstands oder einer Darstellung.</w:t>
      </w:r>
    </w:p>
    <w:p w14:paraId="0E95340B" w14:textId="77777777" w:rsidR="008620DD" w:rsidRPr="008620DD" w:rsidRDefault="008620DD" w:rsidP="008620DD">
      <w:r w:rsidRPr="008620DD">
        <w:t>Eine gemeinsame grafische Darstellung darf diese Unterschiede nicht verdecken. Soll das FRZK zur mathematischen Ordnung einer Aufgabe beitragen, muss die jeweilige Bedeutung einer eingetragenen Grenze ausdrücklich erkennbar bleiben.</w:t>
      </w:r>
    </w:p>
    <w:p w14:paraId="0CFA52C1" w14:textId="77777777" w:rsidR="008620DD" w:rsidRPr="008620DD" w:rsidRDefault="008620DD" w:rsidP="008620DD">
      <w:r w:rsidRPr="008620DD">
        <w:t xml:space="preserve">Einen zweiten grundlegenden Forschungszusammenhang bildet die Kybernetik. Norbert Wiener entwickelt in seinem Werk </w:t>
      </w:r>
      <w:proofErr w:type="spellStart"/>
      <w:r w:rsidRPr="008620DD">
        <w:rPr>
          <w:i/>
          <w:iCs/>
        </w:rPr>
        <w:t>Cybernetics</w:t>
      </w:r>
      <w:proofErr w:type="spellEnd"/>
      <w:r w:rsidRPr="008620DD">
        <w:t xml:space="preserve"> einen interdisziplinären Ansatz zur Untersuchung von Steuerungs-, Regelungs- und Kommunikationsprozessen in technischen, biologischen und weiteren Systemen. Besonders wichtig </w:t>
      </w:r>
      <w:proofErr w:type="gramStart"/>
      <w:r w:rsidRPr="008620DD">
        <w:t>sind</w:t>
      </w:r>
      <w:proofErr w:type="gramEnd"/>
      <w:r w:rsidRPr="008620DD">
        <w:t xml:space="preserve"> dabei die Verarbeitung von Informationen, das Verhalten dynamischer Systeme und die Bedeutung von Rückkopplungen. Wieners Untersuchung verbindet mathematische und technische Fragestellungen mit einer weiterreichenden Betrachtung von Kommunikation und Regelung. {[Wiener, Norbert (1948). </w:t>
      </w:r>
      <w:proofErr w:type="spellStart"/>
      <w:r w:rsidRPr="008620DD">
        <w:t>Cybernetics</w:t>
      </w:r>
      <w:proofErr w:type="spellEnd"/>
      <w:r w:rsidRPr="008620DD">
        <w:t xml:space="preserve">: </w:t>
      </w:r>
      <w:proofErr w:type="spellStart"/>
      <w:r w:rsidRPr="008620DD">
        <w:t>Or</w:t>
      </w:r>
      <w:proofErr w:type="spellEnd"/>
      <w:r w:rsidRPr="008620DD">
        <w:t xml:space="preserve"> Control and Communication in </w:t>
      </w:r>
      <w:proofErr w:type="spellStart"/>
      <w:r w:rsidRPr="008620DD">
        <w:t>the</w:t>
      </w:r>
      <w:proofErr w:type="spellEnd"/>
      <w:r w:rsidRPr="008620DD">
        <w:t xml:space="preserve"> Animal and </w:t>
      </w:r>
      <w:proofErr w:type="spellStart"/>
      <w:r w:rsidRPr="008620DD">
        <w:t>the</w:t>
      </w:r>
      <w:proofErr w:type="spellEnd"/>
      <w:r w:rsidRPr="008620DD">
        <w:t xml:space="preserve"> </w:t>
      </w:r>
      <w:proofErr w:type="spellStart"/>
      <w:r w:rsidRPr="008620DD">
        <w:t>Machine</w:t>
      </w:r>
      <w:proofErr w:type="spellEnd"/>
      <w:r w:rsidRPr="008620DD">
        <w:t>. Paris: Hermann; Cambridge, MA: MIT Press.</w:t>
      </w:r>
      <w:proofErr w:type="gramStart"/>
      <w:r w:rsidRPr="008620DD">
        <w:t>]}[</w:t>
      </w:r>
      <w:proofErr w:type="gramEnd"/>
      <w:r w:rsidRPr="008620DD">
        <w:t>[104]]</w:t>
      </w:r>
    </w:p>
    <w:p w14:paraId="7A4577E6" w14:textId="77777777" w:rsidR="008620DD" w:rsidRPr="008620DD" w:rsidRDefault="008620DD" w:rsidP="008620DD">
      <w:r w:rsidRPr="008620DD">
        <w:t>Für das FRZK ist insbesondere der Begriff der Rückkopplung von Interesse. Viele mathematische und physikalische Aufgaben beschreiben Zusammenhänge, bei denen die Veränderung einer Größe Auswirkungen auf andere Größen besitzt und diese Veränderungen wiederum auf die ursprüngliche Größe zurückwirken können.</w:t>
      </w:r>
    </w:p>
    <w:p w14:paraId="56159ED3" w14:textId="77777777" w:rsidR="008620DD" w:rsidRPr="008620DD" w:rsidRDefault="008620DD" w:rsidP="008620DD">
      <w:r w:rsidRPr="008620DD">
        <w:t>Ein solches Verhalten kann beispielsweise bei einem geregelten technischen Prozess auftreten. Eine Messgröße wird mit einem vorgegebenen Zielwert verglichen. Aus der Abweichung wird eine Stellgröße bestimmt, deren Wirkung das zukünftige Verhalten des Systems beeinflusst. Die Bearbeitung verlangt dann, mehrere Größen nicht nur als voneinander abhängig, sondern auch in ihrer zeitlichen und funktionalen Verknüpfung zu betrachten.</w:t>
      </w:r>
    </w:p>
    <w:p w14:paraId="167AF0A0" w14:textId="77777777" w:rsidR="008620DD" w:rsidRPr="008620DD" w:rsidRDefault="008620DD" w:rsidP="008620DD">
      <w:r w:rsidRPr="008620DD">
        <w:t>Für das FRZK ergibt sich daraus die Möglichkeit, solche Beziehungen innerhalb eines gemeinsamen Darstellungsrahmens zu ordnen. Die Rückkopplung kann dabei als eine bestimmte Form funktionaler Beziehung sichtbar gemacht werden.</w:t>
      </w:r>
    </w:p>
    <w:p w14:paraId="056DFA27" w14:textId="77777777" w:rsidR="008620DD" w:rsidRPr="008620DD" w:rsidRDefault="008620DD" w:rsidP="008620DD">
      <w:r w:rsidRPr="008620DD">
        <w:t>Allerdings darf ich die bloße grafische Darstellung einer geschlossenen Verbindung nicht mit dem mathematischen Nachweis eines Rückkopplungsprozesses gleichsetzen. Eine Rückkopplung setzt voraus, dass die Wirkung einer Größe auf spätere Zustände oder Operationen des Systems fachlich bestimmt ist. Erst aus den entsprechenden mathematischen Beziehungen ergibt sich, wie sich das System unter bestimmten Anfangs- und Randbedingungen verhält.</w:t>
      </w:r>
    </w:p>
    <w:p w14:paraId="67225D58" w14:textId="77777777" w:rsidR="008620DD" w:rsidRPr="008620DD" w:rsidRDefault="008620DD" w:rsidP="008620DD">
      <w:r w:rsidRPr="008620DD">
        <w:t>Eine zeichnerisch geschlossene Verbindung besitzt daher nicht automatisch die Eigenschaften eines stabilisierenden oder verstärkenden Regelkreises. Insbesondere lässt sich aus ihrer grafischen Gestalt nicht ableiten, ob ein System stabil ist, schwingt, divergiert oder ein anderes dynamisches Verhalten zeigt.</w:t>
      </w:r>
    </w:p>
    <w:p w14:paraId="2C63D522" w14:textId="77777777" w:rsidR="008620DD" w:rsidRPr="008620DD" w:rsidRDefault="008620DD" w:rsidP="008620DD">
      <w:r w:rsidRPr="008620DD">
        <w:t>Für eine wissenschaftlich saubere Verwendung des FRZK muss ich deshalb unterscheiden, ob eine Rückkopplung lediglich als noch zu untersuchender Zusammenhang markiert oder bereits durch geeignete mathematische Beziehungen beschrieben ist. Diese Unterscheidung betrifft ebenso die Frage, welche Informationen aus einer Darstellung gewonnen werden können und welche erst durch eine mathematische Untersuchung nachgewiesen werden müssen.</w:t>
      </w:r>
    </w:p>
    <w:p w14:paraId="0CF43CDE" w14:textId="77777777" w:rsidR="008620DD" w:rsidRPr="008620DD" w:rsidRDefault="008620DD" w:rsidP="008620DD">
      <w:r w:rsidRPr="008620DD">
        <w:t xml:space="preserve">W. Ross Ashby entwickelt die kybernetische Betrachtung in seinem Werk </w:t>
      </w:r>
      <w:r w:rsidRPr="008620DD">
        <w:rPr>
          <w:i/>
          <w:iCs/>
        </w:rPr>
        <w:t xml:space="preserve">An </w:t>
      </w:r>
      <w:proofErr w:type="spellStart"/>
      <w:r w:rsidRPr="008620DD">
        <w:rPr>
          <w:i/>
          <w:iCs/>
        </w:rPr>
        <w:t>Introduction</w:t>
      </w:r>
      <w:proofErr w:type="spellEnd"/>
      <w:r w:rsidRPr="008620DD">
        <w:rPr>
          <w:i/>
          <w:iCs/>
        </w:rPr>
        <w:t xml:space="preserve"> </w:t>
      </w:r>
      <w:proofErr w:type="spellStart"/>
      <w:r w:rsidRPr="008620DD">
        <w:rPr>
          <w:i/>
          <w:iCs/>
        </w:rPr>
        <w:t>to</w:t>
      </w:r>
      <w:proofErr w:type="spellEnd"/>
      <w:r w:rsidRPr="008620DD">
        <w:rPr>
          <w:i/>
          <w:iCs/>
        </w:rPr>
        <w:t xml:space="preserve"> </w:t>
      </w:r>
      <w:proofErr w:type="spellStart"/>
      <w:r w:rsidRPr="008620DD">
        <w:rPr>
          <w:i/>
          <w:iCs/>
        </w:rPr>
        <w:t>Cybernetics</w:t>
      </w:r>
      <w:proofErr w:type="spellEnd"/>
      <w:r w:rsidRPr="008620DD">
        <w:t xml:space="preserve"> weiter. Er untersucht Systeme anhand ihrer möglichen Zustände, der zwischen </w:t>
      </w:r>
      <w:r w:rsidRPr="008620DD">
        <w:lastRenderedPageBreak/>
        <w:t xml:space="preserve">ihnen bestehenden Übergänge und der Bedingungen, unter denen ein System auf Störungen reagieren kann. Eine besondere Bedeutung besitzt dabei das Prinzip der erforderlichen Varietät, </w:t>
      </w:r>
      <w:proofErr w:type="gramStart"/>
      <w:r w:rsidRPr="008620DD">
        <w:t>das</w:t>
      </w:r>
      <w:proofErr w:type="gramEnd"/>
      <w:r w:rsidRPr="008620DD">
        <w:t xml:space="preserve"> die Möglichkeiten einer wirksamen Regelung mit den unterscheidbaren Zuständen und Störungen des betreffenden Systems in Beziehung setzt. {[Ashby, W. Ross (1956). An </w:t>
      </w:r>
      <w:proofErr w:type="spellStart"/>
      <w:r w:rsidRPr="008620DD">
        <w:t>Introduction</w:t>
      </w:r>
      <w:proofErr w:type="spellEnd"/>
      <w:r w:rsidRPr="008620DD">
        <w:t xml:space="preserve"> </w:t>
      </w:r>
      <w:proofErr w:type="spellStart"/>
      <w:r w:rsidRPr="008620DD">
        <w:t>to</w:t>
      </w:r>
      <w:proofErr w:type="spellEnd"/>
      <w:r w:rsidRPr="008620DD">
        <w:t xml:space="preserve"> </w:t>
      </w:r>
      <w:proofErr w:type="spellStart"/>
      <w:r w:rsidRPr="008620DD">
        <w:t>Cybernetics</w:t>
      </w:r>
      <w:proofErr w:type="spellEnd"/>
      <w:r w:rsidRPr="008620DD">
        <w:t>. London: Chapman &amp; Hall.</w:t>
      </w:r>
      <w:proofErr w:type="gramStart"/>
      <w:r w:rsidRPr="008620DD">
        <w:t>]}[</w:t>
      </w:r>
      <w:proofErr w:type="gramEnd"/>
      <w:r w:rsidRPr="008620DD">
        <w:t>[105]]</w:t>
      </w:r>
    </w:p>
    <w:p w14:paraId="10CFB704" w14:textId="77777777" w:rsidR="008620DD" w:rsidRPr="008620DD" w:rsidRDefault="008620DD" w:rsidP="008620DD">
      <w:r w:rsidRPr="008620DD">
        <w:t>Für meine Untersuchung ist daran bedeutsam, dass die Beschreibung eines funktionalen Zusammenhangs die tatsächlich benötigten Unterscheidungen enthalten muss. Wenn verschiedene Zustände für die Bearbeitung einer Aufgabe unterschiedliche Folgen besitzen, kann eine Darstellung, die diese Zustände nicht unterscheidet, wichtige Informationen verlieren.</w:t>
      </w:r>
    </w:p>
    <w:p w14:paraId="0BACC7EF" w14:textId="77777777" w:rsidR="008620DD" w:rsidRPr="008620DD" w:rsidRDefault="008620DD" w:rsidP="008620DD">
      <w:r w:rsidRPr="008620DD">
        <w:t>Daraus entsteht eine mögliche Verbindung zum FRZK. Die vorgesehenen gerichteten Nullzustände +0 und −0 sollen bestimmte Richtungsinformationen erhalten, die bei einer ausschließlichen Betrachtung des gewöhnlichen Zahlenwerts null nicht in derselben Weise sichtbar bleiben.</w:t>
      </w:r>
    </w:p>
    <w:p w14:paraId="7E7EC721" w14:textId="77777777" w:rsidR="008620DD" w:rsidRPr="008620DD" w:rsidRDefault="008620DD" w:rsidP="008620DD">
      <w:r w:rsidRPr="008620DD">
        <w:t>Diese Analogie darf jedoch nicht als Ableitung der FRZK-Symbolik aus Ashbys Prinzip verstanden werden. Das Prinzip der erforderlichen Varietät definiert weder zwei zusätzliche reelle Nullwerte noch Rechenoperationen mit gerichteten Nullzuständen. Es behandelt die Unterscheidbarkeit von Zuständen und die Voraussetzungen wirksamer Regelung innerhalb bestimmter kybernetischer Modelle.</w:t>
      </w:r>
    </w:p>
    <w:p w14:paraId="60AA3CBD" w14:textId="77777777" w:rsidR="008620DD" w:rsidRPr="008620DD" w:rsidRDefault="008620DD" w:rsidP="008620DD">
      <w:r w:rsidRPr="008620DD">
        <w:t>Die mögliche Bedeutung für das FRZK liegt deshalb auf einer methodischen Ebene. Eine Darstellung soll diejenigen Unterscheidungen ermöglichen, die für die jeweilige mathematische Bearbeitung notwendig sind. Ob eine konkrete zusätzliche Unterscheidung sinnvoll und mathematisch zulässig ist, muss unabhängig von dieser allgemeinen Überlegung geprüft werden.</w:t>
      </w:r>
    </w:p>
    <w:p w14:paraId="7DE91352" w14:textId="77777777" w:rsidR="008620DD" w:rsidRPr="008620DD" w:rsidRDefault="008620DD" w:rsidP="008620DD">
      <w:r w:rsidRPr="008620DD">
        <w:t>Auch die Anzahl der dargestellten Zustände darf nicht mit dem Informationsgehalt einer mathematischen Erklärung gleichgesetzt werden. Eine Darstellung kann viele verschiedene Zustände kennzeichnen und dennoch unverständlich sein. Umgekehrt kann eine knappe mathematische Beschreibung einen komplexen Zusammenhang vollständig erfassen, wenn die verwendeten Begriffe und Operationen ausreichend präzise bestimmt sind.</w:t>
      </w:r>
    </w:p>
    <w:p w14:paraId="719729DF" w14:textId="77777777" w:rsidR="008620DD" w:rsidRPr="008620DD" w:rsidRDefault="008620DD" w:rsidP="008620DD">
      <w:r w:rsidRPr="008620DD">
        <w:t xml:space="preserve">Damit führt die kybernetische Betrachtung unmittelbar zur Informationstheorie. Claude Shannon entwickelt in seiner Arbeit </w:t>
      </w:r>
      <w:r w:rsidRPr="008620DD">
        <w:rPr>
          <w:i/>
          <w:iCs/>
        </w:rPr>
        <w:t xml:space="preserve">A </w:t>
      </w:r>
      <w:proofErr w:type="spellStart"/>
      <w:r w:rsidRPr="008620DD">
        <w:rPr>
          <w:i/>
          <w:iCs/>
        </w:rPr>
        <w:t>Mathematical</w:t>
      </w:r>
      <w:proofErr w:type="spellEnd"/>
      <w:r w:rsidRPr="008620DD">
        <w:rPr>
          <w:i/>
          <w:iCs/>
        </w:rPr>
        <w:t xml:space="preserve"> Theory </w:t>
      </w:r>
      <w:proofErr w:type="spellStart"/>
      <w:r w:rsidRPr="008620DD">
        <w:rPr>
          <w:i/>
          <w:iCs/>
        </w:rPr>
        <w:t>of</w:t>
      </w:r>
      <w:proofErr w:type="spellEnd"/>
      <w:r w:rsidRPr="008620DD">
        <w:rPr>
          <w:i/>
          <w:iCs/>
        </w:rPr>
        <w:t xml:space="preserve"> Communication</w:t>
      </w:r>
      <w:r w:rsidRPr="008620DD">
        <w:t xml:space="preserve"> einen mathematischen Rahmen zur Untersuchung der Übertragung von Nachrichten über Kommunikationskanäle. Zu seinen grundlegenden Beiträgen gehören die quantitative Beschreibung statistischer Informationsgrößen sowie die Analyse der Auswirkungen von Störungen und Kanaleigenschaften auf die Übertragung. Seine Theorie behandelt dabei ausdrücklich technische und mathematische Bedingungen der Kommunikation. {[Shannon, Claude E. (1948). A </w:t>
      </w:r>
      <w:proofErr w:type="spellStart"/>
      <w:r w:rsidRPr="008620DD">
        <w:t>Mathematical</w:t>
      </w:r>
      <w:proofErr w:type="spellEnd"/>
      <w:r w:rsidRPr="008620DD">
        <w:t xml:space="preserve"> Theory </w:t>
      </w:r>
      <w:proofErr w:type="spellStart"/>
      <w:r w:rsidRPr="008620DD">
        <w:t>of</w:t>
      </w:r>
      <w:proofErr w:type="spellEnd"/>
      <w:r w:rsidRPr="008620DD">
        <w:t xml:space="preserve"> Communication. The Bell System Technical Journal, 27(3), S. 379–423; 27(4), S. 623–656. DOI: 10.1002/j.1538-7305.1948.tb01338.x und 10.1002/j.1538-7305.1948.tb00917.x.</w:t>
      </w:r>
      <w:proofErr w:type="gramStart"/>
      <w:r w:rsidRPr="008620DD">
        <w:t>]}[</w:t>
      </w:r>
      <w:proofErr w:type="gramEnd"/>
      <w:r w:rsidRPr="008620DD">
        <w:t>[106]]</w:t>
      </w:r>
    </w:p>
    <w:p w14:paraId="4F2E3E3B" w14:textId="77777777" w:rsidR="008620DD" w:rsidRPr="008620DD" w:rsidRDefault="008620DD" w:rsidP="008620DD">
      <w:r w:rsidRPr="008620DD">
        <w:t>Für das FRZK ist die Unterscheidung zwischen der Übertragung einer Information und ihrer mathematischen beziehungsweise fachlichen Bedeutung wichtig. Ein Zeichen kann eindeutig übertragen und reproduziert werden, ohne dass der Empfänger seine Bedeutung versteht. Ebenso kann eine mathematische Darstellung syntaktisch korrekt sein, obwohl die durch sie ausgedrückte Beziehung sachlich falsch ist.</w:t>
      </w:r>
    </w:p>
    <w:p w14:paraId="3C163EC4" w14:textId="77777777" w:rsidR="008620DD" w:rsidRPr="008620DD" w:rsidRDefault="008620DD" w:rsidP="008620DD">
      <w:r w:rsidRPr="008620DD">
        <w:lastRenderedPageBreak/>
        <w:t>Ich darf deshalb die bloße Erhaltung einer Kennzeichnung nicht bereits als Erhaltung mathematischen Verständnisses betrachten. Wenn beispielsweise nach einer Rechenoperation eine Richtungsinformation weiterhin in der Darstellung vorhanden ist, bedeutet dies zunächst nur, dass die entsprechende Information technisch oder symbolisch geführt wird.</w:t>
      </w:r>
    </w:p>
    <w:p w14:paraId="3C72BD2B" w14:textId="77777777" w:rsidR="008620DD" w:rsidRPr="008620DD" w:rsidRDefault="008620DD" w:rsidP="008620DD">
      <w:r w:rsidRPr="008620DD">
        <w:t>Ob diese Information mathematisch zulässig ist und welche Aussagen aus ihr folgen, hängt von den zugrunde gelegten Definitionen ab. Ob ein Lernender sie richtig interpretiert, ist wiederum eine eigenständige didaktische Frage.</w:t>
      </w:r>
    </w:p>
    <w:p w14:paraId="18CFFDE7" w14:textId="77777777" w:rsidR="008620DD" w:rsidRPr="008620DD" w:rsidRDefault="008620DD" w:rsidP="008620DD">
      <w:r w:rsidRPr="008620DD">
        <w:t>Besonders sorgfältig muss ich deshalb mit dem Begriff Information umgehen. Die statistisch definierte Informationstheorie untersucht andere Eigenschaften als die Bedeutung einer mathematischen Aussage. Auch wenn beide Bereiche miteinander verbunden werden können, ist eine begriffliche Gleichsetzung nicht gerechtfertigt.</w:t>
      </w:r>
    </w:p>
    <w:p w14:paraId="7E4C543E" w14:textId="77777777" w:rsidR="008620DD" w:rsidRPr="008620DD" w:rsidRDefault="008620DD" w:rsidP="008620DD">
      <w:r w:rsidRPr="008620DD">
        <w:t>Dies gilt ebenfalls für das Verhältnis zwischen Information, Energie und physikalischem Zustand. Aus einer zusätzlichen symbolischen Kennzeichnung innerhalb des FRZK folgt keine neue physikalische Erhaltungsgröße. Ebenso darf die Information über eine ursprüngliche Vektororientierung nicht ohne weitere Modellierung als physikalisch gespeicherte Eigenschaft eines realen Systems ausgegeben werden.</w:t>
      </w:r>
    </w:p>
    <w:p w14:paraId="5148B9BF" w14:textId="77777777" w:rsidR="008620DD" w:rsidRPr="008620DD" w:rsidRDefault="008620DD" w:rsidP="008620DD">
      <w:r w:rsidRPr="008620DD">
        <w:t xml:space="preserve">Eine weitere für die Untersuchung bedeutsame Entwicklung stellt die Systemdynamik dar. Jay W. Forrester untersucht in </w:t>
      </w:r>
      <w:r w:rsidRPr="008620DD">
        <w:rPr>
          <w:i/>
          <w:iCs/>
        </w:rPr>
        <w:t>Industrial Dynamics</w:t>
      </w:r>
      <w:r w:rsidRPr="008620DD">
        <w:t xml:space="preserve"> die mathematische Modellierung miteinander verbundener technischer und wirtschaftlicher Prozesse. Er behandelt unter anderem Zustandsgrößen, Veränderungsraten, zeitliche Verzögerungen und Rückkopplungen. Dabei verbindet er grafische Darstellungen der Systemstruktur mit mathematisch bestimmten Beziehungen und ihrer dynamischen Auswertung. {[Forrester, Jay W. (1961). Industrial Dynamics. Cambridge, MA: MIT Press.</w:t>
      </w:r>
      <w:proofErr w:type="gramStart"/>
      <w:r w:rsidRPr="008620DD">
        <w:t>]}[</w:t>
      </w:r>
      <w:proofErr w:type="gramEnd"/>
      <w:r w:rsidRPr="008620DD">
        <w:t>[107]]</w:t>
      </w:r>
    </w:p>
    <w:p w14:paraId="6E0AAB87" w14:textId="77777777" w:rsidR="008620DD" w:rsidRPr="008620DD" w:rsidRDefault="008620DD" w:rsidP="008620DD">
      <w:r w:rsidRPr="008620DD">
        <w:t>Für das FRZK ist diese Forschung besonders relevant, weil sie bereits eine Verbindung funktionaler Darstellungen mit mathematischer Modellbildung bietet. In der Systemdynamik werden Zustandsgrößen und Flüsse nicht lediglich als grafische Elemente nebeneinandergestellt. Ihre Beziehungen müssen ausreichend bestimmt sein, um das Verhalten des untersuchten Systems zu beschreiben oder zu simulieren.</w:t>
      </w:r>
    </w:p>
    <w:p w14:paraId="2A633D66" w14:textId="77777777" w:rsidR="008620DD" w:rsidRPr="008620DD" w:rsidRDefault="008620DD" w:rsidP="008620DD">
      <w:r w:rsidRPr="008620DD">
        <w:t>Daraus ergibt sich eine wichtige Grenze eines möglichen Neuheitsanspruchs des FRZK. Die gemeinsame Darstellung mehrerer Größen, ihrer Abhängigkeiten und ihrer zeitlichen Entwicklung ist kein erstmals durch das FRZK eingeführtes Verfahren. Entsprechende Darstellungs- und Modellierungsansätze sind in der Systemdynamik seit Langem ausgearbeitet.</w:t>
      </w:r>
    </w:p>
    <w:p w14:paraId="3C374680" w14:textId="77777777" w:rsidR="008620DD" w:rsidRPr="008620DD" w:rsidRDefault="008620DD" w:rsidP="008620DD">
      <w:r w:rsidRPr="008620DD">
        <w:t>Ein eigenständiger Beitrag des FRZK könnte deshalb nicht in der bloßen Existenz einer solchen grafischen Ordnung bestehen. Er müsste entweder in einer nachweisbar geeigneteren Verwendung für bestimmte mathematische Lernaufgaben oder in einer fachlich begründeten zusätzlichen mathematischen Eigenschaft liegen.</w:t>
      </w:r>
    </w:p>
    <w:p w14:paraId="2F986B2D" w14:textId="77777777" w:rsidR="008620DD" w:rsidRPr="008620DD" w:rsidRDefault="008620DD" w:rsidP="008620DD">
      <w:r w:rsidRPr="008620DD">
        <w:t>Dabei ist insbesondere zu berücksichtigen, dass Zustandsgrößen, Flüsse und zeitliche Verzögerungen unterschiedliche mathematische Bedeutungen besitzen. Eine grafische Verbindung kann diese Bedeutungen verdeutlichen, ersetzt aber nicht die jeweiligen Definitionen.</w:t>
      </w:r>
    </w:p>
    <w:p w14:paraId="05546C8D" w14:textId="77777777" w:rsidR="008620DD" w:rsidRPr="008620DD" w:rsidRDefault="008620DD" w:rsidP="008620DD">
      <w:r w:rsidRPr="008620DD">
        <w:t xml:space="preserve">Für das FRZK bedeutet dies, dass seine Darstellung nicht von vornherein jede funktionale Abhängigkeit als zeitlich dynamischen Prozess behandeln darf. Eine algebraische Zuordnung kann unabhängig von einer zeitlichen Entwicklung untersucht werden. Erst wenn eine </w:t>
      </w:r>
      <w:r w:rsidRPr="008620DD">
        <w:lastRenderedPageBreak/>
        <w:t>Zeitabhängigkeit tatsächlich Bestandteil der Aufgabe ist, wird die betreffende Beziehung zu einem zeitbezogenen Modell.</w:t>
      </w:r>
    </w:p>
    <w:p w14:paraId="12D5107A" w14:textId="77777777" w:rsidR="008620DD" w:rsidRPr="008620DD" w:rsidRDefault="008620DD" w:rsidP="008620DD">
      <w:r w:rsidRPr="008620DD">
        <w:t>Die Bezeichnung Raum-Zeit im Namen des FRZK darf deshalb nicht dazu führen, dass jeder dargestellten mathematischen Beziehung automatisch eine physikalische Raum- oder Zeitstruktur zugeschrieben wird. Ein mathematischer Parameter kann eine Veränderung kennzeichnen, ohne mit physikalischer Zeit identisch zu sein. Ebenso können mehrere Achsen unterschiedliche mathematische Größen darstellen, ohne räumliche Richtungen im physikalischen Sinn zu bilden.</w:t>
      </w:r>
    </w:p>
    <w:p w14:paraId="12E5D517" w14:textId="77777777" w:rsidR="008620DD" w:rsidRPr="008620DD" w:rsidRDefault="008620DD" w:rsidP="008620DD">
      <w:proofErr w:type="spellStart"/>
      <w:r w:rsidRPr="008620DD">
        <w:t>Donella</w:t>
      </w:r>
      <w:proofErr w:type="spellEnd"/>
      <w:r w:rsidRPr="008620DD">
        <w:t xml:space="preserve"> Meadows entwickelt in </w:t>
      </w:r>
      <w:proofErr w:type="spellStart"/>
      <w:r w:rsidRPr="008620DD">
        <w:rPr>
          <w:i/>
          <w:iCs/>
        </w:rPr>
        <w:t>Thinking</w:t>
      </w:r>
      <w:proofErr w:type="spellEnd"/>
      <w:r w:rsidRPr="008620DD">
        <w:rPr>
          <w:i/>
          <w:iCs/>
        </w:rPr>
        <w:t xml:space="preserve"> </w:t>
      </w:r>
      <w:proofErr w:type="gramStart"/>
      <w:r w:rsidRPr="008620DD">
        <w:rPr>
          <w:i/>
          <w:iCs/>
        </w:rPr>
        <w:t>in Systems</w:t>
      </w:r>
      <w:proofErr w:type="gramEnd"/>
      <w:r w:rsidRPr="008620DD">
        <w:t xml:space="preserve"> eine verständliche und zugleich systematisch angelegte Einführung in das systemische Denken. Sie untersucht unter anderem Bestände, Flüsse, Rückkopplungen, Verzögerungen und die Bedeutung von Systemstrukturen für das beobachtbare Verhalten. Besondere Aufmerksamkeit widmet sie der Frage, weshalb Veränderungen einzelner Bestandteile unerwartete Folgen für einen größeren Zusammenhang besitzen können. {[Meadows, </w:t>
      </w:r>
      <w:proofErr w:type="spellStart"/>
      <w:r w:rsidRPr="008620DD">
        <w:t>Donella</w:t>
      </w:r>
      <w:proofErr w:type="spellEnd"/>
      <w:r w:rsidRPr="008620DD">
        <w:t xml:space="preserve"> H. (2008). </w:t>
      </w:r>
      <w:proofErr w:type="spellStart"/>
      <w:r w:rsidRPr="008620DD">
        <w:t>Thinking</w:t>
      </w:r>
      <w:proofErr w:type="spellEnd"/>
      <w:r w:rsidRPr="008620DD">
        <w:t xml:space="preserve"> </w:t>
      </w:r>
      <w:proofErr w:type="gramStart"/>
      <w:r w:rsidRPr="008620DD">
        <w:t>in Systems</w:t>
      </w:r>
      <w:proofErr w:type="gramEnd"/>
      <w:r w:rsidRPr="008620DD">
        <w:t>: A Primer. Herausgegeben von Diana Wright. White River Junction, VT: Chelsea Green Publishing.</w:t>
      </w:r>
      <w:proofErr w:type="gramStart"/>
      <w:r w:rsidRPr="008620DD">
        <w:t>]}[</w:t>
      </w:r>
      <w:proofErr w:type="gramEnd"/>
      <w:r w:rsidRPr="008620DD">
        <w:t>[108]]</w:t>
      </w:r>
    </w:p>
    <w:p w14:paraId="162C92BF" w14:textId="77777777" w:rsidR="008620DD" w:rsidRPr="008620DD" w:rsidRDefault="008620DD" w:rsidP="008620DD">
      <w:r w:rsidRPr="008620DD">
        <w:t>Für meine Untersuchung ist daran bedeutsam, dass die Beziehungen zwischen Größen nicht unabhängig von den Bedingungen ihrer Veränderung betrachtet werden sollten. Bei bestimmten Aufgaben kann eine lokale Veränderung andere Folgen besitzen, als sich aus einer isolierten Betrachtung einer einzelnen Größe vermuten ließe.</w:t>
      </w:r>
    </w:p>
    <w:p w14:paraId="4706767D" w14:textId="77777777" w:rsidR="008620DD" w:rsidRPr="008620DD" w:rsidRDefault="008620DD" w:rsidP="008620DD">
      <w:r w:rsidRPr="008620DD">
        <w:t>Daraus ergibt sich eine didaktische Möglichkeit. Eine strukturierte Darstellung kann helfen, den Blick des Lernenden auf relevante Beziehungen und mögliche indirekte Folgen zu richten. Dies kann insbesondere dann sinnvoll sein, wenn mehrere funktionale Zusammenhänge miteinander verknüpft sind.</w:t>
      </w:r>
    </w:p>
    <w:p w14:paraId="5DFC6FBA" w14:textId="77777777" w:rsidR="008620DD" w:rsidRPr="008620DD" w:rsidRDefault="008620DD" w:rsidP="008620DD">
      <w:r w:rsidRPr="008620DD">
        <w:t>Gleichzeitig zeigt die Systemdynamik eine Grenze rein anschaulicher Erklärungen. Eine Rückkopplung kann nicht allein aufgrund ihres grafischen Verlaufs als stabilisierend oder destabilisierend beurteilt werden. Für das tatsächliche Verhalten sind die mathematischen Eigenschaften der beteiligten Beziehungen, Anfangsbedingungen und gegebenenfalls zeitlichen Verzögerungen entscheidend.</w:t>
      </w:r>
    </w:p>
    <w:p w14:paraId="38571600" w14:textId="77777777" w:rsidR="008620DD" w:rsidRPr="008620DD" w:rsidRDefault="008620DD" w:rsidP="008620DD">
      <w:r w:rsidRPr="008620DD">
        <w:t>Das FRZK muss deshalb zwischen der Sichtbarmachung einer möglichen Beziehung und der mathematischen Auswertung ihrer Folgen unterscheiden. Eine grafische Darstellung kann eine geeignete Ausgangsbasis für die Untersuchung bieten. Sie darf jedoch die notwendigen mathematischen Begründungen nicht ersetzen.</w:t>
      </w:r>
    </w:p>
    <w:p w14:paraId="7FF3D942" w14:textId="77777777" w:rsidR="008620DD" w:rsidRPr="008620DD" w:rsidRDefault="008620DD" w:rsidP="008620DD">
      <w:r w:rsidRPr="008620DD">
        <w:t xml:space="preserve">Die Frage der Abgrenzung eines Systems wird durch Peter Checklands Arbeiten zu systemischem Denken und zur Soft Systems </w:t>
      </w:r>
      <w:proofErr w:type="spellStart"/>
      <w:r w:rsidRPr="008620DD">
        <w:t>Methodology</w:t>
      </w:r>
      <w:proofErr w:type="spellEnd"/>
      <w:r w:rsidRPr="008620DD">
        <w:t xml:space="preserve"> weiter differenziert. Checkland untersucht insbesondere problematische Situationen, die nicht ohne Weiteres als eindeutig gegebene technische Systeme beschrieben werden können. Er unterscheidet zwischen Ansätzen, in denen ein System als zu bearbeitender Gegenstand vorausgesetzt wird, und einer methodischen Verwendung systemischer Modelle zur Untersuchung unübersichtlicher Problemstellungen. {[Checkland, Peter (1981). Systems </w:t>
      </w:r>
      <w:proofErr w:type="spellStart"/>
      <w:r w:rsidRPr="008620DD">
        <w:t>Thinking</w:t>
      </w:r>
      <w:proofErr w:type="spellEnd"/>
      <w:r w:rsidRPr="008620DD">
        <w:t xml:space="preserve">, Systems Practice. Chichester: John Wiley &amp; </w:t>
      </w:r>
      <w:proofErr w:type="spellStart"/>
      <w:r w:rsidRPr="008620DD">
        <w:t>Sons</w:t>
      </w:r>
      <w:proofErr w:type="spellEnd"/>
      <w:r w:rsidRPr="008620DD">
        <w:t>.</w:t>
      </w:r>
      <w:proofErr w:type="gramStart"/>
      <w:r w:rsidRPr="008620DD">
        <w:t>]}[</w:t>
      </w:r>
      <w:proofErr w:type="gramEnd"/>
      <w:r w:rsidRPr="008620DD">
        <w:t>[109]]</w:t>
      </w:r>
    </w:p>
    <w:p w14:paraId="48E2C252" w14:textId="77777777" w:rsidR="008620DD" w:rsidRPr="008620DD" w:rsidRDefault="008620DD" w:rsidP="008620DD">
      <w:r w:rsidRPr="008620DD">
        <w:t>Diese Unterscheidung erscheint mir für das FRZK besonders wichtig. Bei mathematischen und physikalischen Aufgaben kann der Untersuchungsgegenstand bereits durch die Aufgabenstellung eindeutig bestimmt sein. In anderen Fällen muss zunächst entschieden werden, welche Größen, Beziehungen und Voraussetzungen überhaupt relevant sind.</w:t>
      </w:r>
    </w:p>
    <w:p w14:paraId="3E459BAE" w14:textId="77777777" w:rsidR="008620DD" w:rsidRPr="008620DD" w:rsidRDefault="008620DD" w:rsidP="008620DD">
      <w:r w:rsidRPr="008620DD">
        <w:lastRenderedPageBreak/>
        <w:t>Die erste Situation verlangt vor allem eine fachlich korrekte Bearbeitung des gegebenen Zusammenhangs. Die zweite verlangt zusätzlich eine begründete Entscheidung über die Modellgrenzen und die Auswahl der betrachteten Informationen.</w:t>
      </w:r>
    </w:p>
    <w:p w14:paraId="0F723E87" w14:textId="77777777" w:rsidR="008620DD" w:rsidRPr="008620DD" w:rsidRDefault="008620DD" w:rsidP="008620DD">
      <w:r w:rsidRPr="008620DD">
        <w:t xml:space="preserve">Das FRZK könnte für beide Situationen als methodischer Darstellungsrahmen eingesetzt werden. Daraus folgt aber nicht, dass es die methodischen Grundlagen der Soft Systems </w:t>
      </w:r>
      <w:proofErr w:type="spellStart"/>
      <w:r w:rsidRPr="008620DD">
        <w:t>Methodology</w:t>
      </w:r>
      <w:proofErr w:type="spellEnd"/>
      <w:r w:rsidRPr="008620DD">
        <w:t xml:space="preserve"> ersetzt oder deren theoretische Aussagen automatisch übernimmt.</w:t>
      </w:r>
    </w:p>
    <w:p w14:paraId="2CD56C21" w14:textId="77777777" w:rsidR="008620DD" w:rsidRPr="008620DD" w:rsidRDefault="008620DD" w:rsidP="008620DD">
      <w:r w:rsidRPr="008620DD">
        <w:t>Checklands Ansatz macht vielmehr deutlich, dass eine Systembeschreibung auch als Werkzeug der Untersuchung verwendet werden kann. Das dargestellte System muss nicht mit einem von der Beobachtung unabhängigen, eindeutig abgegrenzten Gegenstand identisch sein.</w:t>
      </w:r>
    </w:p>
    <w:p w14:paraId="12A1F27A" w14:textId="77777777" w:rsidR="008620DD" w:rsidRPr="008620DD" w:rsidRDefault="008620DD" w:rsidP="008620DD">
      <w:r w:rsidRPr="008620DD">
        <w:t>Für meine Untersuchung ergibt sich daraus die Notwendigkeit, den Status einer FRZK-Darstellung ausdrücklich zu benennen. Ich muss unterscheiden, ob eine mathematische Struktur als bereits definierter Gegenstand beschrieben wird oder ob eine zunächst offene Darstellung dazu dient, geeignete Beziehungen für die spätere Modellbildung zu entwickeln.</w:t>
      </w:r>
    </w:p>
    <w:p w14:paraId="69DFE68B" w14:textId="77777777" w:rsidR="008620DD" w:rsidRPr="008620DD" w:rsidRDefault="008620DD" w:rsidP="008620DD">
      <w:r w:rsidRPr="008620DD">
        <w:t>Gerade diese Unterscheidung kann für die mathematische Lernförderung bedeutsam sein. Ein Lernender muss möglicherweise zunächst die relevanten Größen erkennen, bevor er ihre funktionalen Beziehungen formulieren kann. Die anfängliche Offenheit einer Darstellung kann dabei helfen, voreilige Festlegungen zu vermeiden.</w:t>
      </w:r>
    </w:p>
    <w:p w14:paraId="4D9C537D" w14:textId="77777777" w:rsidR="008620DD" w:rsidRPr="008620DD" w:rsidRDefault="008620DD" w:rsidP="008620DD">
      <w:r w:rsidRPr="008620DD">
        <w:t>Allerdings darf ich eine zunächst offene Darstellung nicht mit einem mathematischen Nullzustand gleichsetzen. Das Fehlen eingetragener Größen ist eine Eigenschaft des Arbeits- und Darstellungsverfahrens. Der mathematische Nullvektor, die reelle null und die vorgesehenen gerichteten Nullzustände des FRZK besitzen dagegen jeweils eigene mathematische Bedeutungen.</w:t>
      </w:r>
    </w:p>
    <w:p w14:paraId="013BB8F5" w14:textId="77777777" w:rsidR="008620DD" w:rsidRPr="008620DD" w:rsidRDefault="008620DD" w:rsidP="008620DD">
      <w:r w:rsidRPr="008620DD">
        <w:t>Eine leere Darstellung enthält auch nicht allein aufgrund ihrer grafischen Leere bereits eine definierte orthogonale Ausgangsorientierung. Wenn das FRZK eine solche Orientierung im Grenzzustand null fordert, muss diese Forderung unabhängig vom Zustand einer Zeichnung präzise definiert werden.</w:t>
      </w:r>
    </w:p>
    <w:p w14:paraId="6B333A9C" w14:textId="77777777" w:rsidR="008620DD" w:rsidRPr="008620DD" w:rsidRDefault="008620DD" w:rsidP="008620DD">
      <w:r w:rsidRPr="008620DD">
        <w:t xml:space="preserve">Damit stellt sich die Frage, welche Bedeutung die Beobachtung für eine Systembeschreibung besitzt. Einen wichtigen erkenntnistheoretischen und biologischen Ansatz entwickeln Humberto Maturana und Francisco Varela in </w:t>
      </w:r>
      <w:r w:rsidRPr="008620DD">
        <w:rPr>
          <w:i/>
          <w:iCs/>
        </w:rPr>
        <w:t xml:space="preserve">Autopoiesis and </w:t>
      </w:r>
      <w:proofErr w:type="spellStart"/>
      <w:r w:rsidRPr="008620DD">
        <w:rPr>
          <w:i/>
          <w:iCs/>
        </w:rPr>
        <w:t>Cognition</w:t>
      </w:r>
      <w:proofErr w:type="spellEnd"/>
      <w:r w:rsidRPr="008620DD">
        <w:t xml:space="preserve">. Sie untersuchen die Organisation lebender Systeme und beschreiben Autopoiesis als besondere Form der Selbstherstellung und Aufrechterhaltung einer Organisation. Dabei verbinden sie biologische Fragestellungen mit Überlegungen zur Erkenntnis und zur Beschreibung lebender Systeme. {[Maturana, Humberto R.; Varela, Francisco J. (1980). Autopoiesis and </w:t>
      </w:r>
      <w:proofErr w:type="spellStart"/>
      <w:r w:rsidRPr="008620DD">
        <w:t>Cognition</w:t>
      </w:r>
      <w:proofErr w:type="spellEnd"/>
      <w:r w:rsidRPr="008620DD">
        <w:t xml:space="preserve">: The </w:t>
      </w:r>
      <w:proofErr w:type="spellStart"/>
      <w:r w:rsidRPr="008620DD">
        <w:t>Realization</w:t>
      </w:r>
      <w:proofErr w:type="spellEnd"/>
      <w:r w:rsidRPr="008620DD">
        <w:t xml:space="preserve"> </w:t>
      </w:r>
      <w:proofErr w:type="spellStart"/>
      <w:r w:rsidRPr="008620DD">
        <w:t>of</w:t>
      </w:r>
      <w:proofErr w:type="spellEnd"/>
      <w:r w:rsidRPr="008620DD">
        <w:t xml:space="preserve"> </w:t>
      </w:r>
      <w:proofErr w:type="spellStart"/>
      <w:r w:rsidRPr="008620DD">
        <w:t>the</w:t>
      </w:r>
      <w:proofErr w:type="spellEnd"/>
      <w:r w:rsidRPr="008620DD">
        <w:t xml:space="preserve"> Living. Boston Studies in </w:t>
      </w:r>
      <w:proofErr w:type="spellStart"/>
      <w:r w:rsidRPr="008620DD">
        <w:t>the</w:t>
      </w:r>
      <w:proofErr w:type="spellEnd"/>
      <w:r w:rsidRPr="008620DD">
        <w:t xml:space="preserve"> Philosophy </w:t>
      </w:r>
      <w:proofErr w:type="spellStart"/>
      <w:r w:rsidRPr="008620DD">
        <w:t>of</w:t>
      </w:r>
      <w:proofErr w:type="spellEnd"/>
      <w:r w:rsidRPr="008620DD">
        <w:t xml:space="preserve"> Science, Bd. 42. Dordrecht: D. Reidel. DOI: 10.1007/978-94-009-8947-4.</w:t>
      </w:r>
      <w:proofErr w:type="gramStart"/>
      <w:r w:rsidRPr="008620DD">
        <w:t>]}[</w:t>
      </w:r>
      <w:proofErr w:type="gramEnd"/>
      <w:r w:rsidRPr="008620DD">
        <w:t>[110]]</w:t>
      </w:r>
    </w:p>
    <w:p w14:paraId="275C67F0" w14:textId="77777777" w:rsidR="008620DD" w:rsidRPr="008620DD" w:rsidRDefault="008620DD" w:rsidP="008620DD">
      <w:r w:rsidRPr="008620DD">
        <w:t>Für meine Untersuchung liegt der wesentliche Bezug nicht darin, das FRZK selbst als autopoietisches System zu bezeichnen. Ein mathematischer Darstellungsrahmen stellt sich nicht allein deshalb selbst her, weil innerhalb seiner Darstellung Beziehungen aufeinander zurückwirken oder wiederholt bearbeitet werden.</w:t>
      </w:r>
    </w:p>
    <w:p w14:paraId="1F0C2B8B" w14:textId="77777777" w:rsidR="008620DD" w:rsidRPr="008620DD" w:rsidRDefault="008620DD" w:rsidP="008620DD">
      <w:r w:rsidRPr="008620DD">
        <w:t>Der Begriff der Autopoiesis besitzt bei Maturana und Varela eine spezifische theoretische Bedeutung. Seine Übertragung auf ein mathematisches Unterrichtsverfahren würde zusätzliche Definitionen und Begründungen verlangen. Eine solche Übertragung ist für den methodisch-didaktischen Zweck des FRZK nicht erforderlich.</w:t>
      </w:r>
    </w:p>
    <w:p w14:paraId="30EF46AB" w14:textId="77777777" w:rsidR="008620DD" w:rsidRPr="008620DD" w:rsidRDefault="008620DD" w:rsidP="008620DD">
      <w:r w:rsidRPr="008620DD">
        <w:lastRenderedPageBreak/>
        <w:t>Interessant ist dagegen die erkenntnistheoretische Frage, in welchem Verhältnis eine wissenschaftliche Beschreibung zum Gegenstand ihrer Beschreibung steht. Die Auswahl und Kennzeichnung von Zuständen erfolgt nicht unabhängig von den Begriffen und Verfahren, die bei der Untersuchung verwendet werden.</w:t>
      </w:r>
    </w:p>
    <w:p w14:paraId="6676D96C" w14:textId="77777777" w:rsidR="008620DD" w:rsidRPr="008620DD" w:rsidRDefault="008620DD" w:rsidP="008620DD">
      <w:r w:rsidRPr="008620DD">
        <w:t>Für das FRZK ergibt sich daraus eine grundlegende methodische Anforderung. Es muss nachvollziehbar sein, welche mathematischen Eigenschaften des untersuchten Gegenstands bereits durch die Aufgabenstellung gegeben sind und welche Eigenschaften erst durch die gewählte Modellkonstruktion eingeführt werden.</w:t>
      </w:r>
    </w:p>
    <w:p w14:paraId="787FF320" w14:textId="77777777" w:rsidR="008620DD" w:rsidRPr="008620DD" w:rsidRDefault="008620DD" w:rsidP="008620DD">
      <w:r w:rsidRPr="008620DD">
        <w:t>Eine räumliche Achsenordnung kann beispielsweise dazu dienen, zwei voneinander unterscheidbare Größen darzustellen. Daraus folgt aber nicht, dass diese Größen in der physikalischen Wirklichkeit notwendig orthogonal zueinander angeordnet sind. Die geometrische Eigenschaft der Darstellung muss von möglichen geometrischen Eigenschaften des dargestellten Gegenstands unterschieden bleiben.</w:t>
      </w:r>
    </w:p>
    <w:p w14:paraId="5F9F0C3B" w14:textId="77777777" w:rsidR="008620DD" w:rsidRPr="008620DD" w:rsidRDefault="008620DD" w:rsidP="008620DD">
      <w:r w:rsidRPr="008620DD">
        <w:t xml:space="preserve">Niklas Luhmann entwickelt in </w:t>
      </w:r>
      <w:r w:rsidRPr="008620DD">
        <w:rPr>
          <w:i/>
          <w:iCs/>
        </w:rPr>
        <w:t>Soziale Systeme</w:t>
      </w:r>
      <w:r w:rsidRPr="008620DD">
        <w:t xml:space="preserve"> eine umfassende Theorie sozialer Systeme, in der insbesondere die Unterscheidung zwischen System und Umwelt, die Bedeutung von Kommunikation sowie unterschiedliche Formen der Selbstreferenz behandelt werden. Seine Theorie verbindet systemtheoretische Fragestellungen mit einer eigenständigen sozialwissenschaftlichen Begriffsbildung. {[Luhmann, Niklas (1984). Soziale Systeme: </w:t>
      </w:r>
      <w:proofErr w:type="spellStart"/>
      <w:r w:rsidRPr="008620DD">
        <w:t>Grundriß</w:t>
      </w:r>
      <w:proofErr w:type="spellEnd"/>
      <w:r w:rsidRPr="008620DD">
        <w:t xml:space="preserve"> einer allgemeinen Theorie. Frankfurt am Main: Suhrkamp.</w:t>
      </w:r>
      <w:proofErr w:type="gramStart"/>
      <w:r w:rsidRPr="008620DD">
        <w:t>]}[</w:t>
      </w:r>
      <w:proofErr w:type="gramEnd"/>
      <w:r w:rsidRPr="008620DD">
        <w:t>[111]]</w:t>
      </w:r>
    </w:p>
    <w:p w14:paraId="73A52C24" w14:textId="77777777" w:rsidR="008620DD" w:rsidRPr="008620DD" w:rsidRDefault="008620DD" w:rsidP="008620DD">
      <w:r w:rsidRPr="008620DD">
        <w:t>Für meine Untersuchung ist die Unterscheidung zwischen System und Umwelt vor allem als erkenntnistheoretischer Vergleich relevant. Welche Elemente zu einem untersuchten Zusammenhang gehören und welche Einflüsse als äußere Bedingungen betrachtet werden, hängt von der jeweiligen wissenschaftlichen Fragestellung ab.</w:t>
      </w:r>
    </w:p>
    <w:p w14:paraId="229B52D2" w14:textId="77777777" w:rsidR="008620DD" w:rsidRPr="008620DD" w:rsidRDefault="008620DD" w:rsidP="008620DD">
      <w:r w:rsidRPr="008620DD">
        <w:t>Das bedeutet jedoch nicht, dass eine mathematische Aufgabe nach den Regeln sozialer Systeme funktioniert. Ebenso wenig lassen sich Luhmanns Begriffe von Kommunikation und Selbstreferenz unmittelbar auf mathematische Funktionen übertragen.</w:t>
      </w:r>
    </w:p>
    <w:p w14:paraId="3BC511F0" w14:textId="77777777" w:rsidR="008620DD" w:rsidRPr="008620DD" w:rsidRDefault="008620DD" w:rsidP="008620DD">
      <w:r w:rsidRPr="008620DD">
        <w:t>Eine selbstreferenzielle Aussage, eine rekursiv definierte Funktion und ein sozialwissenschaftlich beschriebenes selbstreferenzielles System besitzen unterschiedliche formale Voraussetzungen. Ihre begriffliche Ähnlichkeit rechtfertigt keine mathematische Gleichsetzung.</w:t>
      </w:r>
    </w:p>
    <w:p w14:paraId="124E0140" w14:textId="77777777" w:rsidR="008620DD" w:rsidRPr="008620DD" w:rsidRDefault="008620DD" w:rsidP="008620DD">
      <w:r w:rsidRPr="008620DD">
        <w:t>Für das FRZK ist deshalb wichtig, systemtheoretische Begriffe nur dort zu übernehmen, wo ihre Bedeutung für die jeweilige Aufgabenbearbeitung ausdrücklich geklärt wird. Eine bloße Verwendung der Begriffe System, Rückkopplung oder Selbstreferenz würde keine zusätzliche mathematische Erklärung liefern.</w:t>
      </w:r>
    </w:p>
    <w:p w14:paraId="5592BEA7" w14:textId="77777777" w:rsidR="008620DD" w:rsidRPr="008620DD" w:rsidRDefault="008620DD" w:rsidP="008620DD">
      <w:r w:rsidRPr="008620DD">
        <w:t xml:space="preserve">Eine weitere erkenntnistheoretische Perspektive eröffnet Heinz von Foerster mit seinem Werk </w:t>
      </w:r>
      <w:proofErr w:type="spellStart"/>
      <w:r w:rsidRPr="008620DD">
        <w:rPr>
          <w:i/>
          <w:iCs/>
        </w:rPr>
        <w:t>Observing</w:t>
      </w:r>
      <w:proofErr w:type="spellEnd"/>
      <w:r w:rsidRPr="008620DD">
        <w:rPr>
          <w:i/>
          <w:iCs/>
        </w:rPr>
        <w:t xml:space="preserve"> Systems</w:t>
      </w:r>
      <w:r w:rsidRPr="008620DD">
        <w:t xml:space="preserve">. Er untersucht die Rolle des Beobachters bei der Beschreibung von Systemen und behandelt insbesondere die Bedeutung selbstbezüglicher Beobachtungsprozesse. Diese Überlegungen gehören zu den wesentlichen Grundlagen der sogenannten Kybernetik zweiter Ordnung. {[von Foerster, Heinz (1981). </w:t>
      </w:r>
      <w:proofErr w:type="spellStart"/>
      <w:r w:rsidRPr="008620DD">
        <w:t>Observing</w:t>
      </w:r>
      <w:proofErr w:type="spellEnd"/>
      <w:r w:rsidRPr="008620DD">
        <w:t xml:space="preserve"> Systems. Seaside, CA: Intersystems Publications.</w:t>
      </w:r>
      <w:proofErr w:type="gramStart"/>
      <w:r w:rsidRPr="008620DD">
        <w:t>]}[</w:t>
      </w:r>
      <w:proofErr w:type="gramEnd"/>
      <w:r w:rsidRPr="008620DD">
        <w:t>[112]]</w:t>
      </w:r>
    </w:p>
    <w:p w14:paraId="79A8F4AA" w14:textId="77777777" w:rsidR="008620DD" w:rsidRPr="008620DD" w:rsidRDefault="008620DD" w:rsidP="008620DD">
      <w:r w:rsidRPr="008620DD">
        <w:t>Für meine Untersuchung ist daran die Einsicht bedeutsam, dass eine wissenschaftliche Darstellung nicht unabhängig von den Bedingungen ihrer Herstellung betrachtet werden darf. Wer eine mathematische oder physikalische Situation untersucht, entscheidet darüber, welche Größen er betrachtet, welche Messungen er durchführt und welche Darstellungsformen er verwendet.</w:t>
      </w:r>
    </w:p>
    <w:p w14:paraId="61BF2274" w14:textId="77777777" w:rsidR="008620DD" w:rsidRPr="008620DD" w:rsidRDefault="008620DD" w:rsidP="008620DD">
      <w:r w:rsidRPr="008620DD">
        <w:lastRenderedPageBreak/>
        <w:t>Diese Entscheidungen können beeinflussen, welche Eigenschaften unmittelbar sichtbar werden und welche zunächst außerhalb des gewählten Untersuchungsrahmens bleiben.</w:t>
      </w:r>
    </w:p>
    <w:p w14:paraId="7C99B05A" w14:textId="77777777" w:rsidR="008620DD" w:rsidRPr="008620DD" w:rsidRDefault="008620DD" w:rsidP="008620DD">
      <w:r w:rsidRPr="008620DD">
        <w:t>Daraus darf allerdings nicht geschlossen werden, dass mathematische Aussagen allein durch ihre Beobachtung wahr werden. Eine mathematische Beziehung besitzt innerhalb einer definierten Struktur bestimmte Eigenschaften, die unabhängig davon gelten, ob ein Lernender sie bereits erkannt hat.</w:t>
      </w:r>
    </w:p>
    <w:p w14:paraId="2F0F6256" w14:textId="77777777" w:rsidR="008620DD" w:rsidRPr="008620DD" w:rsidRDefault="008620DD" w:rsidP="008620DD">
      <w:r w:rsidRPr="008620DD">
        <w:t>Ebenso wenig folgt aus der Bedeutung des Beobachters, dass physikalische Messungen beliebige Ergebnisse hervorbringen dürfen. Die Messung ist an reale Untersuchungsbedingungen und die Eigenschaften des verwendeten Instruments gebunden.</w:t>
      </w:r>
    </w:p>
    <w:p w14:paraId="7C3C379C" w14:textId="77777777" w:rsidR="008620DD" w:rsidRPr="008620DD" w:rsidRDefault="008620DD" w:rsidP="008620DD">
      <w:r w:rsidRPr="008620DD">
        <w:t>Für das FRZK ergibt sich deshalb eine notwendige Trennung zwischen der mathematischen Definition einer Beziehung, ihrer Darstellung durch einen Beobachter und ihrer möglichen empirischen Überprüfung.</w:t>
      </w:r>
    </w:p>
    <w:p w14:paraId="2D2E489E" w14:textId="77777777" w:rsidR="008620DD" w:rsidRPr="008620DD" w:rsidRDefault="008620DD" w:rsidP="008620DD">
      <w:r w:rsidRPr="008620DD">
        <w:t>Wenn ich beispielsweise eine physikalische Größe in einer bestimmten Koordinatenrichtung darstelle, ist zunächst festzustellen, ob diese Richtung durch den physikalischen Gegenstand selbst bestimmt wird oder ob sie aus einer frei gewählten Koordinatenkonvention hervorgeht.</w:t>
      </w:r>
    </w:p>
    <w:p w14:paraId="63A4B36E" w14:textId="77777777" w:rsidR="008620DD" w:rsidRPr="008620DD" w:rsidRDefault="008620DD" w:rsidP="008620DD">
      <w:r w:rsidRPr="008620DD">
        <w:t>Das FRZK soll mathematische Zusammenhänge ordnen, nicht aber die Unterscheidung zwischen physikalischer Beobachtung und mathematischer Darstellung aufheben.</w:t>
      </w:r>
    </w:p>
    <w:p w14:paraId="40848197" w14:textId="77777777" w:rsidR="008620DD" w:rsidRPr="008620DD" w:rsidRDefault="008620DD" w:rsidP="008620DD">
      <w:r w:rsidRPr="008620DD">
        <w:t xml:space="preserve">Die Rolle des Beobachters und der Wissenskonstruktion wird durch Ernst von </w:t>
      </w:r>
      <w:proofErr w:type="spellStart"/>
      <w:r w:rsidRPr="008620DD">
        <w:t>Glasersfeld</w:t>
      </w:r>
      <w:proofErr w:type="spellEnd"/>
      <w:r w:rsidRPr="008620DD">
        <w:t xml:space="preserve"> aus der Perspektive des radikalen Konstruktivismus untersucht. In seinem Werk </w:t>
      </w:r>
      <w:proofErr w:type="spellStart"/>
      <w:r w:rsidRPr="008620DD">
        <w:rPr>
          <w:i/>
          <w:iCs/>
        </w:rPr>
        <w:t>Radical</w:t>
      </w:r>
      <w:proofErr w:type="spellEnd"/>
      <w:r w:rsidRPr="008620DD">
        <w:rPr>
          <w:i/>
          <w:iCs/>
        </w:rPr>
        <w:t xml:space="preserve"> </w:t>
      </w:r>
      <w:proofErr w:type="spellStart"/>
      <w:r w:rsidRPr="008620DD">
        <w:rPr>
          <w:i/>
          <w:iCs/>
        </w:rPr>
        <w:t>Constructivism</w:t>
      </w:r>
      <w:proofErr w:type="spellEnd"/>
      <w:r w:rsidRPr="008620DD">
        <w:t xml:space="preserve"> behandelt er die aktive Rolle des Erkennenden bei der Entwicklung von Begriffen und Vorstellungen. Dabei betont er die Bedeutung der Erfahrungsbezogenheit und der praktischen Bewährung von Wissenskonstruktionen. {[von </w:t>
      </w:r>
      <w:proofErr w:type="spellStart"/>
      <w:r w:rsidRPr="008620DD">
        <w:t>Glasersfeld</w:t>
      </w:r>
      <w:proofErr w:type="spellEnd"/>
      <w:r w:rsidRPr="008620DD">
        <w:t xml:space="preserve">, Ernst (1995). </w:t>
      </w:r>
      <w:proofErr w:type="spellStart"/>
      <w:r w:rsidRPr="008620DD">
        <w:t>Radical</w:t>
      </w:r>
      <w:proofErr w:type="spellEnd"/>
      <w:r w:rsidRPr="008620DD">
        <w:t xml:space="preserve"> </w:t>
      </w:r>
      <w:proofErr w:type="spellStart"/>
      <w:r w:rsidRPr="008620DD">
        <w:t>Constructivism</w:t>
      </w:r>
      <w:proofErr w:type="spellEnd"/>
      <w:r w:rsidRPr="008620DD">
        <w:t xml:space="preserve">: A Way </w:t>
      </w:r>
      <w:proofErr w:type="spellStart"/>
      <w:r w:rsidRPr="008620DD">
        <w:t>of</w:t>
      </w:r>
      <w:proofErr w:type="spellEnd"/>
      <w:r w:rsidRPr="008620DD">
        <w:t xml:space="preserve"> </w:t>
      </w:r>
      <w:proofErr w:type="spellStart"/>
      <w:r w:rsidRPr="008620DD">
        <w:t>Knowing</w:t>
      </w:r>
      <w:proofErr w:type="spellEnd"/>
      <w:r w:rsidRPr="008620DD">
        <w:t xml:space="preserve"> and Learning. London: </w:t>
      </w:r>
      <w:proofErr w:type="spellStart"/>
      <w:r w:rsidRPr="008620DD">
        <w:t>Falmer</w:t>
      </w:r>
      <w:proofErr w:type="spellEnd"/>
      <w:r w:rsidRPr="008620DD">
        <w:t xml:space="preserve"> Press.</w:t>
      </w:r>
      <w:proofErr w:type="gramStart"/>
      <w:r w:rsidRPr="008620DD">
        <w:t>]}[</w:t>
      </w:r>
      <w:proofErr w:type="gramEnd"/>
      <w:r w:rsidRPr="008620DD">
        <w:t>[113]]</w:t>
      </w:r>
    </w:p>
    <w:p w14:paraId="366C56A5" w14:textId="77777777" w:rsidR="008620DD" w:rsidRPr="008620DD" w:rsidRDefault="008620DD" w:rsidP="008620DD">
      <w:r w:rsidRPr="008620DD">
        <w:t>Für meine Untersuchung besitzt diese Perspektive vor allem eine didaktische Bedeutung. Lernende übernehmen mathematische Begriffe nicht notwendigerweise in der Weise, wie sie von einer Lehrkraft formuliert werden. Sie entwickeln eigene Vorstellungen und verknüpfen neue Inhalte mit bereits vorhandenem Wissen.</w:t>
      </w:r>
    </w:p>
    <w:p w14:paraId="7544DB25" w14:textId="77777777" w:rsidR="008620DD" w:rsidRPr="008620DD" w:rsidRDefault="008620DD" w:rsidP="008620DD">
      <w:r w:rsidRPr="008620DD">
        <w:t>Daraus ergibt sich die Notwendigkeit, die Verständlichkeit einer mathematischen Darstellung nicht allein aus ihrer formalen Korrektheit abzuleiten. Die besondere Symbolik des FRZK muss nicht nur definiert, sondern auch so vermittelt werden, dass Lernende ihre Bedeutung von bereits bekannten mathematischen Begriffen unterscheiden können.</w:t>
      </w:r>
    </w:p>
    <w:p w14:paraId="6D980729" w14:textId="77777777" w:rsidR="008620DD" w:rsidRPr="008620DD" w:rsidRDefault="008620DD" w:rsidP="008620DD">
      <w:r w:rsidRPr="008620DD">
        <w:t>Dabei muss ich jedoch zwischen konstruktivistischen Lerntheorien und der mathematischen Gültigkeit einer Aussage unterscheiden. Dass ein Lernender eine Vorstellung aktiv konstruiert, macht diese Vorstellung nicht automatisch mathematisch richtig. Eine fachlich unzutreffende Schlussfolgerung bleibt auch dann unzutreffend, wenn sie innerhalb des individuellen Denkprozesses plausibel erscheint.</w:t>
      </w:r>
    </w:p>
    <w:p w14:paraId="7C579F4F" w14:textId="77777777" w:rsidR="008620DD" w:rsidRPr="008620DD" w:rsidRDefault="008620DD" w:rsidP="008620DD">
      <w:r w:rsidRPr="008620DD">
        <w:t>Für das FRZK bedeutet dies, dass die individuelle Konstruktion mathematischer Vorstellungen durch eindeutige Definitionen und überprüfbare Beziehungen begrenzt bleiben muss. Das System darf nicht mit dem Anspruch entwickelt werden, mathematische Gültigkeit durch eine besonders anschauliche Darstellung zu ersetzen.</w:t>
      </w:r>
    </w:p>
    <w:p w14:paraId="48879DCC" w14:textId="77777777" w:rsidR="008620DD" w:rsidRPr="008620DD" w:rsidRDefault="008620DD" w:rsidP="008620DD">
      <w:r w:rsidRPr="008620DD">
        <w:t xml:space="preserve">Eine weitere wichtige Verbindung zwischen mathematischer Formalisierung und dem Begriff der Unterscheidung findet sich bei George Spencer-Brown. In </w:t>
      </w:r>
      <w:r w:rsidRPr="008620DD">
        <w:rPr>
          <w:i/>
          <w:iCs/>
        </w:rPr>
        <w:t xml:space="preserve">Laws </w:t>
      </w:r>
      <w:proofErr w:type="spellStart"/>
      <w:r w:rsidRPr="008620DD">
        <w:rPr>
          <w:i/>
          <w:iCs/>
        </w:rPr>
        <w:t>of</w:t>
      </w:r>
      <w:proofErr w:type="spellEnd"/>
      <w:r w:rsidRPr="008620DD">
        <w:rPr>
          <w:i/>
          <w:iCs/>
        </w:rPr>
        <w:t xml:space="preserve"> Form</w:t>
      </w:r>
      <w:r w:rsidRPr="008620DD">
        <w:t xml:space="preserve"> entwickelt er einen eigenständigen formalen Ansatz, in dem das Treffen und Kennzeichnen von </w:t>
      </w:r>
      <w:r w:rsidRPr="008620DD">
        <w:lastRenderedPageBreak/>
        <w:t xml:space="preserve">Unterscheidungen eine grundlegende Rolle spielt. Die Arbeit verbindet mathematische Konstruktionen mit Fragen nach Form, Grenze und Bezeichnung. {[Spencer-Brown, George (1969). Laws </w:t>
      </w:r>
      <w:proofErr w:type="spellStart"/>
      <w:r w:rsidRPr="008620DD">
        <w:t>of</w:t>
      </w:r>
      <w:proofErr w:type="spellEnd"/>
      <w:r w:rsidRPr="008620DD">
        <w:t xml:space="preserve"> Form. London: George Allen &amp; </w:t>
      </w:r>
      <w:proofErr w:type="spellStart"/>
      <w:r w:rsidRPr="008620DD">
        <w:t>Unwin</w:t>
      </w:r>
      <w:proofErr w:type="spellEnd"/>
      <w:r w:rsidRPr="008620DD">
        <w:t>.</w:t>
      </w:r>
      <w:proofErr w:type="gramStart"/>
      <w:r w:rsidRPr="008620DD">
        <w:t>]}[</w:t>
      </w:r>
      <w:proofErr w:type="gramEnd"/>
      <w:r w:rsidRPr="008620DD">
        <w:t>[114]]</w:t>
      </w:r>
    </w:p>
    <w:p w14:paraId="15BD7DF1" w14:textId="77777777" w:rsidR="008620DD" w:rsidRPr="008620DD" w:rsidRDefault="008620DD" w:rsidP="008620DD">
      <w:r w:rsidRPr="008620DD">
        <w:t>Für das FRZK ist dieser Ansatz vor allem deshalb von Interesse, weil funktionale Unterscheidbarkeit eine wesentliche Voraussetzung für die Beschreibung mathematischer Beziehungen darstellt. Soll eine mathematische Größe untersucht werden, muss erkennbar sein, welche Zustände unterschieden werden und welche Eigenschaften für diese Unterscheidung maßgeblich sind.</w:t>
      </w:r>
    </w:p>
    <w:p w14:paraId="2195506F" w14:textId="77777777" w:rsidR="008620DD" w:rsidRPr="008620DD" w:rsidRDefault="008620DD" w:rsidP="008620DD">
      <w:r w:rsidRPr="008620DD">
        <w:t xml:space="preserve">Allerdings darf ich Spencer-Browns formale Konstruktion nicht mit dem FRZK gleichsetzen. Die in </w:t>
      </w:r>
      <w:r w:rsidRPr="008620DD">
        <w:rPr>
          <w:i/>
          <w:iCs/>
        </w:rPr>
        <w:t xml:space="preserve">Laws </w:t>
      </w:r>
      <w:proofErr w:type="spellStart"/>
      <w:r w:rsidRPr="008620DD">
        <w:rPr>
          <w:i/>
          <w:iCs/>
        </w:rPr>
        <w:t>of</w:t>
      </w:r>
      <w:proofErr w:type="spellEnd"/>
      <w:r w:rsidRPr="008620DD">
        <w:rPr>
          <w:i/>
          <w:iCs/>
        </w:rPr>
        <w:t xml:space="preserve"> Form</w:t>
      </w:r>
      <w:r w:rsidRPr="008620DD">
        <w:t xml:space="preserve"> eingeführten Zeichen und Operationen besitzen eine eigene formale Bedeutung. Daraus lassen sich nicht unmittelbar Rechenregeln für gerichtete Nullzustände, symbolische Unendlichkeiten oder orientierungserhaltende Vektorzustände ableiten.</w:t>
      </w:r>
    </w:p>
    <w:p w14:paraId="783B698B" w14:textId="77777777" w:rsidR="008620DD" w:rsidRPr="008620DD" w:rsidRDefault="008620DD" w:rsidP="008620DD">
      <w:r w:rsidRPr="008620DD">
        <w:t>Auch eine besonders grundlegende Rolle des Unterscheidungsbegriffs führt nicht dazu, dass mathematische Objekte bereits ohne weitere Definitionen vorhanden wären. Eine Unterscheidung kann den Anfang einer mathematischen Beschreibung bilden. Welche Objekte, Operationen und Gültigkeitsregeln daraus entstehen, muss jedoch ausdrücklich festgelegt werden.</w:t>
      </w:r>
    </w:p>
    <w:p w14:paraId="1A4CF4AE" w14:textId="77777777" w:rsidR="008620DD" w:rsidRPr="008620DD" w:rsidRDefault="008620DD" w:rsidP="008620DD">
      <w:r w:rsidRPr="008620DD">
        <w:t>Für meine Untersuchung ist diese Grenze wichtig, weil das FRZK eine orthogonale Ausgangsorientierung im Grenzzustand null fordert, ohne eine bestimmte Geometrie der später entstehenden funktionalen Beziehungen vorzuschreiben.</w:t>
      </w:r>
    </w:p>
    <w:p w14:paraId="1553825E" w14:textId="77777777" w:rsidR="008620DD" w:rsidRPr="008620DD" w:rsidRDefault="008620DD" w:rsidP="008620DD">
      <w:r w:rsidRPr="008620DD">
        <w:t>Eine solche Ausgangsorientierung kann nicht allein durch den allgemeinen Begriff der Unterscheidung mathematisch gerechtfertigt werden. Es muss bestimmt werden, welche Ausgangsrichtungen gemeint sind, welcher Grenzparameter verwendet wird und in welchem mathematischen Sinn die Orthogonalität gilt.</w:t>
      </w:r>
    </w:p>
    <w:p w14:paraId="3FBD0ABE" w14:textId="77777777" w:rsidR="008620DD" w:rsidRPr="008620DD" w:rsidRDefault="008620DD" w:rsidP="008620DD">
      <w:r w:rsidRPr="008620DD">
        <w:t>Ebenso muss geklärt werden, wie sich die Ausgangsorientierung zu später entwickelten Funktionen verhält. Eine orthogonale Ausgangsdarstellung kann als definierte Anfangsbedingung verwendet werden. Sie darf jedoch nicht ohne zusätzliche Voraussetzungen eine bestimmte Geometrie sämtlicher anschließend dargestellter Beziehungen erzwingen.</w:t>
      </w:r>
    </w:p>
    <w:p w14:paraId="5251F683" w14:textId="77777777" w:rsidR="008620DD" w:rsidRPr="008620DD" w:rsidRDefault="008620DD" w:rsidP="008620DD">
      <w:r w:rsidRPr="008620DD">
        <w:t>Damit komme ich zur Frage der Kausalität. Funktionale Zusammenhänge werden häufig so dargestellt, dass eine Größe von einer anderen abhängt. Eine solche mathematische Abhängigkeit ist jedoch nicht in jedem Fall mit einer Ursache-Wirkungs-Beziehung gleichzusetzen.</w:t>
      </w:r>
    </w:p>
    <w:p w14:paraId="2D6AD11D" w14:textId="77777777" w:rsidR="008620DD" w:rsidRPr="008620DD" w:rsidRDefault="008620DD" w:rsidP="008620DD">
      <w:proofErr w:type="spellStart"/>
      <w:r w:rsidRPr="008620DD">
        <w:t>Judea</w:t>
      </w:r>
      <w:proofErr w:type="spellEnd"/>
      <w:r w:rsidRPr="008620DD">
        <w:t xml:space="preserve"> Pearl entwickelt in seinem Werk </w:t>
      </w:r>
      <w:proofErr w:type="spellStart"/>
      <w:r w:rsidRPr="008620DD">
        <w:rPr>
          <w:i/>
          <w:iCs/>
        </w:rPr>
        <w:t>Causality</w:t>
      </w:r>
      <w:proofErr w:type="spellEnd"/>
      <w:r w:rsidRPr="008620DD">
        <w:t xml:space="preserve"> einen formalen Rahmen zur Untersuchung kausaler Beziehungen. Dabei behandelt er unter anderem kausale Modelle, gerichtete Graphen und die Bedeutung von Interventionen. Seine Arbeiten verdeutlichen, dass die Beschreibung statistischer oder mathematischer Beziehungen von der Begründung kausaler Aussagen unterschieden werden muss. {[Pearl, </w:t>
      </w:r>
      <w:proofErr w:type="spellStart"/>
      <w:r w:rsidRPr="008620DD">
        <w:t>Judea</w:t>
      </w:r>
      <w:proofErr w:type="spellEnd"/>
      <w:r w:rsidRPr="008620DD">
        <w:t xml:space="preserve"> (2009). </w:t>
      </w:r>
      <w:proofErr w:type="spellStart"/>
      <w:r w:rsidRPr="008620DD">
        <w:t>Causality</w:t>
      </w:r>
      <w:proofErr w:type="spellEnd"/>
      <w:r w:rsidRPr="008620DD">
        <w:t xml:space="preserve">: Models, </w:t>
      </w:r>
      <w:proofErr w:type="spellStart"/>
      <w:r w:rsidRPr="008620DD">
        <w:t>Reasoning</w:t>
      </w:r>
      <w:proofErr w:type="spellEnd"/>
      <w:r w:rsidRPr="008620DD">
        <w:t xml:space="preserve">, and </w:t>
      </w:r>
      <w:proofErr w:type="spellStart"/>
      <w:r w:rsidRPr="008620DD">
        <w:t>Inference</w:t>
      </w:r>
      <w:proofErr w:type="spellEnd"/>
      <w:r w:rsidRPr="008620DD">
        <w:t>. 2. Auflage. Cambridge: Cambridge University Press.</w:t>
      </w:r>
      <w:proofErr w:type="gramStart"/>
      <w:r w:rsidRPr="008620DD">
        <w:t>]}[</w:t>
      </w:r>
      <w:proofErr w:type="gramEnd"/>
      <w:r w:rsidRPr="008620DD">
        <w:t>[115]]</w:t>
      </w:r>
    </w:p>
    <w:p w14:paraId="75E510FC" w14:textId="77777777" w:rsidR="008620DD" w:rsidRPr="008620DD" w:rsidRDefault="008620DD" w:rsidP="008620DD">
      <w:r w:rsidRPr="008620DD">
        <w:t>Für das FRZK ist diese Unterscheidung von grundlegender Bedeutung. Eine funktionale Beziehung kann ausdrücken, dass sich eine Größe unter bestimmten mathematischen Voraussetzungen aus einer anderen berechnen lässt. Daraus folgt noch nicht, dass die zweite Größe die erste im physikalischen oder kausalen Sinn hervorbringt.</w:t>
      </w:r>
    </w:p>
    <w:p w14:paraId="6FC99060" w14:textId="77777777" w:rsidR="008620DD" w:rsidRPr="008620DD" w:rsidRDefault="008620DD" w:rsidP="008620DD">
      <w:r w:rsidRPr="008620DD">
        <w:lastRenderedPageBreak/>
        <w:t>Ein einfaches Beispiel liefert die Umstellung einer physikalischen Gleichung. Wird dieselbe Beziehung nach verschiedenen Größen aufgelöst, entstehen unterschiedliche mathematische Darstellungen. Daraus lässt sich jedoch nicht ableiten, dass sich die physikalische Ursache-Wirkungs-Richtung mit jeder algebraischen Umformung verändert.</w:t>
      </w:r>
    </w:p>
    <w:p w14:paraId="22B4A465" w14:textId="77777777" w:rsidR="008620DD" w:rsidRPr="008620DD" w:rsidRDefault="008620DD" w:rsidP="008620DD">
      <w:r w:rsidRPr="008620DD">
        <w:t>Die mathematische Berechenbarkeit einer Größe aus einer anderen und die kausale Richtung eines realen Vorgangs sind deshalb getrennt zu beurteilen.</w:t>
      </w:r>
    </w:p>
    <w:p w14:paraId="0713715D" w14:textId="77777777" w:rsidR="008620DD" w:rsidRPr="008620DD" w:rsidRDefault="008620DD" w:rsidP="008620DD">
      <w:r w:rsidRPr="008620DD">
        <w:t>Für das FRZK bedeutet dies, dass gerichtete Verbindungen in einer Darstellung nicht ohne weitere Kennzeichnung als kausale Beziehungen interpretiert werden dürfen. Eine Pfeilrichtung kann eine Berechnungsvorschrift, eine funktionale Zuordnung, einen zeitlichen Verlauf oder eine angenommene Kausalbeziehung kennzeichnen. Welche Bedeutung vorliegt, muss ausdrücklich festgelegt sein.</w:t>
      </w:r>
    </w:p>
    <w:p w14:paraId="0FF0B8E2" w14:textId="77777777" w:rsidR="008620DD" w:rsidRPr="008620DD" w:rsidRDefault="008620DD" w:rsidP="008620DD">
      <w:r w:rsidRPr="008620DD">
        <w:t>Gerade diese Eindeutigkeit ist für die mathematische Lernförderung bedeutsam. Wenn ein Lernender eine Beziehung grafisch darstellt, sollte nachvollziehbar sein, ob er lediglich eine mathematische Abhängigkeit beschreibt oder eine zusätzliche physikalische Erklärung behauptet.</w:t>
      </w:r>
    </w:p>
    <w:p w14:paraId="20F15D24" w14:textId="77777777" w:rsidR="008620DD" w:rsidRPr="008620DD" w:rsidRDefault="008620DD" w:rsidP="008620DD">
      <w:r w:rsidRPr="008620DD">
        <w:t>Das FRZK könnte entsprechende Unterschiede sichtbar machen. Daraus entsteht aber noch kein eigenständiger kausaler Modellierungsansatz. Die fachliche Rechtfertigung einer kausalen Beziehung muss aus dem untersuchten Sachverhalt und einem geeigneten theoretischen beziehungsweise empirischen Modell hervorgehen.</w:t>
      </w:r>
    </w:p>
    <w:p w14:paraId="668EF9E7" w14:textId="77777777" w:rsidR="008620DD" w:rsidRPr="008620DD" w:rsidRDefault="008620DD" w:rsidP="008620DD">
      <w:r w:rsidRPr="008620DD">
        <w:t xml:space="preserve">Eine weitere erkenntnistheoretische Grenze betrifft das Verhältnis mathematischer Modelle zur physikalischen Wirklichkeit. Nancy Cartwright untersucht in </w:t>
      </w:r>
      <w:proofErr w:type="spellStart"/>
      <w:r w:rsidRPr="008620DD">
        <w:rPr>
          <w:i/>
          <w:iCs/>
        </w:rPr>
        <w:t>How</w:t>
      </w:r>
      <w:proofErr w:type="spellEnd"/>
      <w:r w:rsidRPr="008620DD">
        <w:rPr>
          <w:i/>
          <w:iCs/>
        </w:rPr>
        <w:t xml:space="preserve"> </w:t>
      </w:r>
      <w:proofErr w:type="spellStart"/>
      <w:r w:rsidRPr="008620DD">
        <w:rPr>
          <w:i/>
          <w:iCs/>
        </w:rPr>
        <w:t>the</w:t>
      </w:r>
      <w:proofErr w:type="spellEnd"/>
      <w:r w:rsidRPr="008620DD">
        <w:rPr>
          <w:i/>
          <w:iCs/>
        </w:rPr>
        <w:t xml:space="preserve"> Laws </w:t>
      </w:r>
      <w:proofErr w:type="spellStart"/>
      <w:r w:rsidRPr="008620DD">
        <w:rPr>
          <w:i/>
          <w:iCs/>
        </w:rPr>
        <w:t>of</w:t>
      </w:r>
      <w:proofErr w:type="spellEnd"/>
      <w:r w:rsidRPr="008620DD">
        <w:rPr>
          <w:i/>
          <w:iCs/>
        </w:rPr>
        <w:t xml:space="preserve"> Physics </w:t>
      </w:r>
      <w:proofErr w:type="spellStart"/>
      <w:r w:rsidRPr="008620DD">
        <w:rPr>
          <w:i/>
          <w:iCs/>
        </w:rPr>
        <w:t>Lie</w:t>
      </w:r>
      <w:proofErr w:type="spellEnd"/>
      <w:r w:rsidRPr="008620DD">
        <w:t xml:space="preserve"> die Bedeutung idealisierter Modelle für physikalische Erklärungen. Sie problematisiert die Vorstellung, fundamentale physikalische Gesetzesaussagen könnten ohne Berücksichtigung der jeweiligen Modellbedingungen unmittelbar als vollständige Beschreibungen realer Vorgänge verwendet werden. Ihr Ansatz unterstreicht die Bedeutung von Idealisierungen und modellabhängigen Erklärungen. {[Cartwright, Nancy (1983). </w:t>
      </w:r>
      <w:proofErr w:type="spellStart"/>
      <w:r w:rsidRPr="008620DD">
        <w:t>How</w:t>
      </w:r>
      <w:proofErr w:type="spellEnd"/>
      <w:r w:rsidRPr="008620DD">
        <w:t xml:space="preserve"> </w:t>
      </w:r>
      <w:proofErr w:type="spellStart"/>
      <w:r w:rsidRPr="008620DD">
        <w:t>the</w:t>
      </w:r>
      <w:proofErr w:type="spellEnd"/>
      <w:r w:rsidRPr="008620DD">
        <w:t xml:space="preserve"> Laws </w:t>
      </w:r>
      <w:proofErr w:type="spellStart"/>
      <w:r w:rsidRPr="008620DD">
        <w:t>of</w:t>
      </w:r>
      <w:proofErr w:type="spellEnd"/>
      <w:r w:rsidRPr="008620DD">
        <w:t xml:space="preserve"> Physics </w:t>
      </w:r>
      <w:proofErr w:type="spellStart"/>
      <w:r w:rsidRPr="008620DD">
        <w:t>Lie</w:t>
      </w:r>
      <w:proofErr w:type="spellEnd"/>
      <w:r w:rsidRPr="008620DD">
        <w:t>. Oxford: Clarendon Press. DOI: 10.1093/0198247044.001.0001.</w:t>
      </w:r>
      <w:proofErr w:type="gramStart"/>
      <w:r w:rsidRPr="008620DD">
        <w:t>]}[</w:t>
      </w:r>
      <w:proofErr w:type="gramEnd"/>
      <w:r w:rsidRPr="008620DD">
        <w:t>[116]]</w:t>
      </w:r>
    </w:p>
    <w:p w14:paraId="16160C3B" w14:textId="77777777" w:rsidR="008620DD" w:rsidRPr="008620DD" w:rsidRDefault="008620DD" w:rsidP="008620DD">
      <w:r w:rsidRPr="008620DD">
        <w:t>Für meine Untersuchung ist daran besonders wichtig, dass die mathematische Korrektheit eines Modells nicht mit seiner vollständigen empirischen Gültigkeit gleichgesetzt werden darf.</w:t>
      </w:r>
    </w:p>
    <w:p w14:paraId="66DFE9D4" w14:textId="77777777" w:rsidR="008620DD" w:rsidRPr="008620DD" w:rsidRDefault="008620DD" w:rsidP="008620DD">
      <w:r w:rsidRPr="008620DD">
        <w:t>Eine mathematische Beziehung kann unter bestimmten Voraussetzungen widerspruchsfrei formuliert sein und dennoch einen realen Vorgang nur näherungsweise beschreiben. Umgekehrt kann eine einfache mathematische Näherung für einen begrenzten Anwendungsbereich praktisch sehr hilfreich sein, obwohl sie nicht sämtliche Eigenschaften des Gegenstands berücksichtigt.</w:t>
      </w:r>
    </w:p>
    <w:p w14:paraId="371A6546" w14:textId="77777777" w:rsidR="008620DD" w:rsidRPr="008620DD" w:rsidRDefault="008620DD" w:rsidP="008620DD">
      <w:r w:rsidRPr="008620DD">
        <w:t>Für das FRZK ergibt sich daraus die Anforderung, mathematische Modellannahmen ausdrücklich zu kennzeichnen. Die Darstellung darf die verwendeten Idealisierungen nicht verdecken oder aus der Anschaulichkeit der grafischen Ordnung eine allgemeine physikalische Gültigkeit ableiten.</w:t>
      </w:r>
    </w:p>
    <w:p w14:paraId="0AAC008E" w14:textId="77777777" w:rsidR="008620DD" w:rsidRPr="008620DD" w:rsidRDefault="008620DD" w:rsidP="008620DD">
      <w:r w:rsidRPr="008620DD">
        <w:t>Dies betrifft insbesondere die Verwendung von Raum- und Zeitgrößen. Eine mathematische Darstellung kann mehrere Variablen in einem räumlichen Koordinatensystem anordnen. Daraus entsteht jedoch nicht automatisch eine physikalische Raumzeit im Sinne einer bestimmten Theorie.</w:t>
      </w:r>
    </w:p>
    <w:p w14:paraId="039DFE10" w14:textId="77777777" w:rsidR="008620DD" w:rsidRPr="008620DD" w:rsidRDefault="008620DD" w:rsidP="008620DD">
      <w:r w:rsidRPr="008620DD">
        <w:lastRenderedPageBreak/>
        <w:t>Ebenso kann ein Verlauf entlang einer mathematischen Achse eine Veränderung darstellen, ohne dass diese Achse mit physikalischer Zeit identisch ist. Erst die konkrete Modellzuordnung bestimmt, welche Bedeutung die verwendeten Größen besitzen.</w:t>
      </w:r>
    </w:p>
    <w:p w14:paraId="5F28614F" w14:textId="77777777" w:rsidR="008620DD" w:rsidRPr="008620DD" w:rsidRDefault="008620DD" w:rsidP="008620DD">
      <w:r w:rsidRPr="008620DD">
        <w:t xml:space="preserve">Ronald Giere entwickelt in </w:t>
      </w:r>
      <w:proofErr w:type="spellStart"/>
      <w:r w:rsidRPr="008620DD">
        <w:rPr>
          <w:i/>
          <w:iCs/>
        </w:rPr>
        <w:t>Explaining</w:t>
      </w:r>
      <w:proofErr w:type="spellEnd"/>
      <w:r w:rsidRPr="008620DD">
        <w:rPr>
          <w:i/>
          <w:iCs/>
        </w:rPr>
        <w:t xml:space="preserve"> Science</w:t>
      </w:r>
      <w:r w:rsidRPr="008620DD">
        <w:t xml:space="preserve"> eine erkenntnistheoretische Betrachtung wissenschaftlicher Modelle, die mathematische und theoretische Beschreibungen in ihrem Verhältnis zu konkreten Untersuchungsgegenständen analysiert. Er untersucht dabei die Rolle von Modellen, Hypothesen und wissenschaftlichen Urteilen sowie die Frage, wie Modelle zur Erklärung empirischer Sachverhalte verwendet werden. {[Giere, Ronald N. (1988). </w:t>
      </w:r>
      <w:proofErr w:type="spellStart"/>
      <w:r w:rsidRPr="008620DD">
        <w:t>Explaining</w:t>
      </w:r>
      <w:proofErr w:type="spellEnd"/>
      <w:r w:rsidRPr="008620DD">
        <w:t xml:space="preserve"> Science: A </w:t>
      </w:r>
      <w:proofErr w:type="spellStart"/>
      <w:r w:rsidRPr="008620DD">
        <w:t>Cognitive</w:t>
      </w:r>
      <w:proofErr w:type="spellEnd"/>
      <w:r w:rsidRPr="008620DD">
        <w:t xml:space="preserve"> Approach. Chicago: University </w:t>
      </w:r>
      <w:proofErr w:type="spellStart"/>
      <w:r w:rsidRPr="008620DD">
        <w:t>of</w:t>
      </w:r>
      <w:proofErr w:type="spellEnd"/>
      <w:r w:rsidRPr="008620DD">
        <w:t xml:space="preserve"> Chicago Press.</w:t>
      </w:r>
      <w:proofErr w:type="gramStart"/>
      <w:r w:rsidRPr="008620DD">
        <w:t>]}[</w:t>
      </w:r>
      <w:proofErr w:type="gramEnd"/>
      <w:r w:rsidRPr="008620DD">
        <w:t>[117]]</w:t>
      </w:r>
    </w:p>
    <w:p w14:paraId="2B2A0810" w14:textId="77777777" w:rsidR="008620DD" w:rsidRPr="008620DD" w:rsidRDefault="008620DD" w:rsidP="008620DD">
      <w:r w:rsidRPr="008620DD">
        <w:t>Für das FRZK ist dieser Ansatz hilfreich, weil er die Notwendigkeit verdeutlicht, zwischen einer mathematischen Modellkonstruktion und ihrer Anwendung auf einen bestimmten Gegenstand zu unterscheiden.</w:t>
      </w:r>
    </w:p>
    <w:p w14:paraId="06842B07" w14:textId="77777777" w:rsidR="008620DD" w:rsidRPr="008620DD" w:rsidRDefault="008620DD" w:rsidP="008620DD">
      <w:r w:rsidRPr="008620DD">
        <w:t>Ein mathematisches Modell kann bestimmte Beziehungen definieren, ohne damit bereits auszusagen, dass sämtliche realen Systeme dieselbe Struktur besitzen. Die Übertragung auf einen konkreten Sachverhalt verlangt zusätzliche Annahmen und eine Prüfung der entsprechenden Modellzuordnung.</w:t>
      </w:r>
    </w:p>
    <w:p w14:paraId="17735D86" w14:textId="77777777" w:rsidR="008620DD" w:rsidRPr="008620DD" w:rsidRDefault="008620DD" w:rsidP="008620DD">
      <w:r w:rsidRPr="008620DD">
        <w:t>Diese Unterscheidung ist auch für die besonderen mathematischen Festlegungen des FRZK entscheidend. Selbst wenn gerichtete Nullzustände oder orientierungserhaltende Vektorzustände innerhalb einer konsistenten mathematischen Struktur definiert werden, folgt daraus noch nicht, dass physikalische Vorgänge entsprechende zusätzliche Zustände besitzen.</w:t>
      </w:r>
    </w:p>
    <w:p w14:paraId="3FD79713" w14:textId="77777777" w:rsidR="008620DD" w:rsidRPr="008620DD" w:rsidRDefault="008620DD" w:rsidP="008620DD">
      <w:r w:rsidRPr="008620DD">
        <w:t>Die mathematische Definition eines solchen Zustands wäre zunächst eine Aussage über das betreffende formale System. Eine physikalische Interpretation müsste gesondert entwickelt und anhand geeigneter Beobachtungen oder Experimente überprüft werden.</w:t>
      </w:r>
    </w:p>
    <w:p w14:paraId="4CCB92FC" w14:textId="77777777" w:rsidR="008620DD" w:rsidRPr="008620DD" w:rsidRDefault="008620DD" w:rsidP="008620DD">
      <w:r w:rsidRPr="008620DD">
        <w:t>Damit wird eine Grenze sichtbar, die für den gesamten wissenschaftlichen Anspruch des FRZK von Bedeutung ist. Seine mathematischen Erweiterungen dürfen nicht allein aufgrund einer begrifflichen Verbindung zu Raum, Zeit oder Beobachtung als physikalische Erkenntnisse dargestellt werden.</w:t>
      </w:r>
    </w:p>
    <w:p w14:paraId="38D2BAA5" w14:textId="77777777" w:rsidR="008620DD" w:rsidRPr="008620DD" w:rsidRDefault="008620DD" w:rsidP="008620DD">
      <w:r w:rsidRPr="008620DD">
        <w:t xml:space="preserve">Eine besonders prägnante methodische Perspektive auf die Grenzen mathematischer Modelle entwickelt George Box. In seiner Arbeit </w:t>
      </w:r>
      <w:r w:rsidRPr="008620DD">
        <w:rPr>
          <w:i/>
          <w:iCs/>
        </w:rPr>
        <w:t xml:space="preserve">Science and </w:t>
      </w:r>
      <w:proofErr w:type="spellStart"/>
      <w:r w:rsidRPr="008620DD">
        <w:rPr>
          <w:i/>
          <w:iCs/>
        </w:rPr>
        <w:t>Statistics</w:t>
      </w:r>
      <w:proofErr w:type="spellEnd"/>
      <w:r w:rsidRPr="008620DD">
        <w:t xml:space="preserve"> behandelt er das Verhältnis zwischen theoretischen Modellen und empirischer Forschung. Er beschreibt wissenschaftliche Modellbildung als einen Prozess, in dem Modelle entwickelt, mit Beobachtungen konfrontiert und bei erkennbaren Unzulänglichkeiten verändert werden. Dabei betont er die Notwendigkeit, mathematische Modelle zweckmäßig und zugleich kritisch zu verwenden. {[Box, George E. P. (1976). Science and </w:t>
      </w:r>
      <w:proofErr w:type="spellStart"/>
      <w:r w:rsidRPr="008620DD">
        <w:t>Statistics</w:t>
      </w:r>
      <w:proofErr w:type="spellEnd"/>
      <w:r w:rsidRPr="008620DD">
        <w:t xml:space="preserve">. Journal </w:t>
      </w:r>
      <w:proofErr w:type="spellStart"/>
      <w:r w:rsidRPr="008620DD">
        <w:t>of</w:t>
      </w:r>
      <w:proofErr w:type="spellEnd"/>
      <w:r w:rsidRPr="008620DD">
        <w:t xml:space="preserve"> </w:t>
      </w:r>
      <w:proofErr w:type="spellStart"/>
      <w:r w:rsidRPr="008620DD">
        <w:t>the</w:t>
      </w:r>
      <w:proofErr w:type="spellEnd"/>
      <w:r w:rsidRPr="008620DD">
        <w:t xml:space="preserve"> American Statistical </w:t>
      </w:r>
      <w:proofErr w:type="spellStart"/>
      <w:r w:rsidRPr="008620DD">
        <w:t>Association</w:t>
      </w:r>
      <w:proofErr w:type="spellEnd"/>
      <w:r w:rsidRPr="008620DD">
        <w:t>, 71(356), S. 791–799. DOI: 10.1080/01621459.1976.10480949.</w:t>
      </w:r>
      <w:proofErr w:type="gramStart"/>
      <w:r w:rsidRPr="008620DD">
        <w:t>]}[</w:t>
      </w:r>
      <w:proofErr w:type="gramEnd"/>
      <w:r w:rsidRPr="008620DD">
        <w:t>[118]]</w:t>
      </w:r>
    </w:p>
    <w:p w14:paraId="074F1167" w14:textId="77777777" w:rsidR="008620DD" w:rsidRPr="008620DD" w:rsidRDefault="008620DD" w:rsidP="008620DD">
      <w:r w:rsidRPr="008620DD">
        <w:t>Für meine Untersuchung ergibt sich daraus, dass der Wert eines Darstellungs- oder Modellierungsverfahrens nicht allein anhand seiner inneren Komplexität beurteilt werden kann. Entscheidend ist vielmehr, ob das Verfahren für die betreffende Aufgabe geeignet ist und welche Grenzen seine Anwendung besitzt.</w:t>
      </w:r>
    </w:p>
    <w:p w14:paraId="7F5B5E80" w14:textId="77777777" w:rsidR="008620DD" w:rsidRPr="008620DD" w:rsidRDefault="008620DD" w:rsidP="008620DD">
      <w:r w:rsidRPr="008620DD">
        <w:t xml:space="preserve">Eine aufwendige mathematische Darstellung kann unzweckmäßig sein, wenn sie gegenüber einer einfacheren Beschreibung keine zusätzlichen relevanten Erkenntnisse ermöglicht. Umgekehrt kann eine besondere symbolische Unterscheidung sinnvoll sein, wenn sie eine </w:t>
      </w:r>
      <w:r w:rsidRPr="008620DD">
        <w:lastRenderedPageBreak/>
        <w:t>für die Aufgabenbearbeitung notwendige Information erhält oder eine bisher schwer erkennbare Beziehung verdeutlicht.</w:t>
      </w:r>
    </w:p>
    <w:p w14:paraId="6F455CA4" w14:textId="77777777" w:rsidR="008620DD" w:rsidRPr="008620DD" w:rsidRDefault="008620DD" w:rsidP="008620DD">
      <w:r w:rsidRPr="008620DD">
        <w:t>Für das FRZK bedeutet dies, dass seine zusätzliche Symbolik nicht bei jeder mathematischen Aufgabe eingesetzt werden muss. Ihre Verwendung sollte aus einem bestimmten mathematischen oder didaktischen Zweck hervorgehen.</w:t>
      </w:r>
    </w:p>
    <w:p w14:paraId="5300016E" w14:textId="77777777" w:rsidR="008620DD" w:rsidRPr="008620DD" w:rsidRDefault="008620DD" w:rsidP="008620DD">
      <w:r w:rsidRPr="008620DD">
        <w:t>Wenn beispielsweise eine lineare Funktion vollständig mit den üblichen mathematischen Mitteln beschrieben und untersucht werden kann, ergibt sich aus der Existenz des FRZK noch keine Notwendigkeit, zusätzliche symbolische Null- oder Unendlichkeitszustände einzuführen.</w:t>
      </w:r>
    </w:p>
    <w:p w14:paraId="4243AA8F" w14:textId="77777777" w:rsidR="008620DD" w:rsidRPr="008620DD" w:rsidRDefault="008620DD" w:rsidP="008620DD">
      <w:r w:rsidRPr="008620DD">
        <w:t>Bei einer Untersuchung einseitiger Grenzprozesse könnte eine besondere Richtungskennzeichnung dagegen relevant sein. In diesem Fall müsste aber geprüft werden, ob die betreffende FRZK-Schreibweise gegenüber etablierten Grenzwertnotationen einen nachvollziehbaren Nutzen bietet.</w:t>
      </w:r>
    </w:p>
    <w:p w14:paraId="38F3025F" w14:textId="77777777" w:rsidR="008620DD" w:rsidRPr="008620DD" w:rsidRDefault="008620DD" w:rsidP="008620DD">
      <w:r w:rsidRPr="008620DD">
        <w:t>Der Maßstab ist somit nicht die möglichst umfassende Verwendung sämtlicher FRZK-Eigenschaften, sondern die fachlich begründete Auswahl geeigneter Darstellungsmittel.</w:t>
      </w:r>
    </w:p>
    <w:p w14:paraId="5DAEC8DB" w14:textId="77777777" w:rsidR="008620DD" w:rsidRPr="008620DD" w:rsidRDefault="008620DD" w:rsidP="008620DD">
      <w:r w:rsidRPr="008620DD">
        <w:t xml:space="preserve">Die Unterscheidung zwischen wissenschaftlicher Repräsentation und experimenteller Untersuchung wird durch Ian Hacking weiter vertieft. In </w:t>
      </w:r>
      <w:proofErr w:type="spellStart"/>
      <w:r w:rsidRPr="008620DD">
        <w:rPr>
          <w:i/>
          <w:iCs/>
        </w:rPr>
        <w:t>Representing</w:t>
      </w:r>
      <w:proofErr w:type="spellEnd"/>
      <w:r w:rsidRPr="008620DD">
        <w:rPr>
          <w:i/>
          <w:iCs/>
        </w:rPr>
        <w:t xml:space="preserve"> and </w:t>
      </w:r>
      <w:proofErr w:type="spellStart"/>
      <w:r w:rsidRPr="008620DD">
        <w:rPr>
          <w:i/>
          <w:iCs/>
        </w:rPr>
        <w:t>Intervening</w:t>
      </w:r>
      <w:proofErr w:type="spellEnd"/>
      <w:r w:rsidRPr="008620DD">
        <w:t xml:space="preserve"> betrachtet er wissenschaftliche Erkenntnis nicht ausschließlich als Ergebnis theoretischer Beschreibungen. Er hebt ebenso die Bedeutung experimenteller Eingriffe und praktischer wissenschaftlicher Tätigkeiten hervor. Damit verbindet er die philosophische Analyse wissenschaftlicher Repräsentationen mit der Frage, wie Erkenntnisse durch konkrete Untersuchungen gewonnen und überprüft werden. {[Hacking, Ian (1983). </w:t>
      </w:r>
      <w:proofErr w:type="spellStart"/>
      <w:r w:rsidRPr="008620DD">
        <w:t>Representing</w:t>
      </w:r>
      <w:proofErr w:type="spellEnd"/>
      <w:r w:rsidRPr="008620DD">
        <w:t xml:space="preserve"> and </w:t>
      </w:r>
      <w:proofErr w:type="spellStart"/>
      <w:r w:rsidRPr="008620DD">
        <w:t>Intervening</w:t>
      </w:r>
      <w:proofErr w:type="spellEnd"/>
      <w:r w:rsidRPr="008620DD">
        <w:t xml:space="preserve">: </w:t>
      </w:r>
      <w:proofErr w:type="spellStart"/>
      <w:r w:rsidRPr="008620DD">
        <w:t>Introductory</w:t>
      </w:r>
      <w:proofErr w:type="spellEnd"/>
      <w:r w:rsidRPr="008620DD">
        <w:t xml:space="preserve"> Topics in </w:t>
      </w:r>
      <w:proofErr w:type="spellStart"/>
      <w:r w:rsidRPr="008620DD">
        <w:t>the</w:t>
      </w:r>
      <w:proofErr w:type="spellEnd"/>
      <w:r w:rsidRPr="008620DD">
        <w:t xml:space="preserve"> Philosophy </w:t>
      </w:r>
      <w:proofErr w:type="spellStart"/>
      <w:r w:rsidRPr="008620DD">
        <w:t>of</w:t>
      </w:r>
      <w:proofErr w:type="spellEnd"/>
      <w:r w:rsidRPr="008620DD">
        <w:t xml:space="preserve"> Natural Science. Cambridge: Cambridge University Press.</w:t>
      </w:r>
      <w:proofErr w:type="gramStart"/>
      <w:r w:rsidRPr="008620DD">
        <w:t>]}[</w:t>
      </w:r>
      <w:proofErr w:type="gramEnd"/>
      <w:r w:rsidRPr="008620DD">
        <w:t>[119]]</w:t>
      </w:r>
    </w:p>
    <w:p w14:paraId="155C6B4D" w14:textId="77777777" w:rsidR="008620DD" w:rsidRPr="008620DD" w:rsidRDefault="008620DD" w:rsidP="008620DD">
      <w:r w:rsidRPr="008620DD">
        <w:t>Für das FRZK ergibt sich daraus eine grundlegende wissenschaftliche Grenze. Eine mathematische Darstellung kann einen physikalischen Sachverhalt ordnen und bestimmte Eigenschaften unter definierten Voraussetzungen beschreiben. Sie ersetzt jedoch keine empirische Untersuchung, wenn Aussagen über tatsächliche physikalische Vorgänge getroffen werden sollen.</w:t>
      </w:r>
    </w:p>
    <w:p w14:paraId="158D3879" w14:textId="77777777" w:rsidR="008620DD" w:rsidRPr="008620DD" w:rsidRDefault="008620DD" w:rsidP="008620DD">
      <w:r w:rsidRPr="008620DD">
        <w:t>Dies ist besonders wichtig, weil die Bezeichnung Funktionales Raum-Zeit-Kohärenzsystem eine Nähe zu physikalischen Fragestellungen erkennen lässt. Aus dieser Benennung folgt jedoch weder die Existenz einer neuen physikalischen Größe noch eine neue Aussage über die Natur von Raum und Zeit.</w:t>
      </w:r>
    </w:p>
    <w:p w14:paraId="65BC4914" w14:textId="77777777" w:rsidR="008620DD" w:rsidRPr="008620DD" w:rsidRDefault="008620DD" w:rsidP="008620DD">
      <w:r w:rsidRPr="008620DD">
        <w:t>Die wissenschaftliche Funktion des FRZK muss deshalb zunächst aus seinem ausdrücklich bestimmten methodisch-didaktischen und mathematischen Anspruch hervorgehen. Eine weiterführende physikalische Modellinterpretation wäre nur unter zusätzlichen Voraussetzungen gerechtfertigt.</w:t>
      </w:r>
    </w:p>
    <w:p w14:paraId="034C7D47" w14:textId="77777777" w:rsidR="008620DD" w:rsidRPr="008620DD" w:rsidRDefault="008620DD" w:rsidP="008620DD">
      <w:r w:rsidRPr="008620DD">
        <w:t>Vor diesem Hintergrund möchte ich die systemtheoretischen und erkenntnistheoretischen Bezüge des FRZK noch einmal anhand seiner besonderen symbolischen Festlegungen zusammenführen.</w:t>
      </w:r>
    </w:p>
    <w:p w14:paraId="286ECDAF" w14:textId="77777777" w:rsidR="008620DD" w:rsidRPr="008620DD" w:rsidRDefault="008620DD" w:rsidP="008620DD">
      <w:r w:rsidRPr="008620DD">
        <w:t>Die gerichteten Nullzustände +0 und −0 sollen innerhalb des FRZK eine Unterscheidung ermöglichen, die für bestimmte Grenzbetrachtungen relevant ist. Ihre Bedeutung darf jedoch nicht aus einer allgemeinen systemtheoretischen Forderung nach Unterscheidbarkeit abgeleitet werden.</w:t>
      </w:r>
    </w:p>
    <w:p w14:paraId="3DD57197" w14:textId="77777777" w:rsidR="008620DD" w:rsidRPr="008620DD" w:rsidRDefault="008620DD" w:rsidP="008620DD">
      <w:r w:rsidRPr="008620DD">
        <w:lastRenderedPageBreak/>
        <w:t>Zunächst muss mathematisch festgelegt werden, welche Zustände durch diese Symbole bezeichnet werden. Anschließend muss bestimmt werden, welche Operationen mit ihnen zulässig sind und wie sie sich zu den gewöhnlichen reellen Zahlen und den etablierten Grenzwertbegriffen verhalten.</w:t>
      </w:r>
    </w:p>
    <w:p w14:paraId="4073957B" w14:textId="77777777" w:rsidR="008620DD" w:rsidRPr="008620DD" w:rsidRDefault="008620DD" w:rsidP="008620DD">
      <w:r w:rsidRPr="008620DD">
        <w:t>In einer einseitigen Grenzwertbetrachtung kann die Richtung der Annäherung für das Ergebnis entscheidend sein. Die mathematische Notwendigkeit, diese Richtung zu berücksichtigen, ist bereits Bestandteil der gewöhnlichen Analysis. Das FRZK kann hierfür eine zusätzliche symbolische Bearbeitung vorsehen, muss deren Gültigkeit jedoch eigenständig begründen.</w:t>
      </w:r>
    </w:p>
    <w:p w14:paraId="2D3A718B" w14:textId="77777777" w:rsidR="008620DD" w:rsidRPr="008620DD" w:rsidRDefault="008620DD" w:rsidP="008620DD">
      <w:r w:rsidRPr="008620DD">
        <w:t>Ein didaktischer Vorteil wäre nur dann gegeben, wenn diese zusätzliche Bearbeitung die betreffende mathematische Unterscheidung unter geeigneten Bedingungen tatsächlich verständlicher oder sicherer macht.</w:t>
      </w:r>
    </w:p>
    <w:p w14:paraId="36229D84" w14:textId="77777777" w:rsidR="008620DD" w:rsidRPr="008620DD" w:rsidRDefault="008620DD" w:rsidP="008620DD">
      <w:r w:rsidRPr="008620DD">
        <w:t>Die symbolischen Unendlichkeitszustände +∞ und −∞ verlangen eine entsprechende Präzisierung. In etablierten mathematischen Kontexten besitzen diese Symbole bestimmte Verwendungen, ohne damit gewöhnliche reelle Zahlen zu werden. Das FRZK sieht eigene Rechenregeln und einen begrenzten Gültigkeitsbereich vor.</w:t>
      </w:r>
    </w:p>
    <w:p w14:paraId="69019762" w14:textId="77777777" w:rsidR="008620DD" w:rsidRPr="008620DD" w:rsidRDefault="008620DD" w:rsidP="008620DD">
      <w:r w:rsidRPr="008620DD">
        <w:t>Eine solche Erweiterung muss ausdrücklich bestimmen, wie die betreffenden Operationen definiert sind und welche Ausdrücke nicht eindeutig ausgewertet werden können.</w:t>
      </w:r>
    </w:p>
    <w:p w14:paraId="7D1980E9" w14:textId="77777777" w:rsidR="008620DD" w:rsidRPr="008620DD" w:rsidRDefault="008620DD" w:rsidP="008620DD">
      <w:r w:rsidRPr="008620DD">
        <w:t>Insbesondere darf aus der Verwendung von +∞ und −∞ nicht geschlossen werden, dass eine gewöhnliche Division oder eine andere Rechenoperation unter sämtlichen Bedingungen zulässig wäre. Das Ergebnis bestimmter Grenzprozesse hängt von zusätzlichen Eigenschaften der beteiligten Funktionen ab.</w:t>
      </w:r>
    </w:p>
    <w:p w14:paraId="56736394" w14:textId="77777777" w:rsidR="008620DD" w:rsidRPr="008620DD" w:rsidRDefault="008620DD" w:rsidP="008620DD">
      <w:r w:rsidRPr="008620DD">
        <w:t>Die systemtheoretische Betrachtung kann die Bedeutung notwendiger Unterscheidungen verdeutlichen. Sie kann aber nicht die mathematischen Beweise ersetzen, die für konkrete Rechenregeln erforderlich sind.</w:t>
      </w:r>
    </w:p>
    <w:p w14:paraId="23C00533" w14:textId="77777777" w:rsidR="008620DD" w:rsidRPr="008620DD" w:rsidRDefault="008620DD" w:rsidP="008620DD">
      <w:r w:rsidRPr="008620DD">
        <w:t>Besonders deutlich wird diese Grenze beim vorgesehenen Orientierungserhalt bei der Skalarmultiplikation eines Vektors mit null.</w:t>
      </w:r>
    </w:p>
    <w:p w14:paraId="1894469A" w14:textId="77777777" w:rsidR="008620DD" w:rsidRPr="008620DD" w:rsidRDefault="008620DD" w:rsidP="008620DD">
      <w:r w:rsidRPr="008620DD">
        <w:t>In der gewöhnlichen linearen Algebra ergibt die Skalarmultiplikation eines Vektors mit dem Skalar null den Nullvektor. Aus diesem gewöhnlichen Ergebnis lässt sich die ursprüngliche Orientierung des Ausgangsvektors allein nicht rekonstruieren.</w:t>
      </w:r>
    </w:p>
    <w:p w14:paraId="0B6549F4" w14:textId="77777777" w:rsidR="008620DD" w:rsidRPr="008620DD" w:rsidRDefault="008620DD" w:rsidP="008620DD">
      <w:r w:rsidRPr="008620DD">
        <w:t>Das FRZK soll diese Information ausdrücklich erhalten. Dadurch entsteht die Notwendigkeit, zwischen dem gewöhnlichen Vektorergebnis und einem zusätzlichen orientierungsbezogenen Zustand zu unterscheiden.</w:t>
      </w:r>
    </w:p>
    <w:p w14:paraId="47D2DE79" w14:textId="77777777" w:rsidR="008620DD" w:rsidRPr="008620DD" w:rsidRDefault="008620DD" w:rsidP="008620DD">
      <w:r w:rsidRPr="008620DD">
        <w:t>Ein solcher Zustand könnte mathematisch nur dann eindeutig behandelt werden, wenn seine Bestandteile und Operationen ausdrücklich definiert sind. Insbesondere müsste festgelegt werden, ob die Orientierung als eigenständiges Merkmal eines erweiterten mathematischen Objekts oder als zusätzliche Information über einen vorausgegangenen Zustand geführt wird.</w:t>
      </w:r>
    </w:p>
    <w:p w14:paraId="7FAD90B5" w14:textId="77777777" w:rsidR="008620DD" w:rsidRPr="008620DD" w:rsidRDefault="008620DD" w:rsidP="008620DD">
      <w:r w:rsidRPr="008620DD">
        <w:t>Diese Möglichkeiten sind nicht gleichwertig. Wird lediglich der vorherige Zustand dokumentiert, entsteht zunächst eine Form der Zustands- oder Prozessbeschreibung. Wird dagegen ein neuer mathematischer Gegenstand definiert, müssen seine Operationen und ihre Vereinbarkeit mit anderen Festlegungen untersucht werden.</w:t>
      </w:r>
    </w:p>
    <w:p w14:paraId="40957E45" w14:textId="77777777" w:rsidR="008620DD" w:rsidRPr="008620DD" w:rsidRDefault="008620DD" w:rsidP="008620DD">
      <w:r w:rsidRPr="008620DD">
        <w:lastRenderedPageBreak/>
        <w:t>Aus der kybernetischen oder systemtheoretischen Bedeutung von Zustandsinformationen lässt sich nicht ableiten, dass ein gewöhnlicher Nullvektor eine von sich aus bestimmbare Richtung besitzt.</w:t>
      </w:r>
    </w:p>
    <w:p w14:paraId="4219E320" w14:textId="77777777" w:rsidR="008620DD" w:rsidRPr="008620DD" w:rsidRDefault="008620DD" w:rsidP="008620DD">
      <w:r w:rsidRPr="008620DD">
        <w:t>Ebenso wenig kann die erhaltene Orientierung allein aus dem gewöhnlichen Nullvektor erschlossen werden, wenn keine entsprechende Ausgangsinformation vorhanden ist.</w:t>
      </w:r>
    </w:p>
    <w:p w14:paraId="762B1618" w14:textId="77777777" w:rsidR="008620DD" w:rsidRPr="008620DD" w:rsidRDefault="008620DD" w:rsidP="008620DD">
      <w:r w:rsidRPr="008620DD">
        <w:t>Damit wird deutlich, dass die zusätzlichen FRZK-Zustände nicht nur Fragen ihrer grafischen Darstellung aufwerfen. Sie verlangen eine eigenständige mathematische Grundlegung.</w:t>
      </w:r>
    </w:p>
    <w:p w14:paraId="6DFB7DE4" w14:textId="77777777" w:rsidR="008620DD" w:rsidRPr="008620DD" w:rsidRDefault="008620DD" w:rsidP="008620DD">
      <w:r w:rsidRPr="008620DD">
        <w:t>Die Möglichkeit, eine Richtung bei einer Operation ausdrücklich zu dokumentieren, ist zunächst ein allgemeines Prinzip der Informations- oder Zustandsbeschreibung. Ein mathematisch neues Rechensystem entsteht erst dann, wenn die betreffenden Zustände und Operationen formal bestimmt und auf ihre Eigenschaften untersucht werden.</w:t>
      </w:r>
    </w:p>
    <w:p w14:paraId="641998AD" w14:textId="77777777" w:rsidR="008620DD" w:rsidRPr="008620DD" w:rsidRDefault="008620DD" w:rsidP="008620DD">
      <w:r w:rsidRPr="008620DD">
        <w:t>Für die wissenschaftliche Beurteilung ist dabei besonders wichtig, dass die Orientierung eines Vektors nicht mit den beiden gerichteten skalaren Nullzuständen gleichgesetzt wird.</w:t>
      </w:r>
    </w:p>
    <w:p w14:paraId="450300A3" w14:textId="77777777" w:rsidR="008620DD" w:rsidRPr="008620DD" w:rsidRDefault="008620DD" w:rsidP="008620DD">
      <w:r w:rsidRPr="008620DD">
        <w:t>Die Symbole +0 und −0 können innerhalb der vorgesehenen FRZK-Definitionen unterschiedliche gerichtete Nullzustände kennzeichnen. Eine räumliche Vektororientierung kann dagegen wesentlich mehr mögliche Richtungen umfassen als nur zwei auf einer Zahlengeraden unterschiedene Seiten.</w:t>
      </w:r>
    </w:p>
    <w:p w14:paraId="1F3C3440" w14:textId="77777777" w:rsidR="008620DD" w:rsidRPr="008620DD" w:rsidRDefault="008620DD" w:rsidP="008620DD">
      <w:r w:rsidRPr="008620DD">
        <w:t>Eine gemeinsame mathematische Beschreibung wäre nur dann gerechtfertigt, wenn ausdrücklich gezeigt wird, wie die jeweiligen Strukturen miteinander verbunden sind.</w:t>
      </w:r>
    </w:p>
    <w:p w14:paraId="63AD3637" w14:textId="77777777" w:rsidR="008620DD" w:rsidRPr="008620DD" w:rsidRDefault="008620DD" w:rsidP="008620DD">
      <w:r w:rsidRPr="008620DD">
        <w:t>Auch die orthogonale Ausgangsorientierung des FRZK verlangt eine genaue Bestimmung. Die Forderung einer solchen Orientierung im Grenzzustand null ist nicht mit einer allgemeinen Aussage über die Geometrie späterer funktionaler Zusammenhänge gleichzusetzen.</w:t>
      </w:r>
    </w:p>
    <w:p w14:paraId="0705DA50" w14:textId="77777777" w:rsidR="008620DD" w:rsidRPr="008620DD" w:rsidRDefault="008620DD" w:rsidP="008620DD">
      <w:r w:rsidRPr="008620DD">
        <w:t>Eine orthogonale Ausgangsdarstellung kann als definierte Anfangsstruktur dienen. Welche weiteren Eigenschaften aus ihr folgen, hängt jedoch von den anschließend eingeführten mathematischen Definitionen und Beziehungen ab.</w:t>
      </w:r>
    </w:p>
    <w:p w14:paraId="0694EBFC" w14:textId="77777777" w:rsidR="008620DD" w:rsidRPr="008620DD" w:rsidRDefault="008620DD" w:rsidP="008620DD">
      <w:r w:rsidRPr="008620DD">
        <w:t>Insbesondere folgt aus der Orthogonalität einer Ausgangsorientierung nicht automatisch, dass sämtliche später beschriebenen funktionalen Beziehungen orthogonal bleiben oder einer bestimmten euklidischen Geometrie folgen müssen.</w:t>
      </w:r>
    </w:p>
    <w:p w14:paraId="1A2DC983" w14:textId="77777777" w:rsidR="008620DD" w:rsidRPr="008620DD" w:rsidRDefault="008620DD" w:rsidP="008620DD">
      <w:r w:rsidRPr="008620DD">
        <w:t>Damit wird zugleich die Bedeutung des Beobachters begrenzt. Die Wahl einer orthogonalen grafischen Darstellung ist nicht bereits eine Aussage über die physikalische Struktur des untersuchten Gegenstands. Sie ist zunächst eine Darstellungs- oder Modellentscheidung, sofern nicht zusätzliche mathematische oder empirische Gründe vorliegen.</w:t>
      </w:r>
    </w:p>
    <w:p w14:paraId="69986B72" w14:textId="77777777" w:rsidR="008620DD" w:rsidRPr="008620DD" w:rsidRDefault="008620DD" w:rsidP="008620DD">
      <w:r w:rsidRPr="008620DD">
        <w:t>Für das FRZK ergibt sich daraus eine zentrale Anforderung an seine weitere Entwicklung. Es muss nachvollziehbar zwischen der Wahl einer Ausgangsdarstellung, einer mathematisch definierten Eigenschaft des Ausgangszustands und einer möglichen späteren physikalischen Interpretation unterschieden werden.</w:t>
      </w:r>
    </w:p>
    <w:p w14:paraId="175EF1D9" w14:textId="77777777" w:rsidR="008620DD" w:rsidRPr="008620DD" w:rsidRDefault="008620DD" w:rsidP="008620DD">
      <w:r w:rsidRPr="008620DD">
        <w:t>Diese Trennung betrifft auch den Begriff der Kohärenz. In verschiedenen wissenschaftlichen Zusammenhängen bezeichnet Kohärenz unterschiedliche Eigenschaften, beispielsweise die Vereinbarkeit von Aussagen oder bestimmte physikalisch und mathematisch definierte Zusammenhänge.</w:t>
      </w:r>
    </w:p>
    <w:p w14:paraId="3070C7DB" w14:textId="77777777" w:rsidR="008620DD" w:rsidRPr="008620DD" w:rsidRDefault="008620DD" w:rsidP="008620DD">
      <w:r w:rsidRPr="008620DD">
        <w:t>Die Verwendung des Begriffs im Namen des FRZK begründet deshalb noch keine allgemeine Kohärenzeigenschaft sämtlicher dargestellter Beziehungen.</w:t>
      </w:r>
    </w:p>
    <w:p w14:paraId="71AFF4F9" w14:textId="77777777" w:rsidR="008620DD" w:rsidRPr="008620DD" w:rsidRDefault="008620DD" w:rsidP="008620DD">
      <w:r w:rsidRPr="008620DD">
        <w:lastRenderedPageBreak/>
        <w:t>Soll Kohärenz innerhalb des FRZK eine mathematisch bestimmte Bedeutung besitzen, muss diese Bedeutung ausdrücklich definiert und gegen andere Verwendungen abgegrenzt werden.</w:t>
      </w:r>
    </w:p>
    <w:p w14:paraId="0655DB30" w14:textId="77777777" w:rsidR="008620DD" w:rsidRPr="008620DD" w:rsidRDefault="008620DD" w:rsidP="008620DD">
      <w:r w:rsidRPr="008620DD">
        <w:t>Für die didaktische Verwendung könnte Kohärenz zunächst die nachvollziehbare Vereinbarkeit der dargestellten Informationen, Annahmen und Beziehungen bezeichnen. Damit wäre jedoch eine methodische Eigenschaft der Beschreibung gemeint und nicht automatisch eine neue physikalische Größe.</w:t>
      </w:r>
    </w:p>
    <w:p w14:paraId="26C6751D" w14:textId="77777777" w:rsidR="008620DD" w:rsidRPr="008620DD" w:rsidRDefault="008620DD" w:rsidP="008620DD">
      <w:r w:rsidRPr="008620DD">
        <w:t>Eine mathematische Formalisierung müsste darüber hinaus festlegen, welche Bedingungen erfüllt sein müssen, damit eine bestimmte Darstellung innerhalb des FRZK als kohärent gelten kann.</w:t>
      </w:r>
    </w:p>
    <w:p w14:paraId="2687A79D" w14:textId="77777777" w:rsidR="008620DD" w:rsidRPr="008620DD" w:rsidRDefault="008620DD" w:rsidP="008620DD">
      <w:r w:rsidRPr="008620DD">
        <w:t>Auch hier darf die Bezeichnung eines gewünschten Zustands nicht mit dem Nachweis seiner mathematischen Eigenschaften verwechselt werden.</w:t>
      </w:r>
    </w:p>
    <w:p w14:paraId="3D35EFDA" w14:textId="77777777" w:rsidR="008620DD" w:rsidRPr="008620DD" w:rsidRDefault="008620DD" w:rsidP="008620DD">
      <w:r w:rsidRPr="008620DD">
        <w:t>Die untersuchten systemtheoretischen Ansätze verdeutlichen insgesamt die Bedeutung von Beziehungen, Grenzen, Zuständen, Rückkopplungen und Beobachtungsbedingungen. Diese Gesichtspunkte können dazu beitragen, die Anforderungen an einen methodischen Darstellungsrahmen genauer zu bestimmen.</w:t>
      </w:r>
    </w:p>
    <w:p w14:paraId="593F526A" w14:textId="77777777" w:rsidR="008620DD" w:rsidRPr="008620DD" w:rsidRDefault="008620DD" w:rsidP="008620DD">
      <w:r w:rsidRPr="008620DD">
        <w:t>Sie rechtfertigen jedoch nicht die Annahme, dass sämtliche mathematischen Beziehungen bereits aufgrund ihrer gemeinsamen Darstellung dieselbe Struktur besitzen.</w:t>
      </w:r>
    </w:p>
    <w:p w14:paraId="6D498CA3" w14:textId="77777777" w:rsidR="008620DD" w:rsidRPr="008620DD" w:rsidRDefault="008620DD" w:rsidP="008620DD">
      <w:r w:rsidRPr="008620DD">
        <w:t>Ebenso darf ich aus dem Begriff der Systemgrenze nicht unmittelbar einen universellen mathematischen Definitionsbereich ableiten. Jeder konkrete funktionale Zusammenhang besitzt diejenigen Gültigkeitsbedingungen, die sich aus seinen Definitionen und Voraussetzungen ergeben.</w:t>
      </w:r>
    </w:p>
    <w:p w14:paraId="39A54B24" w14:textId="77777777" w:rsidR="008620DD" w:rsidRPr="008620DD" w:rsidRDefault="008620DD" w:rsidP="008620DD">
      <w:r w:rsidRPr="008620DD">
        <w:t>Eine gemeinsame Darstellung kann diese Bedingungen ordnen. Sie darf sie aber nicht durch eine allgemeine Systemregel ersetzen.</w:t>
      </w:r>
    </w:p>
    <w:p w14:paraId="15407CB9" w14:textId="77777777" w:rsidR="008620DD" w:rsidRPr="008620DD" w:rsidRDefault="008620DD" w:rsidP="008620DD">
      <w:r w:rsidRPr="008620DD">
        <w:t>Für den didaktischen Anspruch des FRZK folgt daraus, dass eine klare Trennung zwischen mehreren Ebenen der Aufgabenbearbeitung erforderlich ist.</w:t>
      </w:r>
    </w:p>
    <w:p w14:paraId="65FD741C" w14:textId="77777777" w:rsidR="008620DD" w:rsidRPr="008620DD" w:rsidRDefault="008620DD" w:rsidP="008620DD">
      <w:r w:rsidRPr="008620DD">
        <w:t>Zunächst muss der mathematische oder physikalische Untersuchungsgegenstand identifiziert werden. Anschließend müssen die für seine Beschreibung verwendeten Größen, Funktionen und Voraussetzungen bestimmt werden. Darauf aufbauend kann eine geeignete Darstellung gewählt werden. Erst danach lässt sich prüfen, welche Folgerungen aus den definierten Beziehungen zulässig sind.</w:t>
      </w:r>
    </w:p>
    <w:p w14:paraId="475C4B23" w14:textId="77777777" w:rsidR="008620DD" w:rsidRPr="008620DD" w:rsidRDefault="008620DD" w:rsidP="008620DD">
      <w:r w:rsidRPr="008620DD">
        <w:t>Die Darstellung selbst kann diesen Prozess unterstützen. Sie sollte jedoch nicht dazu führen, dass die einzelnen Begründungsschritte verdeckt werden.</w:t>
      </w:r>
    </w:p>
    <w:p w14:paraId="3ABB45F2" w14:textId="77777777" w:rsidR="008620DD" w:rsidRPr="008620DD" w:rsidRDefault="008620DD" w:rsidP="008620DD">
      <w:r w:rsidRPr="008620DD">
        <w:t>Insbesondere muss ein Lernender erkennen können, ob eine dargestellte Beziehung aus den Angaben der Aufgabe folgt, durch eine zusätzliche Modellannahme eingeführt wird oder zunächst lediglich als zu prüfende Vermutung vorliegt.</w:t>
      </w:r>
    </w:p>
    <w:p w14:paraId="3D7732A6" w14:textId="77777777" w:rsidR="008620DD" w:rsidRPr="008620DD" w:rsidRDefault="008620DD" w:rsidP="008620DD">
      <w:r w:rsidRPr="008620DD">
        <w:t>Auch die Bedeutung grafischer Richtungen muss ausdrücklich geklärt werden. Eine Pfeilrichtung kann beispielsweise eine funktionale Abhängigkeit, einen zeitlichen Ablauf, eine kausale Annahme oder eine geometrische Orientierung darstellen. Diese unterschiedlichen Bedeutungen dürfen nicht ohne weitere Kennzeichnung vermischt werden.</w:t>
      </w:r>
    </w:p>
    <w:p w14:paraId="20DEED10" w14:textId="77777777" w:rsidR="008620DD" w:rsidRPr="008620DD" w:rsidRDefault="008620DD" w:rsidP="008620DD">
      <w:r w:rsidRPr="008620DD">
        <w:t>Eine entsprechende Eindeutigkeit erscheint mir für die FRZK-spezifischen Null- und Unendlichkeitszustände besonders wichtig.</w:t>
      </w:r>
    </w:p>
    <w:p w14:paraId="233941BA" w14:textId="77777777" w:rsidR="008620DD" w:rsidRPr="008620DD" w:rsidRDefault="008620DD" w:rsidP="008620DD">
      <w:r w:rsidRPr="008620DD">
        <w:lastRenderedPageBreak/>
        <w:t>Wenn +0 und −0 eine bestimmte Annäherungsrichtung kennzeichnen sollen, darf dieselbe Kennzeichnung nicht unbemerkt zugleich eine räumliche Orientierung oder eine zeitliche Bewegungsrichtung bedeuten.</w:t>
      </w:r>
    </w:p>
    <w:p w14:paraId="669B37E9" w14:textId="77777777" w:rsidR="008620DD" w:rsidRPr="008620DD" w:rsidRDefault="008620DD" w:rsidP="008620DD">
      <w:r w:rsidRPr="008620DD">
        <w:t>Wenn +∞ und −∞ als symbolische Werte verwendet werden, muss erkennbar bleiben, welcher mathematische Grenzprozess oder welche ausdrücklich definierte Operation gemeint ist.</w:t>
      </w:r>
    </w:p>
    <w:p w14:paraId="6BBCE073" w14:textId="77777777" w:rsidR="008620DD" w:rsidRPr="008620DD" w:rsidRDefault="008620DD" w:rsidP="008620DD">
      <w:r w:rsidRPr="008620DD">
        <w:t>Und wenn eine Orientierung bei einer Skalarmultiplikation mit null erhalten bleiben soll, muss diese Information von gewöhnlichen Vektorkoordinaten und von den gerichteten skalaren Nullzuständen unterschieden werden können.</w:t>
      </w:r>
    </w:p>
    <w:p w14:paraId="47FB90D1" w14:textId="77777777" w:rsidR="008620DD" w:rsidRPr="008620DD" w:rsidRDefault="008620DD" w:rsidP="008620DD">
      <w:r w:rsidRPr="008620DD">
        <w:t>Die systemtheoretische und erkenntnistheoretische Forschung bietet damit Anregungen für eine präzise Ordnung mathematischer Informationen. Sie liefert jedoch keinen Ersatz für die dazu notwendige mathematische Formalisierung.</w:t>
      </w:r>
    </w:p>
    <w:p w14:paraId="18EF7147" w14:textId="77777777" w:rsidR="008620DD" w:rsidRPr="008620DD" w:rsidRDefault="008620DD" w:rsidP="008620DD">
      <w:r w:rsidRPr="008620DD">
        <w:t>Für die wissenschaftliche Bewertung des FRZK entsteht daraus eine weitere Frage. Wenn die verschiedenen Eigenschaften einer Aufgabe innerhalb einer gemeinsamen Darstellung nachvollziehbar geordnet werden können, ist zu untersuchen, ob diese Ordnung gegenüber bereits vorhandenen Methoden einen eigenständigen Nutzen besitzt.</w:t>
      </w:r>
    </w:p>
    <w:p w14:paraId="34D971FB" w14:textId="77777777" w:rsidR="008620DD" w:rsidRPr="008620DD" w:rsidRDefault="008620DD" w:rsidP="008620DD">
      <w:r w:rsidRPr="008620DD">
        <w:t>Die bisher betrachtete Literatur zeigt, dass entsprechende Ziele bereits in der Allgemeinen Systemtheorie, der Kybernetik, der Systemdynamik, der Modellierungsforschung und verschiedenen erkenntnistheoretischen Ansätzen verfolgt werden.</w:t>
      </w:r>
    </w:p>
    <w:p w14:paraId="14F68513" w14:textId="77777777" w:rsidR="008620DD" w:rsidRPr="008620DD" w:rsidRDefault="008620DD" w:rsidP="008620DD">
      <w:r w:rsidRPr="008620DD">
        <w:t>Das FRZK kann daher weder die Betrachtung von Beziehungen noch die Unterscheidung zwischen System und Umwelt oder die Bedeutung von Beobachtungsbedingungen als grundsätzlich neue wissenschaftliche Konzepte beanspruchen.</w:t>
      </w:r>
    </w:p>
    <w:p w14:paraId="505BEA0A" w14:textId="77777777" w:rsidR="008620DD" w:rsidRPr="008620DD" w:rsidRDefault="008620DD" w:rsidP="008620DD">
      <w:r w:rsidRPr="008620DD">
        <w:t>Sein möglicher Beitrag müsste genauer bestimmt werden. Er könnte in einer besonderen Verbindung etablierter Darstellungselemente für mathematische Lernaufgaben liegen. Ebenso könnte eine fachlich konsistent definierte symbolische Erweiterung für ausgewählte mathematische Aufgaben einen zusätzlichen Bearbeitungsweg eröffnen.</w:t>
      </w:r>
    </w:p>
    <w:p w14:paraId="712E6E0D" w14:textId="77777777" w:rsidR="008620DD" w:rsidRPr="008620DD" w:rsidRDefault="008620DD" w:rsidP="008620DD">
      <w:r w:rsidRPr="008620DD">
        <w:t>Beide Möglichkeiten sind jedoch getrennt zu untersuchen.</w:t>
      </w:r>
    </w:p>
    <w:p w14:paraId="1D40E28F" w14:textId="77777777" w:rsidR="008620DD" w:rsidRPr="008620DD" w:rsidRDefault="008620DD" w:rsidP="008620DD">
      <w:r w:rsidRPr="008620DD">
        <w:t>Die erste betrifft die didaktische Zweckmäßigkeit des Darstellungsrahmens. Hier wäre zu prüfen, ob Lernende durch seine Verwendung mathematische Beziehungen besser erkennen, ihre Voraussetzungen vollständiger angeben oder Lösungswege verständlicher begründen können.</w:t>
      </w:r>
    </w:p>
    <w:p w14:paraId="5D4048E9" w14:textId="77777777" w:rsidR="008620DD" w:rsidRPr="008620DD" w:rsidRDefault="008620DD" w:rsidP="008620DD">
      <w:r w:rsidRPr="008620DD">
        <w:t>Die zweite betrifft die besonderen mathematischen Zustände und Operationen des FRZK. Hier wäre zunächst nachzuweisen, dass die betreffenden Definitionen widerspruchsfrei und innerhalb ihres vorgesehenen Gültigkeitsbereichs eindeutig verwendbar sind.</w:t>
      </w:r>
    </w:p>
    <w:p w14:paraId="0639FEFF" w14:textId="77777777" w:rsidR="008620DD" w:rsidRPr="008620DD" w:rsidRDefault="008620DD" w:rsidP="008620DD">
      <w:r w:rsidRPr="008620DD">
        <w:t>Erst anschließend ließe sich untersuchen, ob die zusätzliche Symbolik gegenüber geeigneten etablierten mathematischen Verfahren einen didaktisch relevanten Vorteil besitzt.</w:t>
      </w:r>
    </w:p>
    <w:p w14:paraId="79F822C6" w14:textId="77777777" w:rsidR="008620DD" w:rsidRPr="008620DD" w:rsidRDefault="008620DD" w:rsidP="008620DD">
      <w:r w:rsidRPr="008620DD">
        <w:t>Die systemtheoretischen und erkenntnistheoretischen Bezüge können diese Untersuchungen begrifflich vorbereiten. Sie können aber weder eine mathematische Konsistenzprüfung noch eine empirische Evaluation ersetzen.</w:t>
      </w:r>
    </w:p>
    <w:p w14:paraId="3F5AF13A" w14:textId="77777777" w:rsidR="008620DD" w:rsidRPr="008620DD" w:rsidRDefault="008620DD" w:rsidP="008620DD">
      <w:r w:rsidRPr="008620DD">
        <w:t>Dabei halte ich es für besonders wichtig, auch die Grenzen möglicher Analogien ausdrücklich zu berücksichtigen. Die Übertragung einer systemtheoretischen Vorstellung auf eine mathematische Aufgabe kann zu einer hilfreichen Erklärung führen. Sie kann aber auch zu einer unzutreffenden Gleichsetzung unterschiedlicher Sachverhalte verleiten.</w:t>
      </w:r>
    </w:p>
    <w:p w14:paraId="1EE51C1C" w14:textId="77777777" w:rsidR="008620DD" w:rsidRPr="008620DD" w:rsidRDefault="008620DD" w:rsidP="008620DD">
      <w:r w:rsidRPr="008620DD">
        <w:lastRenderedPageBreak/>
        <w:t>Eine Darstellung, die mathematische Beziehungen als Bestandteile eines Systems zeigt, ist nicht automatisch ein dynamisches System im technischen Sinn.</w:t>
      </w:r>
    </w:p>
    <w:p w14:paraId="56741013" w14:textId="77777777" w:rsidR="008620DD" w:rsidRPr="008620DD" w:rsidRDefault="008620DD" w:rsidP="008620DD">
      <w:r w:rsidRPr="008620DD">
        <w:t>Eine erhaltene symbolische Information ist nicht automatisch eine physikalische Erhaltungsgröße.</w:t>
      </w:r>
    </w:p>
    <w:p w14:paraId="3D9981B1" w14:textId="77777777" w:rsidR="008620DD" w:rsidRPr="008620DD" w:rsidRDefault="008620DD" w:rsidP="008620DD">
      <w:r w:rsidRPr="008620DD">
        <w:t>Eine gerichtete mathematische Beziehung ist nicht automatisch eine kausale Verbindung.</w:t>
      </w:r>
    </w:p>
    <w:p w14:paraId="45114681" w14:textId="77777777" w:rsidR="008620DD" w:rsidRPr="008620DD" w:rsidRDefault="008620DD" w:rsidP="008620DD">
      <w:r w:rsidRPr="008620DD">
        <w:t>Eine orthogonale grafische Ausgangsorientierung ist nicht automatisch eine Eigenschaft der physikalischen Raumzeit.</w:t>
      </w:r>
    </w:p>
    <w:p w14:paraId="42CAAF96" w14:textId="77777777" w:rsidR="008620DD" w:rsidRPr="008620DD" w:rsidRDefault="008620DD" w:rsidP="008620DD">
      <w:r w:rsidRPr="008620DD">
        <w:t>Und eine anschauliche Erklärung einer besonderen symbolischen Operation ist noch kein mathematischer Beweis ihrer Konsistenz.</w:t>
      </w:r>
    </w:p>
    <w:p w14:paraId="74BED678" w14:textId="77777777" w:rsidR="008620DD" w:rsidRPr="008620DD" w:rsidRDefault="008620DD" w:rsidP="008620DD">
      <w:r w:rsidRPr="008620DD">
        <w:t>Gerade diese Unterscheidungen sind für den wissenschaftlichen Anspruch des FRZK von entscheidender Bedeutung.</w:t>
      </w:r>
    </w:p>
    <w:p w14:paraId="5836B6A6" w14:textId="77777777" w:rsidR="008620DD" w:rsidRPr="008620DD" w:rsidRDefault="008620DD" w:rsidP="008620DD">
      <w:r w:rsidRPr="008620DD">
        <w:t>Sie verhindern, dass Begriffe aus unterschiedlichen Fachgebieten allein aufgrund ihrer sprachlichen Ähnlichkeit zu einem vermeintlich umfassenden Erklärungsmodell zusammengeführt werden.</w:t>
      </w:r>
    </w:p>
    <w:p w14:paraId="4609DE4A" w14:textId="77777777" w:rsidR="008620DD" w:rsidRPr="008620DD" w:rsidRDefault="008620DD" w:rsidP="008620DD">
      <w:r w:rsidRPr="008620DD">
        <w:t>Stattdessen muss jede fachliche Verbindung durch ausdrücklich bestimmte Voraussetzungen und nachvollziehbare Begründungen getragen werden.</w:t>
      </w:r>
    </w:p>
    <w:p w14:paraId="03A18A83" w14:textId="77777777" w:rsidR="008620DD" w:rsidRPr="008620DD" w:rsidRDefault="008620DD" w:rsidP="008620DD">
      <w:r w:rsidRPr="008620DD">
        <w:t>Aus meiner Untersuchung der systemtheoretischen und erkenntnistheoretischen Forschung ergibt sich deshalb eine begrenzte, aber klar bestimmbare Zwischenbilanz.</w:t>
      </w:r>
    </w:p>
    <w:p w14:paraId="674B7DF5" w14:textId="77777777" w:rsidR="008620DD" w:rsidRPr="008620DD" w:rsidRDefault="008620DD" w:rsidP="008620DD">
      <w:r w:rsidRPr="008620DD">
        <w:t xml:space="preserve">Von </w:t>
      </w:r>
      <w:proofErr w:type="spellStart"/>
      <w:r w:rsidRPr="008620DD">
        <w:t>Bertalanffy</w:t>
      </w:r>
      <w:proofErr w:type="spellEnd"/>
      <w:r w:rsidRPr="008620DD">
        <w:t xml:space="preserve"> begründet die Bedeutung der Beziehungen zwischen Systembestandteilen und ihrer Abgrenzung. Wiener und Ashby verdeutlichen die Rolle von Zuständen, Rückkopplungen und unterscheidbaren Bedingungen innerhalb kybernetischer Modelle. Shannon liefert eine mathematische Grundlage für die Beschreibung von Kommunikationsprozessen, ohne damit die fachliche Bedeutung sämtlicher übertragenen Informationen festzulegen.</w:t>
      </w:r>
    </w:p>
    <w:p w14:paraId="562C0CF3" w14:textId="77777777" w:rsidR="008620DD" w:rsidRPr="008620DD" w:rsidRDefault="008620DD" w:rsidP="008620DD">
      <w:r w:rsidRPr="008620DD">
        <w:t>Forrester und Meadows zeigen, wie funktionale Zusammenhänge innerhalb dynamischer Systeme strukturiert und untersucht werden können. Checkland macht die methodische Bedeutung systemischer Darstellungen für die Bearbeitung komplexer Problemstellungen deutlich.</w:t>
      </w:r>
    </w:p>
    <w:p w14:paraId="72F9A429" w14:textId="77777777" w:rsidR="008620DD" w:rsidRPr="008620DD" w:rsidRDefault="008620DD" w:rsidP="008620DD">
      <w:r w:rsidRPr="008620DD">
        <w:t xml:space="preserve">Maturana und Varela, Luhmann, von Foerster und von </w:t>
      </w:r>
      <w:proofErr w:type="spellStart"/>
      <w:r w:rsidRPr="008620DD">
        <w:t>Glasersfeld</w:t>
      </w:r>
      <w:proofErr w:type="spellEnd"/>
      <w:r w:rsidRPr="008620DD">
        <w:t xml:space="preserve"> eröffnen unterschiedliche Perspektiven auf die Beziehungen zwischen System, Beobachtung und Wissenskonstruktion. Spencer-Brown behandelt die formale Bedeutung von Unterscheidungen. Pearl verdeutlicht die Notwendigkeit, funktionale und kausale Beziehungen auseinanderzuhalten.</w:t>
      </w:r>
    </w:p>
    <w:p w14:paraId="6E1BA996" w14:textId="77777777" w:rsidR="008620DD" w:rsidRPr="008620DD" w:rsidRDefault="008620DD" w:rsidP="008620DD">
      <w:r w:rsidRPr="008620DD">
        <w:t>Cartwright, Giere, Box und Hacking schließlich zeigen aus unterschiedlichen Perspektiven, dass mathematische Modelle, wissenschaftliche Darstellungen und empirische Untersuchungen nicht ohne zusätzliche Begründung miteinander gleichgesetzt werden dürfen.</w:t>
      </w:r>
    </w:p>
    <w:p w14:paraId="3645C086" w14:textId="77777777" w:rsidR="008620DD" w:rsidRPr="008620DD" w:rsidRDefault="008620DD" w:rsidP="008620DD">
      <w:r w:rsidRPr="008620DD">
        <w:t>Für das FRZK ergibt sich daraus kein Beleg für die Existenz einer eigenständigen physikalischen Theorie. Vielmehr wird die wissenschaftliche Aufgabe präziser bestimmbar.</w:t>
      </w:r>
    </w:p>
    <w:p w14:paraId="2CF7B736" w14:textId="77777777" w:rsidR="008620DD" w:rsidRPr="008620DD" w:rsidRDefault="008620DD" w:rsidP="008620DD">
      <w:r w:rsidRPr="008620DD">
        <w:t>Ich muss einen methodisch-didaktischen Darstellungsrahmen entwickeln, der mathematische Größen, Beziehungen, Voraussetzungen und Gültigkeitsbedingungen nachvollziehbar ordnet, ohne ihnen Eigenschaften zuzuschreiben, die aus ihrer Darstellung allein nicht folgen.</w:t>
      </w:r>
    </w:p>
    <w:p w14:paraId="363C66FD" w14:textId="77777777" w:rsidR="008620DD" w:rsidRPr="008620DD" w:rsidRDefault="008620DD" w:rsidP="008620DD">
      <w:r w:rsidRPr="008620DD">
        <w:lastRenderedPageBreak/>
        <w:t>Die besonderen symbolischen Zustände und Operationen des FRZK benötigen darüber hinaus eine eigenständige mathematische Definition. Die allgemeine Bedeutung von Unterscheidungen, Zuständen oder Rückkopplungen innerhalb der Systemtheorie kann diese Grundlegung nicht ersetzen.</w:t>
      </w:r>
    </w:p>
    <w:p w14:paraId="4647BF9E" w14:textId="77777777" w:rsidR="008620DD" w:rsidRPr="008620DD" w:rsidRDefault="008620DD" w:rsidP="008620DD">
      <w:r w:rsidRPr="008620DD">
        <w:t>Zugleich muss die spätere empirische Untersuchung klären, ob die Verwendung des FRZK bei ausgewählten mathematischen Aufgaben tatsächlich einen zusätzlichen didaktischen Nutzen gegenüber geeigneten etablierten Verfahren besitzt.</w:t>
      </w:r>
    </w:p>
    <w:p w14:paraId="498EE3B8" w14:textId="77777777" w:rsidR="008620DD" w:rsidRPr="008620DD" w:rsidRDefault="008620DD" w:rsidP="008620DD">
      <w:r w:rsidRPr="008620DD">
        <w:t>Damit endet die systemtheoretische und erkenntnistheoretische Betrachtung nicht mit der Behauptung einer neuen allgemeinen Systemtheorie. Sie führt vielmehr zu einer genaueren Eingrenzung der wissenschaftlichen Möglichkeiten und Grenzen des FRZK.</w:t>
      </w:r>
    </w:p>
    <w:p w14:paraId="09C2E316" w14:textId="77777777" w:rsidR="008620DD" w:rsidRPr="008620DD" w:rsidRDefault="008620DD" w:rsidP="008620DD">
      <w:r w:rsidRPr="008620DD">
        <w:t>Diese Eingrenzung ist für den folgenden Abschnitt wesentlich. Die Begriffe Raum, Zeit und Beobachtung besitzen innerhalb der Mathematik, der Physik und der Erkenntnistheorie unterschiedliche Bedeutungen. Eine gemeinsame Darstellung dieser Begriffe darf nicht dazu führen, dass mathematische Koordinaten, physikalische Messgrößen und erkenntnistheoretische Beobachtungsbedingungen unbemerkt gleichgesetzt werden.</w:t>
      </w:r>
    </w:p>
    <w:p w14:paraId="148E8349" w14:textId="77777777" w:rsidR="008620DD" w:rsidRPr="008620DD" w:rsidRDefault="008620DD" w:rsidP="008620DD">
      <w:r w:rsidRPr="008620DD">
        <w:t>Im folgenden Abschnitt untersuche ich deshalb Raum, Zeit und Beobachtung im Kontext physikalischer Modellbildung. Dabei steht insbesondere die Frage im Mittelpunkt, wie diese Begriffe in etablierten mathematischen und physikalischen Theorien definiert werden, welche Rolle sie für die Konstruktion von Modellen besitzen und unter welchen Voraussetzungen sie innerhalb des FRZK als didaktischer Darstellungsrahmen verwendet werden können.</w:t>
      </w:r>
    </w:p>
    <w:p w14:paraId="6307BA52" w14:textId="77777777" w:rsidR="00817FBD" w:rsidRPr="00817FBD" w:rsidRDefault="00817FBD" w:rsidP="00817FBD">
      <w:pPr>
        <w:pStyle w:val="berschrift2"/>
      </w:pPr>
      <w:r w:rsidRPr="00817FBD">
        <w:t>2.8 Raum, Zeit und Beobachtung im Kontext physikalischer Modellbildung</w:t>
      </w:r>
    </w:p>
    <w:p w14:paraId="3A83CE81" w14:textId="77777777" w:rsidR="00817FBD" w:rsidRPr="00817FBD" w:rsidRDefault="00817FBD" w:rsidP="00817FBD">
      <w:r w:rsidRPr="00817FBD">
        <w:t>Die bisherigen Untersuchungen haben gezeigt, dass mathematische Beziehungen, ihre Darstellungen und ihre mögliche physikalische Bedeutung voneinander unterschieden werden müssen. Die systemtheoretischen und erkenntnistheoretischen Ansätze verdeutlichen insbesondere die Bedeutung von Modellgrenzen, Beobachtungsbedingungen und der Auswahl relevanter Größen. Daraus ergibt sich für das Funktionale Raum-Zeit-Kohärenzsystem eine weitere grundlegende Frage. Wenn das FRZK funktionale Zusammenhänge unter Verwendung räumlicher und zeitlicher Darstellungen ordnen soll, muss geklärt werden, welche Bedeutung den Begriffen Raum und Zeit innerhalb der Mathematik und der Physik zukommt und welche Eigenschaften eine entsprechende Darstellung tatsächlich besitzen darf.</w:t>
      </w:r>
    </w:p>
    <w:p w14:paraId="6D960839" w14:textId="77777777" w:rsidR="00817FBD" w:rsidRPr="00817FBD" w:rsidRDefault="00817FBD" w:rsidP="00817FBD">
      <w:r w:rsidRPr="00817FBD">
        <w:t>Diese Frage betrifft unmittelbar den wissenschaftlichen Anspruch des FRZK. Das System soll zunächst als methodisch-didaktischer Darstellungs- und Bearbeitungsrahmen für mathematische und physikalische Aufgaben dienen. Es soll die Identifikation relevanter Größen, die Beschreibung ihrer Beziehungen und die Überprüfung der Gültigkeitsbedingungen erleichtern. Darüber hinaus sieht das FRZK eigene symbolische Rechenregeln für +∞, −∞, +0 und −0 sowie den Erhalt einer Ausgangsorientierung bei der Skalarmultiplikation eines Vektors mit null vor. Diese Festlegungen verlangen eine eigenständige mathematische Begründung und dürfen nicht allein aufgrund ihrer Darstellung in einem Raum-Zeit-Rahmen als physikalisch gültig angesehen werden.</w:t>
      </w:r>
    </w:p>
    <w:p w14:paraId="2FC658FC" w14:textId="77777777" w:rsidR="00817FBD" w:rsidRPr="00817FBD" w:rsidRDefault="00817FBD" w:rsidP="00817FBD">
      <w:r w:rsidRPr="00817FBD">
        <w:t xml:space="preserve">Die Verwendung räumlicher Koordinaten und zeitlicher Parameter gehört bereits zum etablierten Bestand mathematischer und physikalischer Modellbildung. Ebenso besitzen die </w:t>
      </w:r>
      <w:r w:rsidRPr="00817FBD">
        <w:lastRenderedPageBreak/>
        <w:t>Beziehungen zwischen Beobachtung, Messung, Bezugssystem und mathematischer Beschreibung eine umfangreiche wissenschaftliche Grundlage. Für meine Untersuchung ist deshalb zunächst festzustellen, welche dieser Eigenschaften durch vorhandene Verfahren bereits vollständig beschrieben werden und welche zusätzlichen Aufgaben das FRZK überhaupt übernehmen könnte.</w:t>
      </w:r>
    </w:p>
    <w:p w14:paraId="67509323" w14:textId="77777777" w:rsidR="00817FBD" w:rsidRPr="00817FBD" w:rsidRDefault="00817FBD" w:rsidP="00817FBD">
      <w:r w:rsidRPr="00817FBD">
        <w:t>Ich muss dabei zwischen mindestens drei Bedeutungen räumlicher und zeitlicher Darstellungen unterscheiden. Eine mathematische Darstellung kann räumliche Achsen verwenden, um beliebige voneinander unterscheidbare Größen zu ordnen. Ein physikalisches Modell kann Raum- und Zeitkoordinaten nutzen, um Ereignisse und Veränderungen unter bestimmten Voraussetzungen zu beschreiben. Schließlich kann eine grafische Darstellung dazu dienen, den zeitlichen Ablauf einer Beobachtung oder eines Messverfahrens nachvollziehbar zu machen. Diese Verwendungen können sich überschneiden, sind aber nicht miteinander identisch.</w:t>
      </w:r>
    </w:p>
    <w:p w14:paraId="19298C85" w14:textId="77777777" w:rsidR="00817FBD" w:rsidRPr="00817FBD" w:rsidRDefault="00817FBD" w:rsidP="00817FBD">
      <w:r w:rsidRPr="00817FBD">
        <w:t>Besonders wichtig ist mir dabei, dass die räumliche Anordnung mathematischer Größen nicht automatisch eine räumliche Eigenschaft des untersuchten Gegenstands darstellt. Ein Koordinatensystem kann beispielsweise Temperatur und Zeit miteinander verbinden, ohne dass die Temperatur dadurch selbst zu einer räumlichen Koordinate wird. Ebenso kann die grafische Darstellung einer mathematischen Funktion einen zeitlichen Verlauf zeigen, obwohl die unabhängige Variable tatsächlich eine Länge, eine elektrische Spannung oder eine andere Größe bezeichnet.</w:t>
      </w:r>
    </w:p>
    <w:p w14:paraId="6A0085E2" w14:textId="77777777" w:rsidR="00817FBD" w:rsidRPr="00817FBD" w:rsidRDefault="00817FBD" w:rsidP="00817FBD">
      <w:r w:rsidRPr="00817FBD">
        <w:t>Für das FRZK ergibt sich daraus die Anforderung, die Bedeutung seiner Darstellungsachsen und Parameter ausdrücklich festzulegen. Die Bezeichnung Raum-Zeit darf nicht dazu führen, dass sämtliche funktionalen Beziehungen ohne weitere Begründung als physikalische Raumzeitbeziehungen interpretiert werden.</w:t>
      </w:r>
    </w:p>
    <w:p w14:paraId="311D1874" w14:textId="77777777" w:rsidR="00817FBD" w:rsidRPr="00817FBD" w:rsidRDefault="00817FBD" w:rsidP="00817FBD">
      <w:r w:rsidRPr="00817FBD">
        <w:t xml:space="preserve">Eine grundlegende historische Ausgangsposition findet sich in Newtons </w:t>
      </w:r>
      <w:proofErr w:type="spellStart"/>
      <w:r w:rsidRPr="00817FBD">
        <w:rPr>
          <w:i/>
          <w:iCs/>
        </w:rPr>
        <w:t>Philosophiae</w:t>
      </w:r>
      <w:proofErr w:type="spellEnd"/>
      <w:r w:rsidRPr="00817FBD">
        <w:rPr>
          <w:i/>
          <w:iCs/>
        </w:rPr>
        <w:t xml:space="preserve"> Naturalis Principia Mathematica</w:t>
      </w:r>
      <w:r w:rsidRPr="00817FBD">
        <w:t xml:space="preserve">. Newton unterscheidet zwischen absoluter und relativer Zeit sowie zwischen absolutem und relativem Raum. Die absolute Zeit wird dabei als gleichmäßig verlaufend und unabhängig von äußeren Vorgängen verstanden, während relative Zeitbestimmungen an beobachtbare Bewegungen und Messverfahren gebunden sein können. Auch räumliche Beziehungen werden im Verhältnis zwischen absoluter und relativer Beschreibung betrachtet. Diese Unterscheidungen bilden eine wesentliche Grundlage des klassischen mechanischen Weltbilds. {[Newton, Isaac (1687). </w:t>
      </w:r>
      <w:proofErr w:type="spellStart"/>
      <w:r w:rsidRPr="00817FBD">
        <w:t>Philosophiae</w:t>
      </w:r>
      <w:proofErr w:type="spellEnd"/>
      <w:r w:rsidRPr="00817FBD">
        <w:t xml:space="preserve"> Naturalis Principia Mathematica. London: Joseph </w:t>
      </w:r>
      <w:proofErr w:type="spellStart"/>
      <w:r w:rsidRPr="00817FBD">
        <w:t>Streater</w:t>
      </w:r>
      <w:proofErr w:type="spellEnd"/>
      <w:r w:rsidRPr="00817FBD">
        <w:t>, im Auftrag der Royal Society.</w:t>
      </w:r>
      <w:proofErr w:type="gramStart"/>
      <w:r w:rsidRPr="00817FBD">
        <w:t>]}[</w:t>
      </w:r>
      <w:proofErr w:type="gramEnd"/>
      <w:r w:rsidRPr="00817FBD">
        <w:t>[120]]</w:t>
      </w:r>
    </w:p>
    <w:p w14:paraId="443FDC74" w14:textId="77777777" w:rsidR="00817FBD" w:rsidRPr="00817FBD" w:rsidRDefault="00817FBD" w:rsidP="00817FBD">
      <w:r w:rsidRPr="00817FBD">
        <w:t>Für meine Untersuchung ist daran zunächst die Trennung zwischen einer theoretisch vorausgesetzten Größe und ihrer praktischen Messung bedeutsam. In der klassischen Mechanik können Bewegungen anhand eines gemeinsamen Zeitparameters beschrieben werden. Dabei wird gewöhnlich vorausgesetzt, dass die zeitliche Ordnung unabhängig davon bestimmt werden kann, welcher Beobachter ein Ereignis betrachtet.</w:t>
      </w:r>
    </w:p>
    <w:p w14:paraId="60F91E76" w14:textId="77777777" w:rsidR="00817FBD" w:rsidRPr="00817FBD" w:rsidRDefault="00817FBD" w:rsidP="00817FBD">
      <w:r w:rsidRPr="00817FBD">
        <w:t>Diese Annahme ermöglicht eine mathematisch vergleichsweise einfache Behandlung vieler mechanischer Aufgaben. Wird beispielsweise die Bewegung eines Körpers unter einer bestimmten Beschleunigung untersucht, können Position und Geschwindigkeit als zeitabhängige Größen dargestellt werden. Die mathematische Beschreibung setzt dabei voraus, dass der verwendete Zeitparameter innerhalb des Modells eindeutig bestimmt ist.</w:t>
      </w:r>
    </w:p>
    <w:p w14:paraId="50128A47" w14:textId="77777777" w:rsidR="00817FBD" w:rsidRPr="00817FBD" w:rsidRDefault="00817FBD" w:rsidP="00817FBD">
      <w:r w:rsidRPr="00817FBD">
        <w:lastRenderedPageBreak/>
        <w:t>Für das FRZK könnte eine solche Aufgabe zunächst bedeuten, die Größen Position, Zeit, Geschwindigkeit und Beschleunigung in einen funktionalen Zusammenhang zu bringen. Dabei ist jedoch entscheidend, dass die mathematischen Beziehungen aus den Voraussetzungen des klassischen Modells hervorgehen. Sie entstehen nicht durch die räumliche Anordnung der entsprechenden Größen innerhalb des FRZK.</w:t>
      </w:r>
    </w:p>
    <w:p w14:paraId="724FB7D5" w14:textId="77777777" w:rsidR="00817FBD" w:rsidRPr="00817FBD" w:rsidRDefault="00817FBD" w:rsidP="00817FBD">
      <w:r w:rsidRPr="00817FBD">
        <w:t>Auch die Wahl eines Koordinatenursprungs muss in diesem Zusammenhang unterschieden werden. Ein Ursprung kann beispielsweise durch die Festlegung bestimmt werden, dass die Position eines Körpers zu einem bestimmten Anfangszeitpunkt den Koordinatenwert null besitzt. Diese Festlegung ist zunächst eine Entscheidung über die mathematische Beschreibung.</w:t>
      </w:r>
    </w:p>
    <w:p w14:paraId="774C51C0" w14:textId="77777777" w:rsidR="00817FBD" w:rsidRPr="00817FBD" w:rsidRDefault="00817FBD" w:rsidP="00817FBD">
      <w:r w:rsidRPr="00817FBD">
        <w:t>Sie bedeutet nicht, dass an diesem Ort eine besondere physikalische Nullstruktur existiert. Ebenso folgt aus der Wahl eines zeitlichen Anfangspunkts nicht, dass die physikalische Zeit an dieser Stelle ihren Ursprung besitzt.</w:t>
      </w:r>
    </w:p>
    <w:p w14:paraId="45E917D4" w14:textId="77777777" w:rsidR="00817FBD" w:rsidRPr="00817FBD" w:rsidRDefault="00817FBD" w:rsidP="00817FBD">
      <w:r w:rsidRPr="00817FBD">
        <w:t>Damit berührt die klassische Mechanik bereits eine für das FRZK wichtige Grenze. Die mathematische null kann als Koordinatenwert, als Ergebnis einer Operation oder als Bestandteil einer Anfangsbedingung auftreten. Diese verschiedenen Bedeutungen dürfen nicht unbemerkt mit den zusätzlichen symbolischen Nullzuständen des FRZK gleichgesetzt werden.</w:t>
      </w:r>
    </w:p>
    <w:p w14:paraId="1A43FB35" w14:textId="77777777" w:rsidR="00817FBD" w:rsidRPr="00817FBD" w:rsidRDefault="00817FBD" w:rsidP="00817FBD">
      <w:r w:rsidRPr="00817FBD">
        <w:t xml:space="preserve">Die Entwicklung der speziellen Relativitätstheorie verändert die klassische Vorstellung einer allgemein gültigen zeitlichen Ordnung. Einstein untersucht in seiner Arbeit </w:t>
      </w:r>
      <w:r w:rsidRPr="00817FBD">
        <w:rPr>
          <w:i/>
          <w:iCs/>
        </w:rPr>
        <w:t>Zur Elektrodynamik bewegter Körper</w:t>
      </w:r>
      <w:r w:rsidRPr="00817FBD">
        <w:t xml:space="preserve"> die Beziehungen zwischen räumlichen und zeitlichen Messungen in verschiedenen Inertialsystemen. Eine wesentliche Rolle spielt dabei die Frage, wie zeitlich voneinander entfernte beziehungsweise räumlich getrennte Ereignisse miteinander verglichen und wie räumlich getrennte Uhren synchronisiert werden können. Die Analyse führt zur Erkenntnis, dass die Gleichzeitigkeit räumlich getrennter Ereignisse nicht unabhängig von der Wahl des Bezugssystems behandelt werden kann. {[Einstein, Albert (1905). Zur Elektrodynamik bewegter Körper. Annalen der Physik, 322(10), S. 891–921. DOI: 10.1002/andp.19053221004.</w:t>
      </w:r>
      <w:proofErr w:type="gramStart"/>
      <w:r w:rsidRPr="00817FBD">
        <w:t>]}[</w:t>
      </w:r>
      <w:proofErr w:type="gramEnd"/>
      <w:r w:rsidRPr="00817FBD">
        <w:t>[121]]</w:t>
      </w:r>
    </w:p>
    <w:p w14:paraId="3D08D5E7" w14:textId="77777777" w:rsidR="00817FBD" w:rsidRPr="00817FBD" w:rsidRDefault="00817FBD" w:rsidP="00817FBD">
      <w:r w:rsidRPr="00817FBD">
        <w:t>Für meine Untersuchung ist diese Entwicklung besonders bedeutsam, weil sie zeigt, dass eine physikalisch verwendete Zeitkoordinate nicht unabhängig von den Bedingungen ihrer Definition und Bestimmung betrachtet werden darf. Die zeitliche Einordnung von Ereignissen verlangt eine geeignete Beschreibung des verwendeten Bezugssystems und der zugehörigen Mess- beziehungsweise Synchronisationsverfahren.</w:t>
      </w:r>
    </w:p>
    <w:p w14:paraId="1702DADC" w14:textId="77777777" w:rsidR="00817FBD" w:rsidRPr="00817FBD" w:rsidRDefault="00817FBD" w:rsidP="00817FBD">
      <w:r w:rsidRPr="00817FBD">
        <w:t>Eine zeitliche Achse innerhalb eines mathematischen Diagramms kann deshalb nicht ohne Weiteres als allgemein gültige Zeitachse sämtlicher physikalischer Beobachter verstanden werden.</w:t>
      </w:r>
    </w:p>
    <w:p w14:paraId="6392D887" w14:textId="77777777" w:rsidR="00817FBD" w:rsidRPr="00817FBD" w:rsidRDefault="00817FBD" w:rsidP="00817FBD">
      <w:r w:rsidRPr="00817FBD">
        <w:t xml:space="preserve">Dies bedeutet nicht, dass die Verwendung eines gemeinsamen Zeitparameters bei gewöhnlichen schulischen Aufgaben unzulässig wäre. </w:t>
      </w:r>
      <w:proofErr w:type="gramStart"/>
      <w:r w:rsidRPr="00817FBD">
        <w:t>Innerhalb eines ausdrücklich bestimmten klassischen oder näherungsweise klassischen Modells</w:t>
      </w:r>
      <w:proofErr w:type="gramEnd"/>
      <w:r w:rsidRPr="00817FBD">
        <w:t xml:space="preserve"> kann ein solcher Parameter vollständig angemessen sein. Entscheidend ist vielmehr, dass sein Geltungsbereich erkennbar bleibt und dass er nicht ohne zusätzliche Begründung auf Situationen übertragen wird, in denen relativistische Effekte berücksichtigt werden müssen.</w:t>
      </w:r>
    </w:p>
    <w:p w14:paraId="13898C23" w14:textId="77777777" w:rsidR="00817FBD" w:rsidRPr="00817FBD" w:rsidRDefault="00817FBD" w:rsidP="00817FBD">
      <w:r w:rsidRPr="00817FBD">
        <w:t xml:space="preserve">Für das FRZK folgt daraus, dass eine gemeinsame grafische Ausgangsstruktur nicht automatisch ein ausgezeichnetes physikalisches Bezugssystem begründen darf. Wenn </w:t>
      </w:r>
      <w:r w:rsidRPr="00817FBD">
        <w:lastRenderedPageBreak/>
        <w:t>innerhalb einer Aufgabe ein bestimmtes Bezugssystem verwendet wird, muss dessen Bedeutung aus den Modellvoraussetzungen hervorgehen.</w:t>
      </w:r>
    </w:p>
    <w:p w14:paraId="1ED1CD12" w14:textId="77777777" w:rsidR="00817FBD" w:rsidRPr="00817FBD" w:rsidRDefault="00817FBD" w:rsidP="00817FBD">
      <w:r w:rsidRPr="00817FBD">
        <w:t>Die Darstellung kann diese Festlegung sichtbar machen. Sie darf aber nicht dazu führen, dass aus einer frei gewählten Koordinatenordnung eine physikalisch bevorzugte Beobachterposition abgeleitet wird.</w:t>
      </w:r>
    </w:p>
    <w:p w14:paraId="71B4E169" w14:textId="77777777" w:rsidR="00817FBD" w:rsidRPr="00817FBD" w:rsidRDefault="00817FBD" w:rsidP="00817FBD">
      <w:r w:rsidRPr="00817FBD">
        <w:t xml:space="preserve">Eine weitere grundlegende Entwicklung ergibt sich aus Minkowskis geometrischer Formulierung der speziellen Relativitätstheorie. In seinem Vortrag </w:t>
      </w:r>
      <w:r w:rsidRPr="00817FBD">
        <w:rPr>
          <w:i/>
          <w:iCs/>
        </w:rPr>
        <w:t>Raum und Zeit</w:t>
      </w:r>
      <w:r w:rsidRPr="00817FBD">
        <w:t xml:space="preserve"> betrachtet er räumliche und zeitliche Angaben als Bestandteile einer gemeinsamen vierdimensionalen Beschreibung physikalischer Ereignisse. Die getrennte Behandlung von Raum und Zeit wird dadurch in einen umfassenderen geometrischen Zusammenhang eingeordnet. Die physikalische Bedeutung dieser Verbindung beruht auf den Transformationseigenschaften der speziellen Relativitätstheorie und nicht allein auf der Möglichkeit, vier Koordinaten nebeneinanderzustellen. {[Minkowski, Hermann (1909). Raum und Zeit. Vortrag vom 21. September 1908. Jahresbericht der Deutschen Mathematiker-Vereinigung, 18, S. 75–88. Leipzig: B. G. Teubner.</w:t>
      </w:r>
      <w:proofErr w:type="gramStart"/>
      <w:r w:rsidRPr="00817FBD">
        <w:t>]}[</w:t>
      </w:r>
      <w:proofErr w:type="gramEnd"/>
      <w:r w:rsidRPr="00817FBD">
        <w:t>[122]]</w:t>
      </w:r>
    </w:p>
    <w:p w14:paraId="433869FD" w14:textId="77777777" w:rsidR="00817FBD" w:rsidRPr="00817FBD" w:rsidRDefault="00817FBD" w:rsidP="00817FBD">
      <w:r w:rsidRPr="00817FBD">
        <w:t>Für das FRZK ergibt sich daraus eine entscheidende begriffliche Abgrenzung. Der Ausdruck Raum-Zeit im Namen des Systems darf nicht mit der Behauptung gleichgesetzt werden, dass das FRZK bereits die mathematische Struktur der Minkowski-Raumzeit besitzt.</w:t>
      </w:r>
    </w:p>
    <w:p w14:paraId="6646D7AA" w14:textId="77777777" w:rsidR="00817FBD" w:rsidRPr="00817FBD" w:rsidRDefault="00817FBD" w:rsidP="00817FBD">
      <w:r w:rsidRPr="00817FBD">
        <w:t>Eine solche Struktur erfordert weit mehr als die grafische Verbindung räumlicher und zeitlicher Größen. Sie setzt eine bestimmte mathematische Geometrie voraus, deren Eigenschaften durch die Lorentz-Metrik und die zugehörigen Transformationen bestimmt werden.</w:t>
      </w:r>
    </w:p>
    <w:p w14:paraId="46CC7CE8" w14:textId="77777777" w:rsidR="00817FBD" w:rsidRPr="00817FBD" w:rsidRDefault="00817FBD" w:rsidP="00817FBD">
      <w:r w:rsidRPr="00817FBD">
        <w:t>Insbesondere unterscheidet sich die Geometrie der Minkowski-Raumzeit von der gewöhnlichen euklidischen Geometrie eines räumlichen Koordinatensystems. Die zeitliche Koordinate besitzt in der entsprechenden metrischen Struktur nicht dieselbe Rolle wie eine zusätzliche gewöhnliche Raumrichtung.</w:t>
      </w:r>
    </w:p>
    <w:p w14:paraId="2DE0BC8E" w14:textId="77777777" w:rsidR="00817FBD" w:rsidRPr="00817FBD" w:rsidRDefault="00817FBD" w:rsidP="00817FBD">
      <w:r w:rsidRPr="00817FBD">
        <w:t>Eine grafische Darstellung mit rechtwinklig zueinander gezeichneten Achsen kann diese Unterschiede nicht vollständig wiedergeben. Die Rechtwinkligkeit einer Zeichnung ist zunächst eine Eigenschaft ihrer grafischen Gestaltung. Sie begründet nicht automatisch die physikalische Orthogonalität der dargestellten Richtungen.</w:t>
      </w:r>
    </w:p>
    <w:p w14:paraId="21AE591F" w14:textId="77777777" w:rsidR="00817FBD" w:rsidRPr="00817FBD" w:rsidRDefault="00817FBD" w:rsidP="00817FBD">
      <w:r w:rsidRPr="00817FBD">
        <w:t>Die Bedeutung von geometrischen Begriffen wie Abstand, Norm und Orthogonalität hängt vielmehr davon ab, welche mathematische Struktur für den betrachteten Raum definiert wurde.</w:t>
      </w:r>
    </w:p>
    <w:p w14:paraId="389DC351" w14:textId="77777777" w:rsidR="00817FBD" w:rsidRPr="00817FBD" w:rsidRDefault="00817FBD" w:rsidP="00817FBD">
      <w:r w:rsidRPr="00817FBD">
        <w:t>Diese Unterscheidung ist für das FRZK besonders relevant, weil es ausdrücklich eine orthogonale Ausgangsorientierung im Grenzzustand null fordert. Daraus darf nicht abgeleitet werden, dass das FRZK bereits eine Minkowski-Raumzeit oder eine andere physikalisch bestimmte Raumzeitgeometrie definiert.</w:t>
      </w:r>
    </w:p>
    <w:p w14:paraId="175AD817" w14:textId="77777777" w:rsidR="00817FBD" w:rsidRPr="00817FBD" w:rsidRDefault="00817FBD" w:rsidP="00817FBD">
      <w:r w:rsidRPr="00817FBD">
        <w:t>Die Forderung nach einer orthogonalen Ausgangsorientierung muss innerhalb der mathematischen Grundlegung zunächst unabhängig davon präzisiert werden. Erst anschließend ließe sich prüfen, ob und unter welchen Voraussetzungen eine bestimmte physikalische Raumzeitstruktur innerhalb des FRZK dargestellt werden kann.</w:t>
      </w:r>
    </w:p>
    <w:p w14:paraId="13209FC8" w14:textId="77777777" w:rsidR="00817FBD" w:rsidRPr="00817FBD" w:rsidRDefault="00817FBD" w:rsidP="00817FBD">
      <w:r w:rsidRPr="00817FBD">
        <w:t>Eine spätere physikalische Interpretation darf die mathematischen Voraussetzungen der jeweiligen Theorie nicht verändern, ohne die daraus folgenden Unterschiede ausdrücklich auszuweisen.</w:t>
      </w:r>
    </w:p>
    <w:p w14:paraId="659E82B0" w14:textId="77777777" w:rsidR="00817FBD" w:rsidRPr="00817FBD" w:rsidRDefault="00817FBD" w:rsidP="00817FBD">
      <w:r w:rsidRPr="00817FBD">
        <w:lastRenderedPageBreak/>
        <w:t>Ein weiterer wichtiger Punkt ist die Unterscheidung zwischen einem Ereignis und seinen Koordinaten. In der relativistischen Betrachtung kann dasselbe physikalische Ereignis in unterschiedlichen Bezugssystemen verschiedene räumliche und zeitliche Koordinaten erhalten. Die mathematische Beschreibung muss deshalb zwischen dem Ereignis selbst und der jeweiligen Koordinatenzuordnung unterscheiden.</w:t>
      </w:r>
    </w:p>
    <w:p w14:paraId="0D087B46" w14:textId="77777777" w:rsidR="00817FBD" w:rsidRPr="00817FBD" w:rsidRDefault="00817FBD" w:rsidP="00817FBD">
      <w:r w:rsidRPr="00817FBD">
        <w:t>Für die Entwicklung des FRZK folgt daraus, dass seine Darstellungswerte nicht ohne Weiteres mit den Eigenschaften eines realen Ereignisses identifiziert werden dürfen.</w:t>
      </w:r>
    </w:p>
    <w:p w14:paraId="196DDE09" w14:textId="77777777" w:rsidR="00817FBD" w:rsidRPr="00817FBD" w:rsidRDefault="00817FBD" w:rsidP="00817FBD">
      <w:r w:rsidRPr="00817FBD">
        <w:t>Ein physikalisches Ereignis kann innerhalb eines bestimmten Modells durch Koordinaten beschrieben werden. Die Wahl dieser Koordinaten ist jedoch nicht mit einer Veränderung des Ereignisses gleichzusetzen.</w:t>
      </w:r>
    </w:p>
    <w:p w14:paraId="26EBBC30" w14:textId="77777777" w:rsidR="00817FBD" w:rsidRPr="00817FBD" w:rsidRDefault="00817FBD" w:rsidP="00817FBD">
      <w:r w:rsidRPr="00817FBD">
        <w:t>Wenn eine Darstellung verändert oder ein anderes Bezugssystem gewählt wird, können sich die Koordinatenangaben ändern, ohne dass dadurch ein neuer physikalischer Vorgang entsteht.</w:t>
      </w:r>
    </w:p>
    <w:p w14:paraId="3C9F4AC4" w14:textId="77777777" w:rsidR="00817FBD" w:rsidRPr="00817FBD" w:rsidRDefault="00817FBD" w:rsidP="00817FBD">
      <w:r w:rsidRPr="00817FBD">
        <w:t>Für die mathematische Lernförderung ist diese Unterscheidung bedeutsam, weil Lernende häufig zunächst die grafische Darstellung als unmittelbares Bild des physikalischen Geschehens interpretieren. Eine sorgfältige Modellbildung muss dagegen vermitteln, welche Eigenschaften durch die Darstellung beschrieben werden und welche lediglich aus der gewählten Koordinatenkonvention hervorgehen.</w:t>
      </w:r>
    </w:p>
    <w:p w14:paraId="46040610" w14:textId="77777777" w:rsidR="00817FBD" w:rsidRPr="00817FBD" w:rsidRDefault="00817FBD" w:rsidP="00817FBD">
      <w:r w:rsidRPr="00817FBD">
        <w:t>Ein weiterer Schritt ergibt sich aus Einsteins allgemeiner Relativitätstheorie. In seiner grundlegenden Veröffentlichung von 1916 entwickelt er eine Beschreibung der Gravitation, in der die Geometrie der Raumzeit eine zentrale Rolle besitzt. Dabei wird die physikalische Theorie in einer Weise formuliert, die nicht auf ein einzelnes global ausgezeichnetes Koordinatensystem beschränkt ist. Die Beschreibung physikalischer Vorgänge verlangt vielmehr die Berücksichtigung der geometrischen Struktur und ihrer Beziehung zu den betrachteten physikalischen Größen. {[Einstein, Albert (1916). Die Grundlage der allgemeinen Relativitätstheorie. Annalen der Physik, 354(7), S. 769–822. DOI: 10.1002/andp.19163540702.</w:t>
      </w:r>
      <w:proofErr w:type="gramStart"/>
      <w:r w:rsidRPr="00817FBD">
        <w:t>]}[</w:t>
      </w:r>
      <w:proofErr w:type="gramEnd"/>
      <w:r w:rsidRPr="00817FBD">
        <w:t>[123]]</w:t>
      </w:r>
    </w:p>
    <w:p w14:paraId="23696AE2" w14:textId="77777777" w:rsidR="00817FBD" w:rsidRPr="00817FBD" w:rsidRDefault="00817FBD" w:rsidP="00817FBD">
      <w:r w:rsidRPr="00817FBD">
        <w:t>Für meine Untersuchung ergibt sich daraus eine weitere Grenze der gemeinsamen Darstellung räumlicher und zeitlicher Größen. In einer gekrümmten Raumzeit kann die geometrische Struktur nicht allgemein durch eine einzige gewöhnliche euklidische Koordinatendarstellung beschrieben werden.</w:t>
      </w:r>
    </w:p>
    <w:p w14:paraId="1E361621" w14:textId="77777777" w:rsidR="00817FBD" w:rsidRPr="00817FBD" w:rsidRDefault="00817FBD" w:rsidP="00817FBD">
      <w:r w:rsidRPr="00817FBD">
        <w:t>Die Beschreibung verlangt eine ausdrücklich bestimmte mathematische Struktur. Insbesondere müssen die verwendeten Koordinaten, die metrischen Eigenschaften und die betrachteten physikalischen Beziehungen auseinandergehalten werden.</w:t>
      </w:r>
    </w:p>
    <w:p w14:paraId="1BFBA20B" w14:textId="77777777" w:rsidR="00817FBD" w:rsidRPr="00817FBD" w:rsidRDefault="00817FBD" w:rsidP="00817FBD">
      <w:r w:rsidRPr="00817FBD">
        <w:t xml:space="preserve">Wald entwickelt diese mathematischen Grundlagen der allgemeinen Relativitätstheorie systematisch. Seine Darstellung behandelt unter anderem Mannigfaltigkeiten, </w:t>
      </w:r>
      <w:proofErr w:type="spellStart"/>
      <w:r w:rsidRPr="00817FBD">
        <w:t>Tensorfelder</w:t>
      </w:r>
      <w:proofErr w:type="spellEnd"/>
      <w:r w:rsidRPr="00817FBD">
        <w:t xml:space="preserve">, metrische Strukturen, Krümmung und geodätische Beziehungen. Damit wird deutlich, dass die physikalische Raumzeitgeometrie nicht allein aus einer grafischen Koordinatenanordnung hervorgeht, sondern durch präzise mathematische Eigenschaften bestimmt wird. {[Wald, Robert M. (1984). General </w:t>
      </w:r>
      <w:proofErr w:type="spellStart"/>
      <w:r w:rsidRPr="00817FBD">
        <w:t>Relativity</w:t>
      </w:r>
      <w:proofErr w:type="spellEnd"/>
      <w:r w:rsidRPr="00817FBD">
        <w:t xml:space="preserve">. Chicago: University </w:t>
      </w:r>
      <w:proofErr w:type="spellStart"/>
      <w:r w:rsidRPr="00817FBD">
        <w:t>of</w:t>
      </w:r>
      <w:proofErr w:type="spellEnd"/>
      <w:r w:rsidRPr="00817FBD">
        <w:t xml:space="preserve"> Chicago Press. DOI: 10.7208/</w:t>
      </w:r>
      <w:proofErr w:type="spellStart"/>
      <w:r w:rsidRPr="00817FBD">
        <w:t>chicago</w:t>
      </w:r>
      <w:proofErr w:type="spellEnd"/>
      <w:r w:rsidRPr="00817FBD">
        <w:t>/9780226870373.001.0001.</w:t>
      </w:r>
      <w:proofErr w:type="gramStart"/>
      <w:r w:rsidRPr="00817FBD">
        <w:t>]}[</w:t>
      </w:r>
      <w:proofErr w:type="gramEnd"/>
      <w:r w:rsidRPr="00817FBD">
        <w:t>[124]]</w:t>
      </w:r>
    </w:p>
    <w:p w14:paraId="1F84405D" w14:textId="77777777" w:rsidR="00817FBD" w:rsidRPr="00817FBD" w:rsidRDefault="00817FBD" w:rsidP="00817FBD">
      <w:r w:rsidRPr="00817FBD">
        <w:t xml:space="preserve">Für das FRZK ist diese Unterscheidung von besonderer Bedeutung. Das System schreibt nach seiner eigenen Zielsetzung nicht vor, welche Geometrie ein funktionaler Zusammenhang besitzt. Es fordert lediglich eine orthogonale Ausgangsorientierung im Grenzzustand null. Die </w:t>
      </w:r>
      <w:r w:rsidRPr="00817FBD">
        <w:lastRenderedPageBreak/>
        <w:t>später entstehende Geometrie soll von den jeweils konstruierten funktionalen Beziehungen abhängen.</w:t>
      </w:r>
    </w:p>
    <w:p w14:paraId="2FA5E463" w14:textId="77777777" w:rsidR="00817FBD" w:rsidRPr="00817FBD" w:rsidRDefault="00817FBD" w:rsidP="00817FBD">
      <w:r w:rsidRPr="00817FBD">
        <w:t>Diese Zielsetzung ist zunächst als mathematische Gestaltungsanforderung zu verstehen. Sie darf jedoch nicht bereits als allgemeine Aussage über die Struktur physikalischer Raumzeiten behandelt werden.</w:t>
      </w:r>
    </w:p>
    <w:p w14:paraId="0A377113" w14:textId="77777777" w:rsidR="00817FBD" w:rsidRPr="00817FBD" w:rsidRDefault="00817FBD" w:rsidP="00817FBD">
      <w:r w:rsidRPr="00817FBD">
        <w:t>Eine freie Wahl späterer mathematischer Beziehungen kann zwar unterschiedliche geometrische Modelle ermöglichen. Daraus folgt aber nicht, dass jedes auf diese Weise konstruierte Modell physikalisch zulässig ist.</w:t>
      </w:r>
    </w:p>
    <w:p w14:paraId="0BF9A7D8" w14:textId="77777777" w:rsidR="00817FBD" w:rsidRPr="00817FBD" w:rsidRDefault="00817FBD" w:rsidP="00817FBD">
      <w:r w:rsidRPr="00817FBD">
        <w:t>Soll beispielsweise eine relativistische Raumzeit innerhalb des FRZK beschrieben werden, müssen die für die jeweilige relativistische Theorie erforderlichen metrischen und dynamischen Bedingungen erfüllt bleiben.</w:t>
      </w:r>
    </w:p>
    <w:p w14:paraId="03A8B6F4" w14:textId="77777777" w:rsidR="00817FBD" w:rsidRPr="00817FBD" w:rsidRDefault="00817FBD" w:rsidP="00817FBD">
      <w:r w:rsidRPr="00817FBD">
        <w:t>Die Freiheit der Darstellung ersetzt weder diese Bedingungen noch die empirische Überprüfung entsprechender physikalischer Aussagen.</w:t>
      </w:r>
    </w:p>
    <w:p w14:paraId="7A7F6BEE" w14:textId="77777777" w:rsidR="00817FBD" w:rsidRPr="00817FBD" w:rsidRDefault="00817FBD" w:rsidP="00817FBD">
      <w:r w:rsidRPr="00817FBD">
        <w:t xml:space="preserve">Taylor und Wheeler betonen in ihrer Darstellung der speziellen Relativitätstheorie insbesondere die Bedeutung von Größen, die bei einem Wechsel des Bezugssystems invariant bleiben. Sie unterscheiden zwischen koordinatenabhängigen räumlichen und zeitlichen Angaben und solchen Eigenschaften, die innerhalb der relativistischen Theorie unabhängig von der konkreten Wahl eines Inertialsystems bestimmt werden können. Ihre Darstellung verbindet die mathematische Struktur der Raumzeit mit der Analyse physikalischer Mess- und Beobachtungssituationen. {[Taylor, Edwin F.; Wheeler, John Archibald (1992). </w:t>
      </w:r>
      <w:proofErr w:type="spellStart"/>
      <w:r w:rsidRPr="00817FBD">
        <w:t>Spacetime</w:t>
      </w:r>
      <w:proofErr w:type="spellEnd"/>
      <w:r w:rsidRPr="00817FBD">
        <w:t xml:space="preserve"> Physics: </w:t>
      </w:r>
      <w:proofErr w:type="spellStart"/>
      <w:r w:rsidRPr="00817FBD">
        <w:t>Introduction</w:t>
      </w:r>
      <w:proofErr w:type="spellEnd"/>
      <w:r w:rsidRPr="00817FBD">
        <w:t xml:space="preserve"> </w:t>
      </w:r>
      <w:proofErr w:type="spellStart"/>
      <w:r w:rsidRPr="00817FBD">
        <w:t>to</w:t>
      </w:r>
      <w:proofErr w:type="spellEnd"/>
      <w:r w:rsidRPr="00817FBD">
        <w:t xml:space="preserve"> Special </w:t>
      </w:r>
      <w:proofErr w:type="spellStart"/>
      <w:r w:rsidRPr="00817FBD">
        <w:t>Relativity</w:t>
      </w:r>
      <w:proofErr w:type="spellEnd"/>
      <w:r w:rsidRPr="00817FBD">
        <w:t>. 2. Auflage. New York: W. H. Freeman and Company.</w:t>
      </w:r>
      <w:proofErr w:type="gramStart"/>
      <w:r w:rsidRPr="00817FBD">
        <w:t>]}[</w:t>
      </w:r>
      <w:proofErr w:type="gramEnd"/>
      <w:r w:rsidRPr="00817FBD">
        <w:t>[125]]</w:t>
      </w:r>
    </w:p>
    <w:p w14:paraId="055C79A2" w14:textId="77777777" w:rsidR="00817FBD" w:rsidRPr="00817FBD" w:rsidRDefault="00817FBD" w:rsidP="00817FBD">
      <w:r w:rsidRPr="00817FBD">
        <w:t>Für das FRZK ergibt sich daraus die Anforderung, nicht allein die Veränderung dargestellter Koordinaten zu betrachten. Ebenso muss erkennbar sein, welche Eigenschaften eines mathematischen oder physikalischen Zusammenhangs unter zulässigen Darstellungswechseln erhalten bleiben.</w:t>
      </w:r>
    </w:p>
    <w:p w14:paraId="47B2EC2E" w14:textId="77777777" w:rsidR="00817FBD" w:rsidRPr="00817FBD" w:rsidRDefault="00817FBD" w:rsidP="00817FBD">
      <w:r w:rsidRPr="00817FBD">
        <w:t>Dabei darf die Invarianz einer physikalischen Größe nicht mit dem bloßen technischen Erhalt einer Information verwechselt werden.</w:t>
      </w:r>
    </w:p>
    <w:p w14:paraId="361B809F" w14:textId="77777777" w:rsidR="00817FBD" w:rsidRPr="00817FBD" w:rsidRDefault="00817FBD" w:rsidP="00817FBD">
      <w:r w:rsidRPr="00817FBD">
        <w:t>Wenn beispielsweise innerhalb des FRZK bei der Skalarmultiplikation mit null die ursprüngliche Orientierung eines Vektors erhalten bleibt, bedeutet dies zunächst, dass eine bestimmte Zustandsinformation weiterhin verfügbar sein soll.</w:t>
      </w:r>
    </w:p>
    <w:p w14:paraId="58221A6B" w14:textId="77777777" w:rsidR="00817FBD" w:rsidRPr="00817FBD" w:rsidRDefault="00817FBD" w:rsidP="00817FBD">
      <w:r w:rsidRPr="00817FBD">
        <w:t>Daraus folgt jedoch nicht, dass diese Orientierungsinformation eine relativistische Invariante ist. Eine solche Aussage würde eine ausdrücklich definierte Transformationsstruktur voraussetzen, innerhalb derer die betreffende Größe als invariant nachgewiesen werden müsste.</w:t>
      </w:r>
    </w:p>
    <w:p w14:paraId="2F5C5FBA" w14:textId="77777777" w:rsidR="00817FBD" w:rsidRPr="00817FBD" w:rsidRDefault="00817FBD" w:rsidP="00817FBD">
      <w:r w:rsidRPr="00817FBD">
        <w:t>Die Erhaltung einer symbolischen Kennzeichnung und die Invarianz einer physikalischen Größe sind unterschiedliche mathematische Sachverhalte.</w:t>
      </w:r>
    </w:p>
    <w:p w14:paraId="05D128C8" w14:textId="77777777" w:rsidR="00817FBD" w:rsidRPr="00817FBD" w:rsidRDefault="00817FBD" w:rsidP="00817FBD">
      <w:r w:rsidRPr="00817FBD">
        <w:t>Diese Unterscheidung muss auch bei der Frage nach Orthogonalität berücksichtigt werden. In der gewöhnlichen euklidischen Geometrie kann Orthogonalität durch einen bestimmten Begriff des Skalarprodukts definiert werden. In relativistischen Raumzeiten wird dagegen eine metrische Struktur verwendet, die sich von der positiv definiten euklidischen Metrik unterscheidet.</w:t>
      </w:r>
    </w:p>
    <w:p w14:paraId="44163BB3" w14:textId="77777777" w:rsidR="00817FBD" w:rsidRPr="00817FBD" w:rsidRDefault="00817FBD" w:rsidP="00817FBD">
      <w:r w:rsidRPr="00817FBD">
        <w:lastRenderedPageBreak/>
        <w:t xml:space="preserve">Rindler behandelt in seiner umfassenden Darstellung der speziellen und allgemeinen Relativitätstheorie diese geometrischen Unterschiede sowie ihre Bedeutung für die relativistische Kinematik, Optik und Gravitation. Dabei verbindet er die mathematischen Eigenschaften der Raumzeit mit ihrer physikalischen Interpretation. {[Rindler, Wolfgang (2006). </w:t>
      </w:r>
      <w:proofErr w:type="spellStart"/>
      <w:r w:rsidRPr="00817FBD">
        <w:t>Relativity</w:t>
      </w:r>
      <w:proofErr w:type="spellEnd"/>
      <w:r w:rsidRPr="00817FBD">
        <w:t xml:space="preserve">: Special, General, and </w:t>
      </w:r>
      <w:proofErr w:type="spellStart"/>
      <w:r w:rsidRPr="00817FBD">
        <w:t>Cosmological</w:t>
      </w:r>
      <w:proofErr w:type="spellEnd"/>
      <w:r w:rsidRPr="00817FBD">
        <w:t>. 2. Auflage. Oxford: Oxford University Press. DOI: 10.1093/</w:t>
      </w:r>
      <w:proofErr w:type="spellStart"/>
      <w:r w:rsidRPr="00817FBD">
        <w:t>oso</w:t>
      </w:r>
      <w:proofErr w:type="spellEnd"/>
      <w:r w:rsidRPr="00817FBD">
        <w:t>/9780198567318.001.0001.</w:t>
      </w:r>
      <w:proofErr w:type="gramStart"/>
      <w:r w:rsidRPr="00817FBD">
        <w:t>]}[</w:t>
      </w:r>
      <w:proofErr w:type="gramEnd"/>
      <w:r w:rsidRPr="00817FBD">
        <w:t>[126]]</w:t>
      </w:r>
    </w:p>
    <w:p w14:paraId="23FD20F7" w14:textId="77777777" w:rsidR="00817FBD" w:rsidRPr="00817FBD" w:rsidRDefault="00817FBD" w:rsidP="00817FBD">
      <w:r w:rsidRPr="00817FBD">
        <w:t>Für meine Untersuchung ergibt sich daraus, dass der Begriff orthogonal nicht ohne Angabe der verwendeten mathematischen Struktur vollständig bestimmt ist. Zwei Richtungen können in einer gewöhnlichen räumlichen Darstellung rechtwinklig erscheinen, während ihre Beziehung innerhalb einer anderen Metrik gesondert beurteilt werden muss.</w:t>
      </w:r>
    </w:p>
    <w:p w14:paraId="40E65C87" w14:textId="77777777" w:rsidR="00817FBD" w:rsidRPr="00817FBD" w:rsidRDefault="00817FBD" w:rsidP="00817FBD">
      <w:r w:rsidRPr="00817FBD">
        <w:t>Eine FRZK-Definition, die eine orthogonale Ausgangsorientierung fordert, muss deshalb ausdrücklich festlegen, in welchem mathematischen Sinn diese Orthogonalität gelten soll.</w:t>
      </w:r>
    </w:p>
    <w:p w14:paraId="607874BE" w14:textId="77777777" w:rsidR="00817FBD" w:rsidRPr="00817FBD" w:rsidRDefault="00817FBD" w:rsidP="00817FBD">
      <w:r w:rsidRPr="00817FBD">
        <w:t>Diese Definition darf nicht allein aus der visuellen Anordnung der Achsen abgeleitet werden.</w:t>
      </w:r>
    </w:p>
    <w:p w14:paraId="082384BA" w14:textId="77777777" w:rsidR="00817FBD" w:rsidRPr="00817FBD" w:rsidRDefault="00817FBD" w:rsidP="00817FBD">
      <w:r w:rsidRPr="00817FBD">
        <w:t>Ebenso muss unterschieden werden, ob die Orthogonalität Bestandteil einer mathematischen Ausgangsbedingung ist oder als Eigenschaft eines physikalischen Raums interpretiert werden soll.</w:t>
      </w:r>
    </w:p>
    <w:p w14:paraId="55A79608" w14:textId="77777777" w:rsidR="00817FBD" w:rsidRPr="00817FBD" w:rsidRDefault="00817FBD" w:rsidP="00817FBD">
      <w:r w:rsidRPr="00817FBD">
        <w:t>Ein weiterer begrifflicher Unterschied betrifft den Nullvektor. In einem gewöhnlichen reellen Vektorraum ist der Nullvektor das additive neutrale Element und das Ergebnis einer Skalarmultiplikation mit null. Er besitzt keine eindeutig aus ihm rekonstruierbare Ausgangsrichtung.</w:t>
      </w:r>
    </w:p>
    <w:p w14:paraId="19338F2B" w14:textId="77777777" w:rsidR="00817FBD" w:rsidRPr="00817FBD" w:rsidRDefault="00817FBD" w:rsidP="00817FBD">
      <w:r w:rsidRPr="00817FBD">
        <w:t>Innerhalb einer relativistischen Raumzeit wird darüber hinaus zwischen zeitartigen, raumartigen und lichtartigen beziehungsweise nullartigen Richtungen unterschieden. Der Ausdruck Nullrichtung kann in diesem Zusammenhang eine andere Bedeutung besitzen als der gewöhnliche algebraische Nullvektor.</w:t>
      </w:r>
    </w:p>
    <w:p w14:paraId="6A082B6D" w14:textId="77777777" w:rsidR="00817FBD" w:rsidRPr="00817FBD" w:rsidRDefault="00817FBD" w:rsidP="00817FBD">
      <w:r w:rsidRPr="00817FBD">
        <w:t xml:space="preserve">Ein lichtartiger, </w:t>
      </w:r>
      <w:proofErr w:type="gramStart"/>
      <w:r w:rsidRPr="00817FBD">
        <w:t>von null verschiedener Vektor</w:t>
      </w:r>
      <w:proofErr w:type="gramEnd"/>
      <w:r w:rsidRPr="00817FBD">
        <w:t xml:space="preserve"> kann bezüglich einer Lorentz-Metrik eine verschwindende metrische Norm besitzen. Er ist deshalb nicht mit dem gewöhnlichen Nullvektor identisch.</w:t>
      </w:r>
    </w:p>
    <w:p w14:paraId="5676E763" w14:textId="77777777" w:rsidR="00817FBD" w:rsidRPr="00817FBD" w:rsidRDefault="00817FBD" w:rsidP="00817FBD">
      <w:r w:rsidRPr="00817FBD">
        <w:t>Gerade diese begriffliche Unterscheidung ist für das FRZK wichtig. Die im FRZK vorgesehene Erhaltung einer Vektororientierung nach der Skalarmultiplikation mit null darf nicht mit den lichtartigen Richtungen der relativistischen Raumzeit gleichgesetzt werden.</w:t>
      </w:r>
    </w:p>
    <w:p w14:paraId="2A97A54C" w14:textId="77777777" w:rsidR="00817FBD" w:rsidRPr="00817FBD" w:rsidRDefault="00817FBD" w:rsidP="00817FBD">
      <w:r w:rsidRPr="00817FBD">
        <w:t xml:space="preserve">Die gewöhnliche Skalarmultiplikation eines Vektors mit dem Skalar null und die Eigenschaft eines </w:t>
      </w:r>
      <w:proofErr w:type="gramStart"/>
      <w:r w:rsidRPr="00817FBD">
        <w:t>von null verschiedenen lichtartigen Vektors</w:t>
      </w:r>
      <w:proofErr w:type="gramEnd"/>
      <w:r w:rsidRPr="00817FBD">
        <w:t xml:space="preserve"> sind mathematisch unterschiedliche Sachverhalte.</w:t>
      </w:r>
    </w:p>
    <w:p w14:paraId="16AD1068" w14:textId="77777777" w:rsidR="00817FBD" w:rsidRPr="00817FBD" w:rsidRDefault="00817FBD" w:rsidP="00817FBD">
      <w:r w:rsidRPr="00817FBD">
        <w:t>Eine mögliche Erweiterung des gewöhnlichen Vektorbegriffs im FRZK müsste daher eigenständig definiert werden. Sie könnte nicht allein durch die Verwendung des relativistischen Begriffs einer Nullrichtung gerechtfertigt werden.</w:t>
      </w:r>
    </w:p>
    <w:p w14:paraId="085B1750" w14:textId="77777777" w:rsidR="00817FBD" w:rsidRPr="00817FBD" w:rsidRDefault="00817FBD" w:rsidP="00817FBD">
      <w:r w:rsidRPr="00817FBD">
        <w:t>Damit wird deutlich, dass bereits innerhalb etablierter mathematischer und physikalischer Theorien verschiedene Bedeutungen des Ausdrucks null auftreten können. Eine didaktisch geeignete Darstellung muss diese Unterschiede sichtbar machen, statt sie unter einer einheitlichen Bezeichnung zusammenzufassen.</w:t>
      </w:r>
    </w:p>
    <w:p w14:paraId="299A0E03" w14:textId="77777777" w:rsidR="00817FBD" w:rsidRPr="00817FBD" w:rsidRDefault="00817FBD" w:rsidP="00817FBD">
      <w:r w:rsidRPr="00817FBD">
        <w:t>Eine weitere grundlegende Fragestellung betrifft die Bestimmung von Gleichzeitigkeit und die Rolle von Signalen bei räumlich getrennten Beobachtungen.</w:t>
      </w:r>
    </w:p>
    <w:p w14:paraId="16185A8A" w14:textId="77777777" w:rsidR="00817FBD" w:rsidRPr="00817FBD" w:rsidRDefault="00817FBD" w:rsidP="00817FBD">
      <w:r w:rsidRPr="00817FBD">
        <w:lastRenderedPageBreak/>
        <w:t xml:space="preserve">Reichenbach untersucht in seiner </w:t>
      </w:r>
      <w:r w:rsidRPr="00817FBD">
        <w:rPr>
          <w:i/>
          <w:iCs/>
        </w:rPr>
        <w:t>Philosophie der Raum-Zeit-Lehre</w:t>
      </w:r>
      <w:r w:rsidRPr="00817FBD">
        <w:t xml:space="preserve"> die erkenntnistheoretischen und physikalischen Bedingungen räumlicher und zeitlicher Beschreibungen. Dabei behandelt er insbesondere die Beziehungen zwischen Geometrie, Messverfahren, Synchronisation und den theoretischen Voraussetzungen, unter denen physikalische Raum-Zeit-Aussagen formuliert werden können. {[Reichenbach, Hans (1928). Philosophie der Raum-Zeit-Lehre. Berlin: Walter de Gruyter. DOI: 10.1515/9783111485676.</w:t>
      </w:r>
      <w:proofErr w:type="gramStart"/>
      <w:r w:rsidRPr="00817FBD">
        <w:t>]}[</w:t>
      </w:r>
      <w:proofErr w:type="gramEnd"/>
      <w:r w:rsidRPr="00817FBD">
        <w:t>[127]]</w:t>
      </w:r>
    </w:p>
    <w:p w14:paraId="3F56249E" w14:textId="77777777" w:rsidR="00817FBD" w:rsidRPr="00817FBD" w:rsidRDefault="00817FBD" w:rsidP="00817FBD">
      <w:r w:rsidRPr="00817FBD">
        <w:t>Für das FRZK ergibt sich daraus die Anforderung, den zeitlichen Verlauf eines physikalischen Ereignisses von der zeitlichen Registrierung eines Signals über dieses Ereignis zu unterscheiden.</w:t>
      </w:r>
    </w:p>
    <w:p w14:paraId="66C79BFC" w14:textId="77777777" w:rsidR="00817FBD" w:rsidRPr="00817FBD" w:rsidRDefault="00817FBD" w:rsidP="00817FBD">
      <w:r w:rsidRPr="00817FBD">
        <w:t>Ein Ereignis kann an einem bestimmten Ort stattfinden, während die Information über dieses Ereignis einen räumlich entfernten Beobachter erst zu einem späteren Zeitpunkt erreicht.</w:t>
      </w:r>
    </w:p>
    <w:p w14:paraId="12B8038B" w14:textId="77777777" w:rsidR="00817FBD" w:rsidRPr="00817FBD" w:rsidRDefault="00817FBD" w:rsidP="00817FBD">
      <w:r w:rsidRPr="00817FBD">
        <w:t xml:space="preserve">Wird beispielsweise ein Lichtsignal ausgesendet und an einem entfernten Ort registriert, müssen der </w:t>
      </w:r>
      <w:proofErr w:type="spellStart"/>
      <w:r w:rsidRPr="00817FBD">
        <w:t>Aussendezeitpunkt</w:t>
      </w:r>
      <w:proofErr w:type="spellEnd"/>
      <w:r w:rsidRPr="00817FBD">
        <w:t>, die Laufzeit des Signals und der Empfangszeitpunkt voneinander unterschieden werden.</w:t>
      </w:r>
    </w:p>
    <w:p w14:paraId="386C9BAD" w14:textId="77777777" w:rsidR="00817FBD" w:rsidRPr="00817FBD" w:rsidRDefault="00817FBD" w:rsidP="00817FBD">
      <w:r w:rsidRPr="00817FBD">
        <w:t>Diese Unterscheidung ist in der Physik keine bloße Frage der grafischen Gestaltung. Sie kann für die Berechnung von Entfernungen, Geschwindigkeiten und zeitlichen Abfolgen entscheidend sein.</w:t>
      </w:r>
    </w:p>
    <w:p w14:paraId="399D0DD2" w14:textId="77777777" w:rsidR="00817FBD" w:rsidRPr="00817FBD" w:rsidRDefault="00817FBD" w:rsidP="00817FBD">
      <w:r w:rsidRPr="00817FBD">
        <w:t>Für eine mathematische Modellierung reicht es deshalb nicht aus, zwei Ereignisse durch eine grafische Verbindung miteinander zu verknüpfen. Es muss festgelegt werden, welche physikalische Signalübertragung beschrieben wird und welche Annahmen über ihre Ausbreitung gelten.</w:t>
      </w:r>
    </w:p>
    <w:p w14:paraId="59280030" w14:textId="77777777" w:rsidR="00817FBD" w:rsidRPr="00817FBD" w:rsidRDefault="00817FBD" w:rsidP="00817FBD">
      <w:r w:rsidRPr="00817FBD">
        <w:t>Dies betrifft insbesondere die Verwendung von Lichtsignalen. Die Vakuumlichtgeschwindigkeit besitzt innerhalb der speziellen Relativitätstheorie eine grundlegende Rolle. Die tatsächliche Ausbreitung eines Signals kann jedoch von den Eigenschaften des verwendeten Mediums und der konkreten Messanordnung abhängen.</w:t>
      </w:r>
    </w:p>
    <w:p w14:paraId="6E9C158A" w14:textId="77777777" w:rsidR="00817FBD" w:rsidRPr="00817FBD" w:rsidRDefault="00817FBD" w:rsidP="00817FBD">
      <w:r w:rsidRPr="00817FBD">
        <w:t>Eine Messung, die eine Signallaufzeit verwendet, muss deshalb berücksichtigen, ob die Ausbreitung im Vakuum oder in einem anderen Medium erfolgt. Ebenso können die Eigenschaften des Messsystems eine Rolle spielen.</w:t>
      </w:r>
    </w:p>
    <w:p w14:paraId="74F342BF" w14:textId="77777777" w:rsidR="00817FBD" w:rsidRPr="00817FBD" w:rsidRDefault="00817FBD" w:rsidP="00817FBD">
      <w:r w:rsidRPr="00817FBD">
        <w:t>Aus einer gemessenen Laufzeit darf eine Entfernung nur unter den jeweils notwendigen Modellvoraussetzungen berechnet werden.</w:t>
      </w:r>
    </w:p>
    <w:p w14:paraId="33547DB8" w14:textId="77777777" w:rsidR="00817FBD" w:rsidRPr="00817FBD" w:rsidRDefault="00817FBD" w:rsidP="00817FBD">
      <w:r w:rsidRPr="00817FBD">
        <w:t>Für die didaktische Verwendung des FRZK wäre eine solche Aufgabe besonders geeignet, weil sich die verschiedenen Größen und Bedingungen in einer gemeinsamen Darstellung ordnen lassen.</w:t>
      </w:r>
    </w:p>
    <w:p w14:paraId="4B67B7B6" w14:textId="77777777" w:rsidR="00817FBD" w:rsidRPr="00817FBD" w:rsidRDefault="00817FBD" w:rsidP="00817FBD">
      <w:r w:rsidRPr="00817FBD">
        <w:t>Eine mögliche Aufgabenstellung könnte einen Sender, einen Empfänger und ein zwischen beiden übermitteltes Signal betrachten. Der Lernende müsste zunächst unterscheiden, welche Zeitpunkte beobachtet werden, welche Größe gesucht ist und welche Beziehung zwischen Signallaufzeit und Entfernung unter den gegebenen Voraussetzungen verwendet werden darf.</w:t>
      </w:r>
    </w:p>
    <w:p w14:paraId="64FF9FF9" w14:textId="77777777" w:rsidR="00817FBD" w:rsidRPr="00817FBD" w:rsidRDefault="00817FBD" w:rsidP="00817FBD">
      <w:r w:rsidRPr="00817FBD">
        <w:t>Die grafische Darstellung könnte die räumliche Anordnung und den zeitlichen Ablauf getrennt sichtbar machen. Sie müsste jedoch erkennen lassen, welche Verbindungen physikalische Signalwege und welche lediglich mathematische Zuordnungen bezeichnen.</w:t>
      </w:r>
    </w:p>
    <w:p w14:paraId="3DA91203" w14:textId="77777777" w:rsidR="00817FBD" w:rsidRPr="00817FBD" w:rsidRDefault="00817FBD" w:rsidP="00817FBD">
      <w:r w:rsidRPr="00817FBD">
        <w:lastRenderedPageBreak/>
        <w:t>Eine solche Unterscheidung kann helfen, einen typischen Fehler zu vermeiden: Die Zeit, zu der eine Information empfangen wird, ist nicht notwendig mit der Zeit identisch, zu der das zugrunde liegende Ereignis stattgefunden hat.</w:t>
      </w:r>
    </w:p>
    <w:p w14:paraId="1A24CEEA" w14:textId="77777777" w:rsidR="00817FBD" w:rsidRPr="00817FBD" w:rsidRDefault="00817FBD" w:rsidP="00817FBD">
      <w:r w:rsidRPr="00817FBD">
        <w:t>Die Beachtung der Signallaufzeit gehört allerdings bereits zum etablierten Bestand physikalischer Modellbildung. Sie stellt keine neue physikalische Eigenschaft des FRZK dar.</w:t>
      </w:r>
    </w:p>
    <w:p w14:paraId="1122A7F9" w14:textId="77777777" w:rsidR="00817FBD" w:rsidRPr="00817FBD" w:rsidRDefault="00817FBD" w:rsidP="00817FBD">
      <w:r w:rsidRPr="00817FBD">
        <w:t>Der mögliche didaktische Beitrag könnte darin liegen, diese bereits bekannte Unterscheidung innerhalb einer geeigneten Aufgabenstruktur besonders nachvollziehbar darzustellen.</w:t>
      </w:r>
    </w:p>
    <w:p w14:paraId="7992C170" w14:textId="77777777" w:rsidR="00817FBD" w:rsidRPr="00817FBD" w:rsidRDefault="00817FBD" w:rsidP="00817FBD">
      <w:r w:rsidRPr="00817FBD">
        <w:t>Für die Untersuchung der Gleichzeitigkeit kommt hinzu, dass die zeitliche Zuordnung räumlich getrennter Ereignisse von der verwendeten Synchronisationsfestlegung abhängen kann. Eine solche Festlegung muss innerhalb des betreffenden physikalischen Modells ausdrücklich beschrieben werden.</w:t>
      </w:r>
    </w:p>
    <w:p w14:paraId="0E13D88E" w14:textId="77777777" w:rsidR="00817FBD" w:rsidRPr="00817FBD" w:rsidRDefault="00817FBD" w:rsidP="00817FBD">
      <w:r w:rsidRPr="00817FBD">
        <w:t>Das FRZK darf deshalb nicht ohne zusätzliche Begründung annehmen, dass eine einheitliche grafische Zeitkoordinate die für sämtliche Beobachter gleiche Zeitordnung darstellt.</w:t>
      </w:r>
    </w:p>
    <w:p w14:paraId="2A678499" w14:textId="77777777" w:rsidR="00817FBD" w:rsidRPr="00817FBD" w:rsidRDefault="00817FBD" w:rsidP="00817FBD">
      <w:r w:rsidRPr="00817FBD">
        <w:t>Hier zeigt sich erneut die Bedeutung des gewählten Bezugssystems. Zwei Beobachter können dieselben Ereignisse untersuchen und dennoch unterschiedliche Koordinatenangaben verwenden. Das mathematische Modell muss dann bestimmen, welche Beziehungen zwischen den Angaben bestehen und welche physikalischen Aussagen unabhängig von der Wahl des Bezugssystems gelten.</w:t>
      </w:r>
    </w:p>
    <w:p w14:paraId="6056A038" w14:textId="77777777" w:rsidR="00817FBD" w:rsidRPr="00817FBD" w:rsidRDefault="00817FBD" w:rsidP="00817FBD">
      <w:r w:rsidRPr="00817FBD">
        <w:t xml:space="preserve">Eine weitere grundlegende Perspektive eröffnet Bridgmans Untersuchung physikalischer Begriffe. In </w:t>
      </w:r>
      <w:r w:rsidRPr="00817FBD">
        <w:rPr>
          <w:i/>
          <w:iCs/>
        </w:rPr>
        <w:t xml:space="preserve">The </w:t>
      </w:r>
      <w:proofErr w:type="spellStart"/>
      <w:r w:rsidRPr="00817FBD">
        <w:rPr>
          <w:i/>
          <w:iCs/>
        </w:rPr>
        <w:t>Logic</w:t>
      </w:r>
      <w:proofErr w:type="spellEnd"/>
      <w:r w:rsidRPr="00817FBD">
        <w:rPr>
          <w:i/>
          <w:iCs/>
        </w:rPr>
        <w:t xml:space="preserve"> </w:t>
      </w:r>
      <w:proofErr w:type="spellStart"/>
      <w:r w:rsidRPr="00817FBD">
        <w:rPr>
          <w:i/>
          <w:iCs/>
        </w:rPr>
        <w:t>of</w:t>
      </w:r>
      <w:proofErr w:type="spellEnd"/>
      <w:r w:rsidRPr="00817FBD">
        <w:rPr>
          <w:i/>
          <w:iCs/>
        </w:rPr>
        <w:t xml:space="preserve"> Modern Physics</w:t>
      </w:r>
      <w:r w:rsidRPr="00817FBD">
        <w:t xml:space="preserve"> betont er die Bedeutung der Operationen, durch die physikalische Größen bestimmt werden. Seine Analyse verdeutlicht insbesondere, dass die physikalische Bedeutung eines Messbegriffs nicht unabhängig von den Verfahren seiner Anwendung betrachtet werden sollte. {[Bridgman, Percy W. (1927). The </w:t>
      </w:r>
      <w:proofErr w:type="spellStart"/>
      <w:r w:rsidRPr="00817FBD">
        <w:t>Logic</w:t>
      </w:r>
      <w:proofErr w:type="spellEnd"/>
      <w:r w:rsidRPr="00817FBD">
        <w:t xml:space="preserve"> </w:t>
      </w:r>
      <w:proofErr w:type="spellStart"/>
      <w:r w:rsidRPr="00817FBD">
        <w:t>of</w:t>
      </w:r>
      <w:proofErr w:type="spellEnd"/>
      <w:r w:rsidRPr="00817FBD">
        <w:t xml:space="preserve"> Modern Physics. New York: Macmillan.</w:t>
      </w:r>
      <w:proofErr w:type="gramStart"/>
      <w:r w:rsidRPr="00817FBD">
        <w:t>]}[</w:t>
      </w:r>
      <w:proofErr w:type="gramEnd"/>
      <w:r w:rsidRPr="00817FBD">
        <w:t>[128]]</w:t>
      </w:r>
    </w:p>
    <w:p w14:paraId="764D7ED9" w14:textId="77777777" w:rsidR="00817FBD" w:rsidRPr="00817FBD" w:rsidRDefault="00817FBD" w:rsidP="00817FBD">
      <w:r w:rsidRPr="00817FBD">
        <w:t>Für meine Untersuchung ist diese Überlegung von Bedeutung, weil das FRZK zwischen mathematischer Darstellung und physikalischer Messung unterscheiden muss.</w:t>
      </w:r>
    </w:p>
    <w:p w14:paraId="16084A5D" w14:textId="77777777" w:rsidR="00817FBD" w:rsidRPr="00817FBD" w:rsidRDefault="00817FBD" w:rsidP="00817FBD">
      <w:r w:rsidRPr="00817FBD">
        <w:t>Eine mathematische Größe kann innerhalb eines Modells exakt definiert sein. Die Bestimmung eines entsprechenden physikalischen Messwerts verlangt dagegen ein geeignetes Messverfahren.</w:t>
      </w:r>
    </w:p>
    <w:p w14:paraId="57198B41" w14:textId="77777777" w:rsidR="00817FBD" w:rsidRPr="00817FBD" w:rsidRDefault="00817FBD" w:rsidP="00817FBD">
      <w:r w:rsidRPr="00817FBD">
        <w:t>Eine Länge kann beispielsweise als mathematische Größe in einer geometrischen Konstruktion auftreten. Soll dagegen die Länge eines realen Gegenstands bestimmt werden, müssen die verwendeten Messbedingungen und die Eigenschaften des Messverfahrens berücksichtigt werden.</w:t>
      </w:r>
    </w:p>
    <w:p w14:paraId="0A0022AB" w14:textId="77777777" w:rsidR="00817FBD" w:rsidRPr="00817FBD" w:rsidRDefault="00817FBD" w:rsidP="00817FBD">
      <w:r w:rsidRPr="00817FBD">
        <w:t>Ebenso kann innerhalb einer mathematischen Aufgabe ein exakter Zeitpunkt angenommen werden, obwohl seine experimentelle Bestimmung nur mit einer begrenzten Genauigkeit möglich ist.</w:t>
      </w:r>
    </w:p>
    <w:p w14:paraId="423EBCBC" w14:textId="77777777" w:rsidR="00817FBD" w:rsidRPr="00817FBD" w:rsidRDefault="00817FBD" w:rsidP="00817FBD">
      <w:r w:rsidRPr="00817FBD">
        <w:t>Die mathematische Exaktheit einer Modellgröße und die Unsicherheit ihrer physikalischen Bestimmung sind deshalb unterschiedliche Eigenschaften.</w:t>
      </w:r>
    </w:p>
    <w:p w14:paraId="7BDB3E20" w14:textId="77777777" w:rsidR="00817FBD" w:rsidRPr="00817FBD" w:rsidRDefault="00817FBD" w:rsidP="00817FBD">
      <w:r w:rsidRPr="00817FBD">
        <w:t xml:space="preserve">Dabei übernehme ich Bridgmans </w:t>
      </w:r>
      <w:proofErr w:type="spellStart"/>
      <w:r w:rsidRPr="00817FBD">
        <w:t>operationalistische</w:t>
      </w:r>
      <w:proofErr w:type="spellEnd"/>
      <w:r w:rsidRPr="00817FBD">
        <w:t xml:space="preserve"> Perspektive nicht als Behauptung, sämtliche mathematischen Begriffe seien ausschließlich durch reale Messhandlungen definiert. Mathematische Gegenstände können durch abstrakte Definitionen bestimmt werden, ohne dass dafür eine unmittelbare physikalische Messung erforderlich ist.</w:t>
      </w:r>
    </w:p>
    <w:p w14:paraId="24EB5CEB" w14:textId="77777777" w:rsidR="00817FBD" w:rsidRPr="00817FBD" w:rsidRDefault="00817FBD" w:rsidP="00817FBD">
      <w:r w:rsidRPr="00817FBD">
        <w:lastRenderedPageBreak/>
        <w:t>Für physikalische Modellanwendungen bleibt jedoch die Frage wesentlich, durch welche Beobachtungen oder Messverfahren eine Verbindung zwischen mathematischen Größen und realen Vorgängen hergestellt wird.</w:t>
      </w:r>
    </w:p>
    <w:p w14:paraId="7458709F" w14:textId="77777777" w:rsidR="00817FBD" w:rsidRPr="00817FBD" w:rsidRDefault="00817FBD" w:rsidP="00817FBD">
      <w:r w:rsidRPr="00817FBD">
        <w:t>Diese Verbindung wird in der modernen Metrologie durch international festgelegte Begriffe und Einheiten geregelt.</w:t>
      </w:r>
    </w:p>
    <w:p w14:paraId="7FE56803" w14:textId="77777777" w:rsidR="00817FBD" w:rsidRPr="00817FBD" w:rsidRDefault="00817FBD" w:rsidP="00817FBD">
      <w:r w:rsidRPr="00817FBD">
        <w:t xml:space="preserve">Das Internationale Einheitensystem stellt eine gemeinsame Grundlage für die quantitative Beschreibung physikalischer Größen bereit. Die aktuelle SI-Broschüre des Bureau International des </w:t>
      </w:r>
      <w:proofErr w:type="spellStart"/>
      <w:r w:rsidRPr="00817FBD">
        <w:t>Poids</w:t>
      </w:r>
      <w:proofErr w:type="spellEnd"/>
      <w:r w:rsidRPr="00817FBD">
        <w:t xml:space="preserve"> et </w:t>
      </w:r>
      <w:proofErr w:type="spellStart"/>
      <w:r w:rsidRPr="00817FBD">
        <w:t>Mesures</w:t>
      </w:r>
      <w:proofErr w:type="spellEnd"/>
      <w:r w:rsidRPr="00817FBD">
        <w:t xml:space="preserve"> beschreibt die Definition der Einheiten auf Grundlage festgelegter Naturkonstanten. Die Sekunde wird dabei unter Verwendung der </w:t>
      </w:r>
      <w:proofErr w:type="spellStart"/>
      <w:r w:rsidRPr="00817FBD">
        <w:t>Caesiumfrequenz</w:t>
      </w:r>
      <w:proofErr w:type="spellEnd"/>
      <w:r w:rsidRPr="00817FBD">
        <w:t xml:space="preserve"> definiert, während die Definition des Meters auf der festgelegten numerischen Vakuumlichtgeschwindigkeit und der Zeiteinheit beruht. {[Bureau International des </w:t>
      </w:r>
      <w:proofErr w:type="spellStart"/>
      <w:r w:rsidRPr="00817FBD">
        <w:t>Poids</w:t>
      </w:r>
      <w:proofErr w:type="spellEnd"/>
      <w:r w:rsidRPr="00817FBD">
        <w:t xml:space="preserve"> et </w:t>
      </w:r>
      <w:proofErr w:type="spellStart"/>
      <w:r w:rsidRPr="00817FBD">
        <w:t>Mesures</w:t>
      </w:r>
      <w:proofErr w:type="spellEnd"/>
      <w:r w:rsidRPr="00817FBD">
        <w:t xml:space="preserve"> (2026). Le </w:t>
      </w:r>
      <w:proofErr w:type="spellStart"/>
      <w:r w:rsidRPr="00817FBD">
        <w:t>Système</w:t>
      </w:r>
      <w:proofErr w:type="spellEnd"/>
      <w:r w:rsidRPr="00817FBD">
        <w:t xml:space="preserve"> international </w:t>
      </w:r>
      <w:proofErr w:type="spellStart"/>
      <w:r w:rsidRPr="00817FBD">
        <w:t>d’unités</w:t>
      </w:r>
      <w:proofErr w:type="spellEnd"/>
      <w:r w:rsidRPr="00817FBD">
        <w:t xml:space="preserve"> / The International System </w:t>
      </w:r>
      <w:proofErr w:type="spellStart"/>
      <w:r w:rsidRPr="00817FBD">
        <w:t>of</w:t>
      </w:r>
      <w:proofErr w:type="spellEnd"/>
      <w:r w:rsidRPr="00817FBD">
        <w:t xml:space="preserve"> Units (SI). 9. Auflage von 2019, aktualisierte Fassung 2026, Version 4.01. Sèvres: BIPM. DOI: 10.59161/AUEZ1291.</w:t>
      </w:r>
      <w:proofErr w:type="gramStart"/>
      <w:r w:rsidRPr="00817FBD">
        <w:t>]}[</w:t>
      </w:r>
      <w:proofErr w:type="gramEnd"/>
      <w:r w:rsidRPr="00817FBD">
        <w:t>[129]]</w:t>
      </w:r>
    </w:p>
    <w:p w14:paraId="1ED43CCB" w14:textId="77777777" w:rsidR="00817FBD" w:rsidRPr="00817FBD" w:rsidRDefault="00817FBD" w:rsidP="00817FBD">
      <w:r w:rsidRPr="00817FBD">
        <w:t>Für das FRZK ergibt sich daraus, dass die Einheiten physikalischer Größen nicht aus ihrer grafischen Darstellung abgeleitet werden dürfen.</w:t>
      </w:r>
    </w:p>
    <w:p w14:paraId="4F2CFB68" w14:textId="77777777" w:rsidR="00817FBD" w:rsidRPr="00817FBD" w:rsidRDefault="00817FBD" w:rsidP="00817FBD">
      <w:r w:rsidRPr="00817FBD">
        <w:t>Eine Zeitachse erhält ihre physikalische Bedeutung nicht dadurch, dass sie mit dem Buchstaben einer Zeitvariablen bezeichnet wird. Die verwendete Größe muss vielmehr innerhalb des Modells definiert und gegebenenfalls mit einer entsprechenden Einheit verbunden sein.</w:t>
      </w:r>
    </w:p>
    <w:p w14:paraId="0BB59F73" w14:textId="77777777" w:rsidR="00817FBD" w:rsidRPr="00817FBD" w:rsidRDefault="00817FBD" w:rsidP="00817FBD">
      <w:r w:rsidRPr="00817FBD">
        <w:t>Gleiches gilt für räumliche Größen. Eine Achse kann eine Länge, eine Position oder eine andere Größe darstellen. Welche Bedeutung vorliegt, ergibt sich aus der Aufgabenstellung und den mathematischen beziehungsweise physikalischen Definitionen.</w:t>
      </w:r>
    </w:p>
    <w:p w14:paraId="51B2AA03" w14:textId="77777777" w:rsidR="00817FBD" w:rsidRPr="00817FBD" w:rsidRDefault="00817FBD" w:rsidP="00817FBD">
      <w:r w:rsidRPr="00817FBD">
        <w:t>Für eine didaktisch geeignete Darstellung ist deshalb wichtig, Größenbezeichnung, Zahlenwert und Einheit voneinander zu unterscheiden.</w:t>
      </w:r>
    </w:p>
    <w:p w14:paraId="4E310783" w14:textId="77777777" w:rsidR="00817FBD" w:rsidRPr="00817FBD" w:rsidRDefault="00817FBD" w:rsidP="00817FBD">
      <w:r w:rsidRPr="00817FBD">
        <w:t>Eine rechnerisch korrekte Beziehung kann physikalisch unbrauchbar sein, wenn inkompatible Einheiten verwendet oder die Bedeutungen der Größen verwechselt werden.</w:t>
      </w:r>
    </w:p>
    <w:p w14:paraId="49F9FEF0" w14:textId="77777777" w:rsidR="00817FBD" w:rsidRPr="00817FBD" w:rsidRDefault="00817FBD" w:rsidP="00817FBD">
      <w:r w:rsidRPr="00817FBD">
        <w:t xml:space="preserve">Die Unterscheidung zwischen Größe, Messwert und Messverfahren wird durch das Internationale Wörterbuch der Metrologie weiter präzisiert. Das JCGM behandelt darin grundlegende Begriffe der Messung, darunter Messgröße, Messergebnis, Messmodell, Messunsicherheit und metrologische Rückführbarkeit. Damit wird ein terminologischer Rahmen bereitgestellt, innerhalb dessen physikalische Messungen nachvollziehbar beschrieben werden können. {[Joint Committee </w:t>
      </w:r>
      <w:proofErr w:type="spellStart"/>
      <w:r w:rsidRPr="00817FBD">
        <w:t>for</w:t>
      </w:r>
      <w:proofErr w:type="spellEnd"/>
      <w:r w:rsidRPr="00817FBD">
        <w:t xml:space="preserve"> Guides in </w:t>
      </w:r>
      <w:proofErr w:type="spellStart"/>
      <w:r w:rsidRPr="00817FBD">
        <w:t>Metrology</w:t>
      </w:r>
      <w:proofErr w:type="spellEnd"/>
      <w:r w:rsidRPr="00817FBD">
        <w:t xml:space="preserve"> (2012). International </w:t>
      </w:r>
      <w:proofErr w:type="spellStart"/>
      <w:r w:rsidRPr="00817FBD">
        <w:t>Vocabulary</w:t>
      </w:r>
      <w:proofErr w:type="spellEnd"/>
      <w:r w:rsidRPr="00817FBD">
        <w:t xml:space="preserve"> </w:t>
      </w:r>
      <w:proofErr w:type="spellStart"/>
      <w:r w:rsidRPr="00817FBD">
        <w:t>of</w:t>
      </w:r>
      <w:proofErr w:type="spellEnd"/>
      <w:r w:rsidRPr="00817FBD">
        <w:t xml:space="preserve"> </w:t>
      </w:r>
      <w:proofErr w:type="spellStart"/>
      <w:r w:rsidRPr="00817FBD">
        <w:t>Metrology</w:t>
      </w:r>
      <w:proofErr w:type="spellEnd"/>
      <w:r w:rsidRPr="00817FBD">
        <w:t xml:space="preserve"> – Basic and General </w:t>
      </w:r>
      <w:proofErr w:type="spellStart"/>
      <w:r w:rsidRPr="00817FBD">
        <w:t>Concepts</w:t>
      </w:r>
      <w:proofErr w:type="spellEnd"/>
      <w:r w:rsidRPr="00817FBD">
        <w:t xml:space="preserve"> and Associated Terms (VIM). 3. Auflage, Fassung mit geringfügigen Korrekturen. JCGM 200:2012. DOI: 10.59161/JCGM200-2012.</w:t>
      </w:r>
      <w:proofErr w:type="gramStart"/>
      <w:r w:rsidRPr="00817FBD">
        <w:t>]}[</w:t>
      </w:r>
      <w:proofErr w:type="gramEnd"/>
      <w:r w:rsidRPr="00817FBD">
        <w:t>[130]]</w:t>
      </w:r>
    </w:p>
    <w:p w14:paraId="16B60891" w14:textId="77777777" w:rsidR="00817FBD" w:rsidRPr="00817FBD" w:rsidRDefault="00817FBD" w:rsidP="00817FBD">
      <w:r w:rsidRPr="00817FBD">
        <w:t>Für meine Untersuchung folgt daraus, dass eine physikalische Beobachtung nicht ohne weitere Prüfung mit einem exakten mathematischen Wert gleichgesetzt werden darf.</w:t>
      </w:r>
    </w:p>
    <w:p w14:paraId="6073722C" w14:textId="77777777" w:rsidR="00817FBD" w:rsidRPr="00817FBD" w:rsidRDefault="00817FBD" w:rsidP="00817FBD">
      <w:r w:rsidRPr="00817FBD">
        <w:t>Ein Messergebnis besitzt eine bestimmte Bedeutung innerhalb eines Messverfahrens und kann mit Unsicherheiten verbunden sein. Darüber hinaus muss geklärt sein, welche physikalische Größe eigentlich bestimmt werden soll.</w:t>
      </w:r>
    </w:p>
    <w:p w14:paraId="47EFF779" w14:textId="77777777" w:rsidR="00817FBD" w:rsidRPr="00817FBD" w:rsidRDefault="00817FBD" w:rsidP="00817FBD">
      <w:r w:rsidRPr="00817FBD">
        <w:t>Ein Messmodell verbindet diese gesuchte Größe mit den Eingangsgrößen, die für ihre Bestimmung verwendet werden.</w:t>
      </w:r>
    </w:p>
    <w:p w14:paraId="5BF5AF9A" w14:textId="77777777" w:rsidR="00817FBD" w:rsidRPr="00817FBD" w:rsidRDefault="00817FBD" w:rsidP="00817FBD">
      <w:r w:rsidRPr="00817FBD">
        <w:lastRenderedPageBreak/>
        <w:t>Das FRZK könnte zur Strukturierung eines solchen Messmodells beitragen, indem es die Eingangsgrößen, die gesuchte Größe und die verwendeten Beziehungen sichtbar macht.</w:t>
      </w:r>
    </w:p>
    <w:p w14:paraId="7B5E8E31" w14:textId="77777777" w:rsidR="00817FBD" w:rsidRPr="00817FBD" w:rsidRDefault="00817FBD" w:rsidP="00817FBD">
      <w:r w:rsidRPr="00817FBD">
        <w:t>Eine derartige Anwendung muss jedoch zwischen dem mathematischen Modell und der tatsächlichen Messung unterscheiden.</w:t>
      </w:r>
    </w:p>
    <w:p w14:paraId="7581F98A" w14:textId="77777777" w:rsidR="00817FBD" w:rsidRPr="00817FBD" w:rsidRDefault="00817FBD" w:rsidP="00817FBD">
      <w:r w:rsidRPr="00817FBD">
        <w:t>Die Darstellung einer Messgröße ersetzt weder die Kalibrierung eines Instruments noch die Beurteilung der Messunsicherheit.</w:t>
      </w:r>
    </w:p>
    <w:p w14:paraId="164F1A32" w14:textId="77777777" w:rsidR="00817FBD" w:rsidRPr="00817FBD" w:rsidRDefault="00817FBD" w:rsidP="00817FBD">
      <w:r w:rsidRPr="00817FBD">
        <w:t xml:space="preserve">Eine weitere wichtige Grundlage bildet der </w:t>
      </w:r>
      <w:r w:rsidRPr="00817FBD">
        <w:rPr>
          <w:i/>
          <w:iCs/>
        </w:rPr>
        <w:t xml:space="preserve">Guide </w:t>
      </w:r>
      <w:proofErr w:type="spellStart"/>
      <w:r w:rsidRPr="00817FBD">
        <w:rPr>
          <w:i/>
          <w:iCs/>
        </w:rPr>
        <w:t>to</w:t>
      </w:r>
      <w:proofErr w:type="spellEnd"/>
      <w:r w:rsidRPr="00817FBD">
        <w:rPr>
          <w:i/>
          <w:iCs/>
        </w:rPr>
        <w:t xml:space="preserve"> </w:t>
      </w:r>
      <w:proofErr w:type="spellStart"/>
      <w:r w:rsidRPr="00817FBD">
        <w:rPr>
          <w:i/>
          <w:iCs/>
        </w:rPr>
        <w:t>the</w:t>
      </w:r>
      <w:proofErr w:type="spellEnd"/>
      <w:r w:rsidRPr="00817FBD">
        <w:rPr>
          <w:i/>
          <w:iCs/>
        </w:rPr>
        <w:t xml:space="preserve"> Expression </w:t>
      </w:r>
      <w:proofErr w:type="spellStart"/>
      <w:r w:rsidRPr="00817FBD">
        <w:rPr>
          <w:i/>
          <w:iCs/>
        </w:rPr>
        <w:t>of</w:t>
      </w:r>
      <w:proofErr w:type="spellEnd"/>
      <w:r w:rsidRPr="00817FBD">
        <w:rPr>
          <w:i/>
          <w:iCs/>
        </w:rPr>
        <w:t xml:space="preserve"> </w:t>
      </w:r>
      <w:proofErr w:type="spellStart"/>
      <w:r w:rsidRPr="00817FBD">
        <w:rPr>
          <w:i/>
          <w:iCs/>
        </w:rPr>
        <w:t>Uncertainty</w:t>
      </w:r>
      <w:proofErr w:type="spellEnd"/>
      <w:r w:rsidRPr="00817FBD">
        <w:rPr>
          <w:i/>
          <w:iCs/>
        </w:rPr>
        <w:t xml:space="preserve"> in Measurement</w:t>
      </w:r>
      <w:r w:rsidRPr="00817FBD">
        <w:t xml:space="preserve">. Dieses Dokument beschreibt allgemeine Regeln zur Ermittlung und Angabe von Messunsicherheiten und behandelt die mathematische Verarbeitung von Unsicherheitsbeiträgen unter geeigneten Voraussetzungen. Die Messunsicherheit ist dabei nicht einfach mit einem bekannten Fehler identisch, sondern beschreibt die Streuung beziehungsweise Unsicherheit der Werte, die der Messgröße auf Grundlage der verfügbaren Informationen zugeordnet werden können. {[Joint Committee </w:t>
      </w:r>
      <w:proofErr w:type="spellStart"/>
      <w:r w:rsidRPr="00817FBD">
        <w:t>for</w:t>
      </w:r>
      <w:proofErr w:type="spellEnd"/>
      <w:r w:rsidRPr="00817FBD">
        <w:t xml:space="preserve"> Guides in </w:t>
      </w:r>
      <w:proofErr w:type="spellStart"/>
      <w:r w:rsidRPr="00817FBD">
        <w:t>Metrology</w:t>
      </w:r>
      <w:proofErr w:type="spellEnd"/>
      <w:r w:rsidRPr="00817FBD">
        <w:t xml:space="preserve"> (2008). Evaluation </w:t>
      </w:r>
      <w:proofErr w:type="spellStart"/>
      <w:r w:rsidRPr="00817FBD">
        <w:t>of</w:t>
      </w:r>
      <w:proofErr w:type="spellEnd"/>
      <w:r w:rsidRPr="00817FBD">
        <w:t xml:space="preserve"> Measurement Data – Guide </w:t>
      </w:r>
      <w:proofErr w:type="spellStart"/>
      <w:r w:rsidRPr="00817FBD">
        <w:t>to</w:t>
      </w:r>
      <w:proofErr w:type="spellEnd"/>
      <w:r w:rsidRPr="00817FBD">
        <w:t xml:space="preserve"> </w:t>
      </w:r>
      <w:proofErr w:type="spellStart"/>
      <w:r w:rsidRPr="00817FBD">
        <w:t>the</w:t>
      </w:r>
      <w:proofErr w:type="spellEnd"/>
      <w:r w:rsidRPr="00817FBD">
        <w:t xml:space="preserve"> Expression </w:t>
      </w:r>
      <w:proofErr w:type="spellStart"/>
      <w:r w:rsidRPr="00817FBD">
        <w:t>of</w:t>
      </w:r>
      <w:proofErr w:type="spellEnd"/>
      <w:r w:rsidRPr="00817FBD">
        <w:t xml:space="preserve"> </w:t>
      </w:r>
      <w:proofErr w:type="spellStart"/>
      <w:r w:rsidRPr="00817FBD">
        <w:t>Uncertainty</w:t>
      </w:r>
      <w:proofErr w:type="spellEnd"/>
      <w:r w:rsidRPr="00817FBD">
        <w:t xml:space="preserve"> in Measurement. JCGM 100:2008. DOI: 10.59161/JCGM100-2008E.</w:t>
      </w:r>
      <w:proofErr w:type="gramStart"/>
      <w:r w:rsidRPr="00817FBD">
        <w:t>]}[</w:t>
      </w:r>
      <w:proofErr w:type="gramEnd"/>
      <w:r w:rsidRPr="00817FBD">
        <w:t>[131]]</w:t>
      </w:r>
    </w:p>
    <w:p w14:paraId="73ACBBC4" w14:textId="77777777" w:rsidR="00817FBD" w:rsidRPr="00817FBD" w:rsidRDefault="00817FBD" w:rsidP="00817FBD">
      <w:r w:rsidRPr="00817FBD">
        <w:t>Für das FRZK ist diese Unterscheidung besonders relevant, weil das System mathematische Beziehungen übersichtlich darstellen soll.</w:t>
      </w:r>
    </w:p>
    <w:p w14:paraId="44AC329B" w14:textId="77777777" w:rsidR="00817FBD" w:rsidRPr="00817FBD" w:rsidRDefault="00817FBD" w:rsidP="00817FBD">
      <w:r w:rsidRPr="00817FBD">
        <w:t>Eine grafisch präzise Zeichnung kann den Eindruck einer Genauigkeit vermitteln, die durch die zugrunde liegenden Messdaten nicht gerechtfertigt ist.</w:t>
      </w:r>
    </w:p>
    <w:p w14:paraId="1D1E4D6F" w14:textId="77777777" w:rsidR="00817FBD" w:rsidRPr="00817FBD" w:rsidRDefault="00817FBD" w:rsidP="00817FBD">
      <w:r w:rsidRPr="00817FBD">
        <w:t>Werden beispielsweise zwei Messwerte in einem Koordinatensystem durch eine exakte Gerade verbunden, bedeutet dies nicht automatisch, dass der reale Zusammenhang ohne Unsicherheit oder Abweichung beschrieben werden kann.</w:t>
      </w:r>
    </w:p>
    <w:p w14:paraId="2E8D6F18" w14:textId="77777777" w:rsidR="00817FBD" w:rsidRPr="00817FBD" w:rsidRDefault="00817FBD" w:rsidP="00817FBD">
      <w:r w:rsidRPr="00817FBD">
        <w:t>Die Gerade kann eine Modellannahme, eine Näherung oder das Ergebnis einer bestimmten Auswertung darstellen.</w:t>
      </w:r>
    </w:p>
    <w:p w14:paraId="02EBC869" w14:textId="77777777" w:rsidR="00817FBD" w:rsidRPr="00817FBD" w:rsidRDefault="00817FBD" w:rsidP="00817FBD">
      <w:r w:rsidRPr="00817FBD">
        <w:t>Diese Möglichkeiten müssen ausdrücklich unterschieden werden.</w:t>
      </w:r>
    </w:p>
    <w:p w14:paraId="2A740BB5" w14:textId="77777777" w:rsidR="00817FBD" w:rsidRPr="00817FBD" w:rsidRDefault="00817FBD" w:rsidP="00817FBD">
      <w:r w:rsidRPr="00817FBD">
        <w:t>Dasselbe gilt für zeitbezogene Messungen. Wenn eine Laufzeit mit einem bestimmten Messgerät ermittelt wird, können dessen Zeitauflösung, systematische Einflüsse und weitere Bedingungen für das Ergebnis relevant sein.</w:t>
      </w:r>
    </w:p>
    <w:p w14:paraId="40F1F500" w14:textId="77777777" w:rsidR="00817FBD" w:rsidRPr="00817FBD" w:rsidRDefault="00817FBD" w:rsidP="00817FBD">
      <w:r w:rsidRPr="00817FBD">
        <w:t>Die mathematische Bearbeitung muss deshalb gegebenenfalls unterscheiden, welche Werte als exakt vorausgesetzt werden und welche aus Messungen mit bekannten oder geschätzten Unsicherheiten stammen.</w:t>
      </w:r>
    </w:p>
    <w:p w14:paraId="1D50CE1B" w14:textId="77777777" w:rsidR="00817FBD" w:rsidRPr="00817FBD" w:rsidRDefault="00817FBD" w:rsidP="00817FBD">
      <w:r w:rsidRPr="00817FBD">
        <w:t>Das FRZK könnte eine solche Trennung unterstützen, wenn die entsprechenden Informationen innerhalb der Darstellung erkennbar bleiben.</w:t>
      </w:r>
    </w:p>
    <w:p w14:paraId="3FFF91C3" w14:textId="77777777" w:rsidR="00817FBD" w:rsidRPr="00817FBD" w:rsidRDefault="00817FBD" w:rsidP="00817FBD">
      <w:r w:rsidRPr="00817FBD">
        <w:t>Es wäre jedoch nicht gerechtfertigt, allein aus der grafischen Ordnung der Angaben eine höhere Messgenauigkeit abzuleiten.</w:t>
      </w:r>
    </w:p>
    <w:p w14:paraId="4A87C945" w14:textId="77777777" w:rsidR="00817FBD" w:rsidRPr="00817FBD" w:rsidRDefault="00817FBD" w:rsidP="00817FBD">
      <w:r w:rsidRPr="00817FBD">
        <w:t xml:space="preserve">Die Entwicklung und Anwendung von Messmodellen wird in einem weiteren Dokument des JCGM ausdrücklich behandelt. Der Leitfaden </w:t>
      </w:r>
      <w:proofErr w:type="spellStart"/>
      <w:r w:rsidRPr="00817FBD">
        <w:rPr>
          <w:i/>
          <w:iCs/>
        </w:rPr>
        <w:t>Developing</w:t>
      </w:r>
      <w:proofErr w:type="spellEnd"/>
      <w:r w:rsidRPr="00817FBD">
        <w:rPr>
          <w:i/>
          <w:iCs/>
        </w:rPr>
        <w:t xml:space="preserve"> and </w:t>
      </w:r>
      <w:proofErr w:type="spellStart"/>
      <w:r w:rsidRPr="00817FBD">
        <w:rPr>
          <w:i/>
          <w:iCs/>
        </w:rPr>
        <w:t>Using</w:t>
      </w:r>
      <w:proofErr w:type="spellEnd"/>
      <w:r w:rsidRPr="00817FBD">
        <w:rPr>
          <w:i/>
          <w:iCs/>
        </w:rPr>
        <w:t xml:space="preserve"> Measurement Models</w:t>
      </w:r>
      <w:r w:rsidRPr="00817FBD">
        <w:t xml:space="preserve"> untersucht, wie eine gesuchte Messgröße mit den relevanten Eingangsgrößen in Beziehung gesetzt wird und wie die Angemessenheit eines solchen Modells beurteilt werden kann. Die Modellbildung umfasst dabei unter anderem die Beschreibung des Messprinzips, die Berücksichtigung von Einflüssen des Messverfahrens und die Prüfung der verwendeten Voraussetzungen. {[Joint Committee </w:t>
      </w:r>
      <w:proofErr w:type="spellStart"/>
      <w:r w:rsidRPr="00817FBD">
        <w:t>for</w:t>
      </w:r>
      <w:proofErr w:type="spellEnd"/>
      <w:r w:rsidRPr="00817FBD">
        <w:t xml:space="preserve"> Guides in </w:t>
      </w:r>
      <w:proofErr w:type="spellStart"/>
      <w:r w:rsidRPr="00817FBD">
        <w:t>Metrology</w:t>
      </w:r>
      <w:proofErr w:type="spellEnd"/>
      <w:r w:rsidRPr="00817FBD">
        <w:t xml:space="preserve"> (2020). Guide </w:t>
      </w:r>
      <w:proofErr w:type="spellStart"/>
      <w:r w:rsidRPr="00817FBD">
        <w:t>to</w:t>
      </w:r>
      <w:proofErr w:type="spellEnd"/>
      <w:r w:rsidRPr="00817FBD">
        <w:t xml:space="preserve"> </w:t>
      </w:r>
      <w:proofErr w:type="spellStart"/>
      <w:r w:rsidRPr="00817FBD">
        <w:t>the</w:t>
      </w:r>
      <w:proofErr w:type="spellEnd"/>
      <w:r w:rsidRPr="00817FBD">
        <w:t xml:space="preserve"> Expression </w:t>
      </w:r>
      <w:proofErr w:type="spellStart"/>
      <w:r w:rsidRPr="00817FBD">
        <w:lastRenderedPageBreak/>
        <w:t>of</w:t>
      </w:r>
      <w:proofErr w:type="spellEnd"/>
      <w:r w:rsidRPr="00817FBD">
        <w:t xml:space="preserve"> </w:t>
      </w:r>
      <w:proofErr w:type="spellStart"/>
      <w:r w:rsidRPr="00817FBD">
        <w:t>Uncertainty</w:t>
      </w:r>
      <w:proofErr w:type="spellEnd"/>
      <w:r w:rsidRPr="00817FBD">
        <w:t xml:space="preserve"> in Measurement – Part 6: </w:t>
      </w:r>
      <w:proofErr w:type="spellStart"/>
      <w:r w:rsidRPr="00817FBD">
        <w:t>Developing</w:t>
      </w:r>
      <w:proofErr w:type="spellEnd"/>
      <w:r w:rsidRPr="00817FBD">
        <w:t xml:space="preserve"> and </w:t>
      </w:r>
      <w:proofErr w:type="spellStart"/>
      <w:r w:rsidRPr="00817FBD">
        <w:t>Using</w:t>
      </w:r>
      <w:proofErr w:type="spellEnd"/>
      <w:r w:rsidRPr="00817FBD">
        <w:t xml:space="preserve"> Measurement Models. JCGM GUM-6:2020. DOI: 10.59161/JCGMGUM-6-2020.</w:t>
      </w:r>
      <w:proofErr w:type="gramStart"/>
      <w:r w:rsidRPr="00817FBD">
        <w:t>]}[</w:t>
      </w:r>
      <w:proofErr w:type="gramEnd"/>
      <w:r w:rsidRPr="00817FBD">
        <w:t>[132]]</w:t>
      </w:r>
    </w:p>
    <w:p w14:paraId="56413754" w14:textId="77777777" w:rsidR="00817FBD" w:rsidRPr="00817FBD" w:rsidRDefault="00817FBD" w:rsidP="00817FBD">
      <w:r w:rsidRPr="00817FBD">
        <w:t>Für meine Untersuchung ist dieser Ansatz besonders wichtig, weil er die Verbindung zwischen funktionaler Modellbildung und physikalischer Messung verdeutlicht.</w:t>
      </w:r>
    </w:p>
    <w:p w14:paraId="1EF47480" w14:textId="77777777" w:rsidR="00817FBD" w:rsidRPr="00817FBD" w:rsidRDefault="00817FBD" w:rsidP="00817FBD">
      <w:r w:rsidRPr="00817FBD">
        <w:t>Eine mathematische Beziehung kann innerhalb eines Messmodells dazu dienen, aus beobachteten Eingangsgrößen auf eine gesuchte Ausgangsgröße zu schließen.</w:t>
      </w:r>
    </w:p>
    <w:p w14:paraId="232603F4" w14:textId="77777777" w:rsidR="00817FBD" w:rsidRPr="00817FBD" w:rsidRDefault="00817FBD" w:rsidP="00817FBD">
      <w:r w:rsidRPr="00817FBD">
        <w:t>Dabei muss allerdings geklärt werden, welche weiteren Einflüsse berücksichtigt werden und welche Voraussetzungen für die verwendete Beziehung gelten.</w:t>
      </w:r>
    </w:p>
    <w:p w14:paraId="04727CFD" w14:textId="77777777" w:rsidR="00817FBD" w:rsidRPr="00817FBD" w:rsidRDefault="00817FBD" w:rsidP="00817FBD">
      <w:r w:rsidRPr="00817FBD">
        <w:t>Eine übersichtliche Darstellung der betreffenden Größen kann diesen Prozess unterstützen. Sie kann aber nicht selbst entscheiden, ob das zugrunde liegende Messmodell für den untersuchten Vorgang angemessen ist.</w:t>
      </w:r>
    </w:p>
    <w:p w14:paraId="3731A51E" w14:textId="77777777" w:rsidR="00817FBD" w:rsidRPr="00817FBD" w:rsidRDefault="00817FBD" w:rsidP="00817FBD">
      <w:r w:rsidRPr="00817FBD">
        <w:t>Das FRZK müsste deshalb die Möglichkeit bieten, Modellannahmen und zusätzliche Einflussgrößen ausdrücklich zu unterscheiden.</w:t>
      </w:r>
    </w:p>
    <w:p w14:paraId="06983403" w14:textId="77777777" w:rsidR="00817FBD" w:rsidRPr="00817FBD" w:rsidRDefault="00817FBD" w:rsidP="00817FBD">
      <w:r w:rsidRPr="00817FBD">
        <w:t>Eine solche Anforderung ist jedoch nicht neu. Sie gehört bereits zum etablierten Bestand der metrologischen Modellbildung.</w:t>
      </w:r>
    </w:p>
    <w:p w14:paraId="18100ED7" w14:textId="77777777" w:rsidR="00817FBD" w:rsidRPr="00817FBD" w:rsidRDefault="00817FBD" w:rsidP="00817FBD">
      <w:r w:rsidRPr="00817FBD">
        <w:t>Ein möglicher FRZK-spezifischer Beitrag wäre folglich nur dann gegeben, wenn die betreffende Aufgabenstruktur für Lernende einen nachweisbaren Vorteil gegenüber geeigneten vorhandenen Darstellungen besitzt.</w:t>
      </w:r>
    </w:p>
    <w:p w14:paraId="3B1606FA" w14:textId="77777777" w:rsidR="00817FBD" w:rsidRPr="00817FBD" w:rsidRDefault="00817FBD" w:rsidP="00817FBD">
      <w:r w:rsidRPr="00817FBD">
        <w:t>Die Bedeutung relativistischer Zeit- und Signalbeziehungen zeigt sich besonders deutlich an technischen Navigationssystemen.</w:t>
      </w:r>
    </w:p>
    <w:p w14:paraId="5716797D" w14:textId="77777777" w:rsidR="00817FBD" w:rsidRPr="00817FBD" w:rsidRDefault="00817FBD" w:rsidP="00817FBD">
      <w:r w:rsidRPr="00817FBD">
        <w:t xml:space="preserve">Ashby untersucht in seiner Arbeit zur Relativität im Global </w:t>
      </w:r>
      <w:proofErr w:type="spellStart"/>
      <w:r w:rsidRPr="00817FBD">
        <w:t>Positioning</w:t>
      </w:r>
      <w:proofErr w:type="spellEnd"/>
      <w:r w:rsidRPr="00817FBD">
        <w:t xml:space="preserve"> System, wie relativistische Effekte bei der Übertragung und Auswertung zeitbezogener Signale berücksichtigt werden müssen. Dabei behandelt er insbesondere die Bedeutung genauer Uhren, unterschiedlicher Bewegungszustände, gravitativer Einflüsse und der Synchronisation für die Positionsbestimmung. Die praktische Funktion des Navigationssystems hängt davon ab, dass diese Einflüsse innerhalb geeigneter mathematischer Modelle berücksichtigt werden. {[Ashby, Neil (2003). </w:t>
      </w:r>
      <w:proofErr w:type="spellStart"/>
      <w:r w:rsidRPr="00817FBD">
        <w:t>Relativity</w:t>
      </w:r>
      <w:proofErr w:type="spellEnd"/>
      <w:r w:rsidRPr="00817FBD">
        <w:t xml:space="preserve"> in </w:t>
      </w:r>
      <w:proofErr w:type="spellStart"/>
      <w:r w:rsidRPr="00817FBD">
        <w:t>the</w:t>
      </w:r>
      <w:proofErr w:type="spellEnd"/>
      <w:r w:rsidRPr="00817FBD">
        <w:t xml:space="preserve"> Global </w:t>
      </w:r>
      <w:proofErr w:type="spellStart"/>
      <w:r w:rsidRPr="00817FBD">
        <w:t>Positioning</w:t>
      </w:r>
      <w:proofErr w:type="spellEnd"/>
      <w:r w:rsidRPr="00817FBD">
        <w:t xml:space="preserve"> System. Living Reviews in </w:t>
      </w:r>
      <w:proofErr w:type="spellStart"/>
      <w:r w:rsidRPr="00817FBD">
        <w:t>Relativity</w:t>
      </w:r>
      <w:proofErr w:type="spellEnd"/>
      <w:r w:rsidRPr="00817FBD">
        <w:t>, 6, Artikel 1. DOI: 10.12942/lrr-2003-1.</w:t>
      </w:r>
      <w:proofErr w:type="gramStart"/>
      <w:r w:rsidRPr="00817FBD">
        <w:t>]}[</w:t>
      </w:r>
      <w:proofErr w:type="gramEnd"/>
      <w:r w:rsidRPr="00817FBD">
        <w:t>[133]]</w:t>
      </w:r>
    </w:p>
    <w:p w14:paraId="143F93FE" w14:textId="77777777" w:rsidR="00817FBD" w:rsidRPr="00817FBD" w:rsidRDefault="00817FBD" w:rsidP="00817FBD">
      <w:r w:rsidRPr="00817FBD">
        <w:t>Für das FRZK stellt dies ein geeignetes Beispiel für die Bedeutung ausdrücklich bestimmter Modellbedingungen dar.</w:t>
      </w:r>
    </w:p>
    <w:p w14:paraId="661D3A1C" w14:textId="77777777" w:rsidR="00817FBD" w:rsidRPr="00817FBD" w:rsidRDefault="00817FBD" w:rsidP="00817FBD">
      <w:r w:rsidRPr="00817FBD">
        <w:t>Eine Positionsbestimmung durch Signallaufzeiten setzt voraus, dass die verwendeten Zeitangaben, Signalwege und Bezugssysteme entsprechend den Anforderungen des Verfahrens behandelt werden.</w:t>
      </w:r>
    </w:p>
    <w:p w14:paraId="0A4B1EEA" w14:textId="77777777" w:rsidR="00817FBD" w:rsidRPr="00817FBD" w:rsidRDefault="00817FBD" w:rsidP="00817FBD">
      <w:r w:rsidRPr="00817FBD">
        <w:t>Eine grafische Verbindung zwischen einem Satelliten und einem Empfänger beschreibt zunächst nur eine räumliche Beziehung. Erst das mathematische Modell bestimmt, wie aus den empfangenen Informationen eine Position abgeleitet werden kann.</w:t>
      </w:r>
    </w:p>
    <w:p w14:paraId="7EEDA935" w14:textId="77777777" w:rsidR="00817FBD" w:rsidRPr="00817FBD" w:rsidRDefault="00817FBD" w:rsidP="00817FBD">
      <w:r w:rsidRPr="00817FBD">
        <w:t>Die Signallaufzeit muss dabei von der zeitlichen Entwicklung der Satelliten- und Empfängerpositionen unterschieden werden.</w:t>
      </w:r>
    </w:p>
    <w:p w14:paraId="7E814AEA" w14:textId="77777777" w:rsidR="00817FBD" w:rsidRPr="00817FBD" w:rsidRDefault="00817FBD" w:rsidP="00817FBD">
      <w:r w:rsidRPr="00817FBD">
        <w:t>Ebenso sind die verwendeten Bezugssysteme und die Bedingungen der zeitlichen Synchronisation zu beachten.</w:t>
      </w:r>
    </w:p>
    <w:p w14:paraId="4123EC2B" w14:textId="77777777" w:rsidR="00817FBD" w:rsidRPr="00817FBD" w:rsidRDefault="00817FBD" w:rsidP="00817FBD">
      <w:r w:rsidRPr="00817FBD">
        <w:lastRenderedPageBreak/>
        <w:t>Diese Anforderungen können mit einer strukturierten Darstellung verdeutlicht werden. Sie entstehen jedoch aus den physikalischen und mathematischen Grundlagen des Navigationsverfahrens und nicht aus dem FRZK.</w:t>
      </w:r>
    </w:p>
    <w:p w14:paraId="1A27FC86" w14:textId="77777777" w:rsidR="00817FBD" w:rsidRPr="00817FBD" w:rsidRDefault="00817FBD" w:rsidP="00817FBD">
      <w:r w:rsidRPr="00817FBD">
        <w:t>Die besondere didaktische Aufgabe könnte darin bestehen, die verschiedenen Voraussetzungen für die Lernenden nachvollziehbar zu ordnen.</w:t>
      </w:r>
    </w:p>
    <w:p w14:paraId="0B0F5E6D" w14:textId="77777777" w:rsidR="00817FBD" w:rsidRPr="00817FBD" w:rsidRDefault="00817FBD" w:rsidP="00817FBD">
      <w:r w:rsidRPr="00817FBD">
        <w:t>Dabei müsste die Darstellung ausdrücklich erkennen lassen, welche Angaben gemessen, welche mathematisch berechnet und welche durch das zugrunde gelegte Modell vorausgesetzt werden.</w:t>
      </w:r>
    </w:p>
    <w:p w14:paraId="67A6227C" w14:textId="77777777" w:rsidR="00817FBD" w:rsidRPr="00817FBD" w:rsidRDefault="00817FBD" w:rsidP="00817FBD">
      <w:r w:rsidRPr="00817FBD">
        <w:t>Eine weiterführende Verbindung zwischen physikalischer Zeitmessung und relativistischen Effekten ergibt sich aus modernen Experimenten mit optischen Atomuhren.</w:t>
      </w:r>
    </w:p>
    <w:p w14:paraId="6B85D34C" w14:textId="77777777" w:rsidR="00817FBD" w:rsidRPr="00817FBD" w:rsidRDefault="00817FBD" w:rsidP="00817FBD">
      <w:r w:rsidRPr="00817FBD">
        <w:t xml:space="preserve">Chou, Hume, Rosenband und </w:t>
      </w:r>
      <w:proofErr w:type="spellStart"/>
      <w:r w:rsidRPr="00817FBD">
        <w:t>Wineland</w:t>
      </w:r>
      <w:proofErr w:type="spellEnd"/>
      <w:r w:rsidRPr="00817FBD">
        <w:t xml:space="preserve"> untersuchten relativistische Zeitdilatationseffekte mithilfe hochpräziser optischer Uhren. Ihre Ergebnisse zeigen, dass Unterschiede in der </w:t>
      </w:r>
      <w:proofErr w:type="spellStart"/>
      <w:r w:rsidRPr="00817FBD">
        <w:t>Gangrate</w:t>
      </w:r>
      <w:proofErr w:type="spellEnd"/>
      <w:r w:rsidRPr="00817FBD">
        <w:t xml:space="preserve"> von Uhren auch bei vergleichsweise kleinen Geschwindigkeits- und Höhenunterschieden experimentell nachgewiesen werden können. Die Untersuchung verdeutlicht damit die unmittelbare Bedeutung relativistischer Theorie für präzise physikalische Messungen. {[Chou, Chin-Wen; Hume, David B.; Rosenband, Till; </w:t>
      </w:r>
      <w:proofErr w:type="spellStart"/>
      <w:r w:rsidRPr="00817FBD">
        <w:t>Wineland</w:t>
      </w:r>
      <w:proofErr w:type="spellEnd"/>
      <w:r w:rsidRPr="00817FBD">
        <w:t xml:space="preserve">, David J. (2010). Optical Clocks and </w:t>
      </w:r>
      <w:proofErr w:type="spellStart"/>
      <w:r w:rsidRPr="00817FBD">
        <w:t>Relativity</w:t>
      </w:r>
      <w:proofErr w:type="spellEnd"/>
      <w:r w:rsidRPr="00817FBD">
        <w:t>. Science, 329(5999), S. 1630–1633. DOI: 10.1126/science.1192720.</w:t>
      </w:r>
      <w:proofErr w:type="gramStart"/>
      <w:r w:rsidRPr="00817FBD">
        <w:t>]}[</w:t>
      </w:r>
      <w:proofErr w:type="gramEnd"/>
      <w:r w:rsidRPr="00817FBD">
        <w:t>[134]]</w:t>
      </w:r>
    </w:p>
    <w:p w14:paraId="08080C2A" w14:textId="77777777" w:rsidR="00817FBD" w:rsidRPr="00817FBD" w:rsidRDefault="00817FBD" w:rsidP="00817FBD">
      <w:r w:rsidRPr="00817FBD">
        <w:t>Für meine Untersuchung ist daran bedeutsam, dass physikalische Zeit nicht einfach mit einer beliebig festgelegten grafischen Koordinate gleichgesetzt werden kann.</w:t>
      </w:r>
    </w:p>
    <w:p w14:paraId="37C75CFB" w14:textId="77777777" w:rsidR="00817FBD" w:rsidRPr="00817FBD" w:rsidRDefault="00817FBD" w:rsidP="00817FBD">
      <w:r w:rsidRPr="00817FBD">
        <w:t>Die Zeitmessung erfolgt innerhalb konkreter physikalischer Bedingungen. Die mathematische Interpretation ihrer Ergebnisse hängt von den verwendeten theoretischen Voraussetzungen ab.</w:t>
      </w:r>
    </w:p>
    <w:p w14:paraId="7646EC16" w14:textId="77777777" w:rsidR="00817FBD" w:rsidRPr="00817FBD" w:rsidRDefault="00817FBD" w:rsidP="00817FBD">
      <w:r w:rsidRPr="00817FBD">
        <w:t>Eine gemeinsame Darstellung mehrerer Zeitangaben kann den Vergleich erleichtern. Daraus folgt aber nicht, dass diese Zeitangaben unter allen Bedingungen dieselbe physikalische Bedeutung besitzen.</w:t>
      </w:r>
    </w:p>
    <w:p w14:paraId="19DBFF35" w14:textId="77777777" w:rsidR="00817FBD" w:rsidRPr="00817FBD" w:rsidRDefault="00817FBD" w:rsidP="00817FBD">
      <w:r w:rsidRPr="00817FBD">
        <w:t>Gerade bei der Betrachtung verschiedener Beobachter muss deshalb zwischen der Anzeige einer einzelnen Uhr, einer innerhalb eines Bezugssystems definierten Zeitkoordinate und dem Vergleich räumlich getrennter Messungen unterschieden werden.</w:t>
      </w:r>
    </w:p>
    <w:p w14:paraId="27DA476F" w14:textId="77777777" w:rsidR="00817FBD" w:rsidRPr="00817FBD" w:rsidRDefault="00817FBD" w:rsidP="00817FBD">
      <w:r w:rsidRPr="00817FBD">
        <w:t>Das FRZK darf diese Unterschiede nicht durch eine einzige undifferenzierte Zeitachse verdecken.</w:t>
      </w:r>
    </w:p>
    <w:p w14:paraId="7BF3231F" w14:textId="77777777" w:rsidR="00817FBD" w:rsidRPr="00817FBD" w:rsidRDefault="00817FBD" w:rsidP="00817FBD">
      <w:r w:rsidRPr="00817FBD">
        <w:t>Damit wird auch die Bedeutung des Begriffs Beobachtung genauer bestimmbar.</w:t>
      </w:r>
    </w:p>
    <w:p w14:paraId="39974623" w14:textId="77777777" w:rsidR="00817FBD" w:rsidRPr="00817FBD" w:rsidRDefault="00817FBD" w:rsidP="00817FBD">
      <w:r w:rsidRPr="00817FBD">
        <w:t>Im alltäglichen Sprachgebrauch kann Beobachtung bedeuten, dass ein Mensch ein Ereignis wahrnimmt. Innerhalb der Physik kann damit dagegen eine durch Messinstrumente vermittelte Registrierung bezeichnet werden.</w:t>
      </w:r>
    </w:p>
    <w:p w14:paraId="7B6A7983" w14:textId="77777777" w:rsidR="00817FBD" w:rsidRPr="00817FBD" w:rsidRDefault="00817FBD" w:rsidP="00817FBD">
      <w:r w:rsidRPr="00817FBD">
        <w:t>Ein physikalischer Beobachter ist zudem nicht notwendigerweise mit einer konkret anwesenden Person identisch. In mathematischen Modellen kann der Begriff eine bestimmte Bewegungs- oder Bezugssystemstruktur kennzeichnen.</w:t>
      </w:r>
    </w:p>
    <w:p w14:paraId="3EC49DC3" w14:textId="77777777" w:rsidR="00817FBD" w:rsidRPr="00817FBD" w:rsidRDefault="00817FBD" w:rsidP="00817FBD">
      <w:r w:rsidRPr="00817FBD">
        <w:t>Diese Bedeutungen dürfen nicht unbesehen gleichgesetzt werden.</w:t>
      </w:r>
    </w:p>
    <w:p w14:paraId="17E50F65" w14:textId="77777777" w:rsidR="00817FBD" w:rsidRPr="00817FBD" w:rsidRDefault="00817FBD" w:rsidP="00817FBD">
      <w:r w:rsidRPr="00817FBD">
        <w:t>Für das FRZK ergibt sich daraus, dass eine Beobachterposition innerhalb einer Darstellung nur dann physikalisch interpretiert werden darf, wenn die zugehörigen Bedingungen bestimmt sind.</w:t>
      </w:r>
    </w:p>
    <w:p w14:paraId="498C4918" w14:textId="77777777" w:rsidR="00817FBD" w:rsidRPr="00817FBD" w:rsidRDefault="00817FBD" w:rsidP="00817FBD">
      <w:r w:rsidRPr="00817FBD">
        <w:lastRenderedPageBreak/>
        <w:t>Ein Punkt in einem Koordinatensystem ist zunächst lediglich ein mathematisch beschriebener Ort.</w:t>
      </w:r>
    </w:p>
    <w:p w14:paraId="25DCE86D" w14:textId="77777777" w:rsidR="00817FBD" w:rsidRPr="00817FBD" w:rsidRDefault="00817FBD" w:rsidP="00817FBD">
      <w:r w:rsidRPr="00817FBD">
        <w:t>Er wird nicht allein dadurch zu einem physikalischen Beobachter, dass eine entsprechende Bezeichnung hinzugefügt wird.</w:t>
      </w:r>
    </w:p>
    <w:p w14:paraId="26CD54BF" w14:textId="77777777" w:rsidR="00817FBD" w:rsidRPr="00817FBD" w:rsidRDefault="00817FBD" w:rsidP="00817FBD">
      <w:r w:rsidRPr="00817FBD">
        <w:t xml:space="preserve">Soll ein Messvorgang dargestellt werden, müssen weitere Informationen hinzukommen. Dazu </w:t>
      </w:r>
      <w:proofErr w:type="gramStart"/>
      <w:r w:rsidRPr="00817FBD">
        <w:t>gehören</w:t>
      </w:r>
      <w:proofErr w:type="gramEnd"/>
      <w:r w:rsidRPr="00817FBD">
        <w:t xml:space="preserve"> insbesondere die gemessene Größe, das verwendete Verfahren und die räumlichen beziehungsweise zeitlichen Bedingungen der Messung.</w:t>
      </w:r>
    </w:p>
    <w:p w14:paraId="2E38F13D" w14:textId="77777777" w:rsidR="00817FBD" w:rsidRPr="00817FBD" w:rsidRDefault="00817FBD" w:rsidP="00817FBD">
      <w:r w:rsidRPr="00817FBD">
        <w:t>Eine entsprechende Differenzierung erscheint mir für die mathematische Lernförderung besonders hilfreich.</w:t>
      </w:r>
    </w:p>
    <w:p w14:paraId="598B806F" w14:textId="77777777" w:rsidR="00817FBD" w:rsidRPr="00817FBD" w:rsidRDefault="00817FBD" w:rsidP="00817FBD">
      <w:r w:rsidRPr="00817FBD">
        <w:t>Ein Lernender sollte erkennen können, ob eine Aufgabe die Position eines Körpers, die Position eines Messgeräts, den Empfangsort eines Signals oder den gewählten Koordinatenursprung beschreibt.</w:t>
      </w:r>
    </w:p>
    <w:p w14:paraId="57CB02E8" w14:textId="77777777" w:rsidR="00817FBD" w:rsidRPr="00817FBD" w:rsidRDefault="00817FBD" w:rsidP="00817FBD">
      <w:r w:rsidRPr="00817FBD">
        <w:t>Diese Angaben können in einer konkreten Aufgabe zusammenfallen, müssen aber nicht identisch sein.</w:t>
      </w:r>
    </w:p>
    <w:p w14:paraId="223B5D4B" w14:textId="77777777" w:rsidR="00817FBD" w:rsidRPr="00817FBD" w:rsidRDefault="00817FBD" w:rsidP="00817FBD">
      <w:r w:rsidRPr="00817FBD">
        <w:t>Werden sie unbemerkt gleichgesetzt, können sich fehlerhafte mathematische Beziehungen ergeben.</w:t>
      </w:r>
    </w:p>
    <w:p w14:paraId="5A76C602" w14:textId="77777777" w:rsidR="00817FBD" w:rsidRPr="00817FBD" w:rsidRDefault="00817FBD" w:rsidP="00817FBD">
      <w:r w:rsidRPr="00817FBD">
        <w:t>Ein mögliches Beispiel liefert eine Laufzeitmessung mit einem reflektierten Signal. Ein Sender erzeugt ein Signal, das an einem entfernten Gegenstand reflektiert wird und anschließend zum Ausgangsort zurückkehrt.</w:t>
      </w:r>
    </w:p>
    <w:p w14:paraId="19972AAC" w14:textId="77777777" w:rsidR="00817FBD" w:rsidRPr="00817FBD" w:rsidRDefault="00817FBD" w:rsidP="00817FBD">
      <w:r w:rsidRPr="00817FBD">
        <w:t>Eine entsprechende Darstellung muss unterscheiden, ob die gesamte gemessene Zeit für den Hin- und Rückweg oder lediglich für eine einzelne Wegstrecke gilt.</w:t>
      </w:r>
    </w:p>
    <w:p w14:paraId="574CCA32" w14:textId="77777777" w:rsidR="00817FBD" w:rsidRPr="00817FBD" w:rsidRDefault="00817FBD" w:rsidP="00817FBD">
      <w:r w:rsidRPr="00817FBD">
        <w:t>Die mathematische Auswertung hängt davon ab, welche Laufzeit tatsächlich gemessen wurde und welches Ausbreitungsmodell vorausgesetzt wird.</w:t>
      </w:r>
    </w:p>
    <w:p w14:paraId="37F5C578" w14:textId="77777777" w:rsidR="00817FBD" w:rsidRPr="00817FBD" w:rsidRDefault="00817FBD" w:rsidP="00817FBD">
      <w:r w:rsidRPr="00817FBD">
        <w:t>Ein Fehler kann entstehen, wenn die gesamte Laufzeit unmittelbar als Laufzeit einer einfachen Entfernung interpretiert wird.</w:t>
      </w:r>
    </w:p>
    <w:p w14:paraId="6AA5563F" w14:textId="77777777" w:rsidR="00817FBD" w:rsidRPr="00817FBD" w:rsidRDefault="00817FBD" w:rsidP="00817FBD">
      <w:r w:rsidRPr="00817FBD">
        <w:t>Eine strukturierte Darstellung könnte die beteiligten Teilstrecken und Zeitabschnitte sichtbar machen.</w:t>
      </w:r>
    </w:p>
    <w:p w14:paraId="63EA9DEE" w14:textId="77777777" w:rsidR="00817FBD" w:rsidRPr="00817FBD" w:rsidRDefault="00817FBD" w:rsidP="00817FBD">
      <w:r w:rsidRPr="00817FBD">
        <w:t>Sie müsste dabei erkennen lassen, welche physikalischen Voraussetzungen über die Signalgeschwindigkeit und die Bewegung der beteiligten Gegenstände gelten.</w:t>
      </w:r>
    </w:p>
    <w:p w14:paraId="3AB994A5" w14:textId="77777777" w:rsidR="00817FBD" w:rsidRPr="00817FBD" w:rsidRDefault="00817FBD" w:rsidP="00817FBD">
      <w:r w:rsidRPr="00817FBD">
        <w:t>Aus der erfolgreichen Darstellung dieser Beziehungen folgt jedoch kein physikalisch neuer Erkenntnisgehalt.</w:t>
      </w:r>
    </w:p>
    <w:p w14:paraId="7C8847F8" w14:textId="77777777" w:rsidR="00817FBD" w:rsidRPr="00817FBD" w:rsidRDefault="00817FBD" w:rsidP="00817FBD">
      <w:r w:rsidRPr="00817FBD">
        <w:t>Ein möglicher didaktischer Nutzen könnte darin liegen, dass der Lernende die unterschiedlichen Teilstrecken und Zeitangaben leichter erkennt und dadurch eine sachgerechte mathematische Auswertung vornimmt.</w:t>
      </w:r>
    </w:p>
    <w:p w14:paraId="133DE09E" w14:textId="77777777" w:rsidR="00817FBD" w:rsidRPr="00817FBD" w:rsidRDefault="00817FBD" w:rsidP="00817FBD">
      <w:r w:rsidRPr="00817FBD">
        <w:t>Die entsprechenden Aussagen sind bereits mit etablierten physikalischen und mathematischen Verfahren vollständig beschreibbar.</w:t>
      </w:r>
    </w:p>
    <w:p w14:paraId="47DEDA0D" w14:textId="77777777" w:rsidR="00817FBD" w:rsidRPr="00817FBD" w:rsidRDefault="00817FBD" w:rsidP="00817FBD">
      <w:r w:rsidRPr="00817FBD">
        <w:t>Für die wissenschaftliche Bewertung des FRZK wäre deshalb zu prüfen, ob die zusätzliche Darstellung gegenüber einer geeigneten gewöhnlichen Skizze oder einem Weg-Zeit-Diagramm einen nachvollziehbaren Vorteil besitzt.</w:t>
      </w:r>
    </w:p>
    <w:p w14:paraId="4B5FF798" w14:textId="77777777" w:rsidR="00817FBD" w:rsidRPr="00817FBD" w:rsidRDefault="00817FBD" w:rsidP="00817FBD">
      <w:r w:rsidRPr="00817FBD">
        <w:t>Eine weitere wichtige Frage betrifft die Unterscheidung zwischen mathematischer Zeitabhängigkeit und physikalischer Kausalität.</w:t>
      </w:r>
    </w:p>
    <w:p w14:paraId="3BAA5803" w14:textId="77777777" w:rsidR="00817FBD" w:rsidRPr="00817FBD" w:rsidRDefault="00817FBD" w:rsidP="00817FBD">
      <w:r w:rsidRPr="00817FBD">
        <w:lastRenderedPageBreak/>
        <w:t>Eine mathematische Funktion kann beschreiben, wie sich eine Größe mit einem zeitlichen Parameter verändert. Daraus folgt jedoch nicht automatisch, welche physikalischen Ursachen für diese Veränderung verantwortlich sind.</w:t>
      </w:r>
    </w:p>
    <w:p w14:paraId="10FF441C" w14:textId="77777777" w:rsidR="00817FBD" w:rsidRPr="00817FBD" w:rsidRDefault="00817FBD" w:rsidP="00817FBD">
      <w:r w:rsidRPr="00817FBD">
        <w:t>Ebenso kann eine Korrelation zwischen zwei zeitabhängigen Größen vorliegen, ohne dass bereits eine kausale Beziehung zwischen ihnen nachgewiesen wurde.</w:t>
      </w:r>
    </w:p>
    <w:p w14:paraId="2BE4918F" w14:textId="77777777" w:rsidR="00817FBD" w:rsidRPr="00817FBD" w:rsidRDefault="00817FBD" w:rsidP="00817FBD">
      <w:r w:rsidRPr="00817FBD">
        <w:t>Die Bezeichnung einer unabhängigen Variablen als Zeit verändert diese grundlegende Unterscheidung nicht.</w:t>
      </w:r>
    </w:p>
    <w:p w14:paraId="7AB0D4F1" w14:textId="77777777" w:rsidR="00817FBD" w:rsidRPr="00817FBD" w:rsidRDefault="00817FBD" w:rsidP="00817FBD">
      <w:r w:rsidRPr="00817FBD">
        <w:t>Für das FRZK bedeutet dies, dass eine zeitlich gerichtete Darstellung nicht ohne zusätzliche Voraussetzungen als Ursache-Wirkungs-Diagramm interpretiert werden darf.</w:t>
      </w:r>
    </w:p>
    <w:p w14:paraId="6CE61204" w14:textId="77777777" w:rsidR="00817FBD" w:rsidRPr="00817FBD" w:rsidRDefault="00817FBD" w:rsidP="00817FBD">
      <w:r w:rsidRPr="00817FBD">
        <w:t>Ein Pfeil kann beispielsweise einen zeitlichen Ablauf oder eine funktionale Zuordnung kennzeichnen. Welche Bedeutung vorliegt, muss ausdrücklich angegeben werden.</w:t>
      </w:r>
    </w:p>
    <w:p w14:paraId="514E1605" w14:textId="77777777" w:rsidR="00817FBD" w:rsidRPr="00817FBD" w:rsidRDefault="00817FBD" w:rsidP="00817FBD">
      <w:r w:rsidRPr="00817FBD">
        <w:t>Eine kausale Interpretation verlangt zusätzliche fachliche Annahmen oder empirische Belege.</w:t>
      </w:r>
    </w:p>
    <w:p w14:paraId="3BAF8D51" w14:textId="77777777" w:rsidR="00817FBD" w:rsidRPr="00817FBD" w:rsidRDefault="00817FBD" w:rsidP="00817FBD">
      <w:r w:rsidRPr="00817FBD">
        <w:t>Dies entspricht der bereits in den systemtheoretischen und erkenntnistheoretischen Untersuchungen herausgearbeiteten Trennung zwischen mathematischer Berechenbarkeit und physikalischer Ursache.</w:t>
      </w:r>
    </w:p>
    <w:p w14:paraId="58CD2B8D" w14:textId="77777777" w:rsidR="00817FBD" w:rsidRPr="00817FBD" w:rsidRDefault="00817FBD" w:rsidP="00817FBD">
      <w:r w:rsidRPr="00817FBD">
        <w:t>Die Unterscheidung ist besonders dann notwendig, wenn mehrere zeitabhängige Beziehungen innerhalb einer gemeinsamen Darstellung miteinander verknüpft werden.</w:t>
      </w:r>
    </w:p>
    <w:p w14:paraId="520C92DE" w14:textId="77777777" w:rsidR="00817FBD" w:rsidRPr="00817FBD" w:rsidRDefault="00817FBD" w:rsidP="00817FBD">
      <w:r w:rsidRPr="00817FBD">
        <w:t>Auch die Begriffe Anfangszustand und Endzustand müssen dabei sorgfältig verwendet werden.</w:t>
      </w:r>
    </w:p>
    <w:p w14:paraId="476B35E6" w14:textId="77777777" w:rsidR="00817FBD" w:rsidRPr="00817FBD" w:rsidRDefault="00817FBD" w:rsidP="00817FBD">
      <w:r w:rsidRPr="00817FBD">
        <w:t>Ein mathematischer Anfangszustand bezeichnet zunächst die Werte oder Eigenschaften, die für die Bearbeitung einer bestimmten Aufgabe als Ausgangsbedingungen festgelegt werden.</w:t>
      </w:r>
    </w:p>
    <w:p w14:paraId="76FF9DEE" w14:textId="77777777" w:rsidR="00817FBD" w:rsidRPr="00817FBD" w:rsidRDefault="00817FBD" w:rsidP="00817FBD">
      <w:r w:rsidRPr="00817FBD">
        <w:t>Ein Endzustand kann das Ergebnis einer mathematischen Entwicklung oder einer physikalischen Veränderung bezeichnen.</w:t>
      </w:r>
    </w:p>
    <w:p w14:paraId="475AAA72" w14:textId="77777777" w:rsidR="00817FBD" w:rsidRPr="00817FBD" w:rsidRDefault="00817FBD" w:rsidP="00817FBD">
      <w:r w:rsidRPr="00817FBD">
        <w:t>Daraus folgt aber nicht, dass jeder mathematische Grenzprozess einen tatsächlich durchlaufenen physikalischen Prozess darstellt.</w:t>
      </w:r>
    </w:p>
    <w:p w14:paraId="7C49C255" w14:textId="77777777" w:rsidR="00817FBD" w:rsidRPr="00817FBD" w:rsidRDefault="00817FBD" w:rsidP="00817FBD">
      <w:r w:rsidRPr="00817FBD">
        <w:t>Wenn eine Variable gegen null strebt, wird damit zunächst eine mathematische Annäherung beschrieben. Eine physikalische Bewegung ist dafür nicht notwendig.</w:t>
      </w:r>
    </w:p>
    <w:p w14:paraId="34B13ECD" w14:textId="77777777" w:rsidR="00817FBD" w:rsidRPr="00817FBD" w:rsidRDefault="00817FBD" w:rsidP="00817FBD">
      <w:r w:rsidRPr="00817FBD">
        <w:t>Die Verwendung von +0 und −0 innerhalb des FRZK muss diese Unterscheidung erhalten.</w:t>
      </w:r>
    </w:p>
    <w:p w14:paraId="0EC30522" w14:textId="77777777" w:rsidR="00817FBD" w:rsidRPr="00817FBD" w:rsidRDefault="00817FBD" w:rsidP="00817FBD">
      <w:r w:rsidRPr="00817FBD">
        <w:t>Die gerichteten Nullzustände sollen innerhalb einer ausdrücklich definierten symbolischen Bearbeitung bestimmte Informationen über die Annäherungsrichtung verfügbar machen.</w:t>
      </w:r>
    </w:p>
    <w:p w14:paraId="6AA8A7D7" w14:textId="77777777" w:rsidR="00817FBD" w:rsidRPr="00817FBD" w:rsidRDefault="00817FBD" w:rsidP="00817FBD">
      <w:r w:rsidRPr="00817FBD">
        <w:t>Daraus folgt jedoch nicht, dass an einem physikalischen Ort zwei verschiedene reale Nullzustände existieren.</w:t>
      </w:r>
    </w:p>
    <w:p w14:paraId="633BCFAD" w14:textId="77777777" w:rsidR="00817FBD" w:rsidRPr="00817FBD" w:rsidRDefault="00817FBD" w:rsidP="00817FBD">
      <w:r w:rsidRPr="00817FBD">
        <w:t>Ebenso darf das Vorzeichen eines gerichteten skalaren Nullzustands nicht ohne zusätzliche Definition mit einer räumlichen Bewegungsrichtung oder einer zeitlichen Orientierung identifiziert werden.</w:t>
      </w:r>
    </w:p>
    <w:p w14:paraId="089B0142" w14:textId="77777777" w:rsidR="00817FBD" w:rsidRPr="00817FBD" w:rsidRDefault="00817FBD" w:rsidP="00817FBD">
      <w:r w:rsidRPr="00817FBD">
        <w:t>Die positive und negative Annäherungsrichtung auf einer Zahlengeraden sind zunächst mathematische Begriffe.</w:t>
      </w:r>
    </w:p>
    <w:p w14:paraId="3D8BF98C" w14:textId="77777777" w:rsidR="00817FBD" w:rsidRPr="00817FBD" w:rsidRDefault="00817FBD" w:rsidP="00817FBD">
      <w:r w:rsidRPr="00817FBD">
        <w:t>Welche physikalische Bedeutung eine solche Annäherung in einer konkreten Aufgabe besitzt, hängt von der Interpretation der betreffenden Größe ab.</w:t>
      </w:r>
    </w:p>
    <w:p w14:paraId="3DF14F05" w14:textId="77777777" w:rsidR="00817FBD" w:rsidRPr="00817FBD" w:rsidRDefault="00817FBD" w:rsidP="00817FBD">
      <w:r w:rsidRPr="00817FBD">
        <w:lastRenderedPageBreak/>
        <w:t>Wenn die unabhängige Variable eine Länge beschreibt, kann die mathematische Annäherung eine andere sachliche Bedeutung besitzen als bei einer elektrischen Spannung oder einem zeitlichen Parameter.</w:t>
      </w:r>
    </w:p>
    <w:p w14:paraId="6D714084" w14:textId="77777777" w:rsidR="00817FBD" w:rsidRPr="00817FBD" w:rsidRDefault="00817FBD" w:rsidP="00817FBD">
      <w:r w:rsidRPr="00817FBD">
        <w:t>Eine gemeinsame Symbolik kann diese unterschiedlichen Aufgaben ordnen. Sie darf ihre physikalischen Bedeutungen aber nicht unbemerkt gleichsetzen.</w:t>
      </w:r>
    </w:p>
    <w:p w14:paraId="2CC4EFA8" w14:textId="77777777" w:rsidR="00817FBD" w:rsidRPr="00817FBD" w:rsidRDefault="00817FBD" w:rsidP="00817FBD">
      <w:r w:rsidRPr="00817FBD">
        <w:t>Dasselbe gilt für die symbolischen Unendlichkeitswerte +∞ und −∞.</w:t>
      </w:r>
    </w:p>
    <w:p w14:paraId="1A2AC27F" w14:textId="77777777" w:rsidR="00817FBD" w:rsidRPr="00817FBD" w:rsidRDefault="00817FBD" w:rsidP="00817FBD">
      <w:r w:rsidRPr="00817FBD">
        <w:t>In der mathematischen Analysis können diese Symbole bestimmte Formen unbegrenzten Verhaltens kennzeichnen.</w:t>
      </w:r>
    </w:p>
    <w:p w14:paraId="75743A08" w14:textId="77777777" w:rsidR="00817FBD" w:rsidRPr="00817FBD" w:rsidRDefault="00817FBD" w:rsidP="00817FBD">
      <w:r w:rsidRPr="00817FBD">
        <w:t>Daraus folgt nicht, dass ein physikalischer Messwert tatsächlich als gewöhnliche unendliche Größe vorliegt.</w:t>
      </w:r>
    </w:p>
    <w:p w14:paraId="06E33215" w14:textId="77777777" w:rsidR="00817FBD" w:rsidRPr="00817FBD" w:rsidRDefault="00817FBD" w:rsidP="00817FBD">
      <w:r w:rsidRPr="00817FBD">
        <w:t>Ein mathematisches Modell kann in einem Grenzfall unbegrenztes Wachstum vorhersagen. Eine solche Aussage kann darauf hinweisen, dass das Modell innerhalb des betrachteten Bereichs ein bestimmtes asymptotisches Verhalten besitzt.</w:t>
      </w:r>
    </w:p>
    <w:p w14:paraId="5504F5C4" w14:textId="77777777" w:rsidR="00817FBD" w:rsidRPr="00817FBD" w:rsidRDefault="00817FBD" w:rsidP="00817FBD">
      <w:r w:rsidRPr="00817FBD">
        <w:t>Sie kann aber auch die Grenzen der verwendeten Näherung sichtbar machen.</w:t>
      </w:r>
    </w:p>
    <w:p w14:paraId="3A554B80" w14:textId="77777777" w:rsidR="00817FBD" w:rsidRPr="00817FBD" w:rsidRDefault="00817FBD" w:rsidP="00817FBD">
      <w:r w:rsidRPr="00817FBD">
        <w:t>Welche Bedeutung vorliegt, muss aus dem konkreten mathematischen und physikalischen Zusammenhang hervorgehen.</w:t>
      </w:r>
    </w:p>
    <w:p w14:paraId="753E4B88" w14:textId="77777777" w:rsidR="00817FBD" w:rsidRPr="00817FBD" w:rsidRDefault="00817FBD" w:rsidP="00817FBD">
      <w:r w:rsidRPr="00817FBD">
        <w:t>Wenn beispielsweise ein mathematischer Ausdruck an einer bestimmten Stelle divergiert, bedeutet dies nicht automatisch, dass an der entsprechenden physikalischen Stelle eine tatsächlich messbare unendliche Größe existiert.</w:t>
      </w:r>
    </w:p>
    <w:p w14:paraId="71E49F08" w14:textId="77777777" w:rsidR="00817FBD" w:rsidRPr="00817FBD" w:rsidRDefault="00817FBD" w:rsidP="00817FBD">
      <w:r w:rsidRPr="00817FBD">
        <w:t>Eine physikalische Interpretation verlangt vielmehr die Prüfung, ob das Modell in diesem Bereich überhaupt anwendbar ist.</w:t>
      </w:r>
    </w:p>
    <w:p w14:paraId="6AB5F535" w14:textId="77777777" w:rsidR="00817FBD" w:rsidRPr="00817FBD" w:rsidRDefault="00817FBD" w:rsidP="00817FBD">
      <w:r w:rsidRPr="00817FBD">
        <w:t>Für das FRZK ergibt sich daraus die Notwendigkeit, den Geltungsbereich seiner symbolischen Rechenregeln ausdrücklich zu begrenzen.</w:t>
      </w:r>
    </w:p>
    <w:p w14:paraId="618CE378" w14:textId="77777777" w:rsidR="00817FBD" w:rsidRPr="00817FBD" w:rsidRDefault="00817FBD" w:rsidP="00817FBD">
      <w:r w:rsidRPr="00817FBD">
        <w:t>Die Verwendung von +∞ und −∞ darf nicht dazu führen, dass mathematische Grenzaussagen ohne weitere Prüfung als reale physikalische Zustände interpretiert werden.</w:t>
      </w:r>
    </w:p>
    <w:p w14:paraId="74FF5E0A" w14:textId="77777777" w:rsidR="00817FBD" w:rsidRPr="00817FBD" w:rsidRDefault="00817FBD" w:rsidP="00817FBD">
      <w:r w:rsidRPr="00817FBD">
        <w:t>Insbesondere sind unbestimmte Formen nicht allein aufgrund ihrer symbolischen Gestalt eindeutig auswertbar.</w:t>
      </w:r>
    </w:p>
    <w:p w14:paraId="03C7919C" w14:textId="77777777" w:rsidR="00817FBD" w:rsidRPr="00817FBD" w:rsidRDefault="00817FBD" w:rsidP="00817FBD">
      <w:r w:rsidRPr="00817FBD">
        <w:t>Ein Quotient zweier unbegrenzt wachsender Funktionen kann unterschiedliche Grenzverhalten besitzen. Seine Auswertung verlangt zusätzliche Informationen über die beteiligten Funktionen und ihre jeweiligen Voraussetzungen.</w:t>
      </w:r>
    </w:p>
    <w:p w14:paraId="1A29B769" w14:textId="77777777" w:rsidR="00817FBD" w:rsidRPr="00817FBD" w:rsidRDefault="00817FBD" w:rsidP="00817FBD">
      <w:r w:rsidRPr="00817FBD">
        <w:t>Die besondere FRZK-Symbolik müsste diese Unterschiede mathematisch korrekt behandeln.</w:t>
      </w:r>
    </w:p>
    <w:p w14:paraId="4D6DF14A" w14:textId="77777777" w:rsidR="00817FBD" w:rsidRPr="00817FBD" w:rsidRDefault="00817FBD" w:rsidP="00817FBD">
      <w:r w:rsidRPr="00817FBD">
        <w:t>Ein möglicher didaktischer Vorteil wäre nur dann gegeben, wenn die Verwendung der zusätzlichen Symbole das Erkennen solcher Unterschiede unterstützt und keine neuen fachlichen Fehlvorstellungen erzeugt.</w:t>
      </w:r>
    </w:p>
    <w:p w14:paraId="0DCE7BED" w14:textId="77777777" w:rsidR="00817FBD" w:rsidRPr="00817FBD" w:rsidRDefault="00817FBD" w:rsidP="00817FBD">
      <w:r w:rsidRPr="00817FBD">
        <w:t>Damit komme ich erneut zum Orientierungserhalt bei der Skalarmultiplikation mit null.</w:t>
      </w:r>
    </w:p>
    <w:p w14:paraId="4574F6FC" w14:textId="77777777" w:rsidR="00817FBD" w:rsidRPr="00817FBD" w:rsidRDefault="00817FBD" w:rsidP="00817FBD">
      <w:r w:rsidRPr="00817FBD">
        <w:t>Die gewöhnliche Skalarmultiplikation eines Vektors mit dem Skalar null führt zum Nullvektor.</w:t>
      </w:r>
    </w:p>
    <w:p w14:paraId="3333EAC1" w14:textId="77777777" w:rsidR="00817FBD" w:rsidRPr="00817FBD" w:rsidRDefault="00817FBD" w:rsidP="00817FBD">
      <w:r w:rsidRPr="00817FBD">
        <w:t>Aus dem gewöhnlichen Nullvektor allein lässt sich nicht feststellen, welche Orientierung ein möglicherweise zuvor vorhandener Vektor besessen hat.</w:t>
      </w:r>
    </w:p>
    <w:p w14:paraId="69C1B358" w14:textId="77777777" w:rsidR="00817FBD" w:rsidRPr="00817FBD" w:rsidRDefault="00817FBD" w:rsidP="00817FBD">
      <w:r w:rsidRPr="00817FBD">
        <w:t>Das FRZK sieht ausdrücklich vor, diese Information zu bewahren.</w:t>
      </w:r>
    </w:p>
    <w:p w14:paraId="470A30E1" w14:textId="77777777" w:rsidR="00817FBD" w:rsidRPr="00817FBD" w:rsidRDefault="00817FBD" w:rsidP="00817FBD">
      <w:r w:rsidRPr="00817FBD">
        <w:lastRenderedPageBreak/>
        <w:t>Eine solche Festlegung kann zunächst als Forderung an eine erweiterte mathematische Zustandsbeschreibung verstanden werden.</w:t>
      </w:r>
    </w:p>
    <w:p w14:paraId="6D01EF84" w14:textId="77777777" w:rsidR="00817FBD" w:rsidRPr="00817FBD" w:rsidRDefault="00817FBD" w:rsidP="00817FBD">
      <w:r w:rsidRPr="00817FBD">
        <w:t>Soll die ursprüngliche Orientierung innerhalb des Ergebnisses unterscheidbar bleiben, muss sie in einer geeigneten mathematischen Form zusätzlich repräsentiert werden.</w:t>
      </w:r>
    </w:p>
    <w:p w14:paraId="7E4E9B9A" w14:textId="77777777" w:rsidR="00817FBD" w:rsidRPr="00817FBD" w:rsidRDefault="00817FBD" w:rsidP="00817FBD">
      <w:r w:rsidRPr="00817FBD">
        <w:t>Dabei darf nicht behauptet werden, der gewöhnliche Nullvektor besitze innerhalb der üblichen linearen Algebra bereits die betreffende Richtung.</w:t>
      </w:r>
    </w:p>
    <w:p w14:paraId="28B45E81" w14:textId="77777777" w:rsidR="00817FBD" w:rsidRPr="00817FBD" w:rsidRDefault="00817FBD" w:rsidP="00817FBD">
      <w:r w:rsidRPr="00817FBD">
        <w:t>Ebenso darf der mathematische Orientierungserhalt nicht ohne zusätzliche Begründung als physikalisches Erhaltungsprinzip interpretiert werden.</w:t>
      </w:r>
    </w:p>
    <w:p w14:paraId="2A9A4292" w14:textId="77777777" w:rsidR="00817FBD" w:rsidRPr="00817FBD" w:rsidRDefault="00817FBD" w:rsidP="00817FBD">
      <w:r w:rsidRPr="00817FBD">
        <w:t>Die mathematische Speicherung einer Richtungsinformation ist nicht mit der physikalischen Erhaltung von Impuls, Energie oder einer anderen durch entsprechende Naturgesetze bestimmten Größe gleichzusetzen.</w:t>
      </w:r>
    </w:p>
    <w:p w14:paraId="7AF8AE5B" w14:textId="77777777" w:rsidR="00817FBD" w:rsidRPr="00817FBD" w:rsidRDefault="00817FBD" w:rsidP="00817FBD">
      <w:r w:rsidRPr="00817FBD">
        <w:t>Für eine physikalische Modellanwendung müsste ausdrücklich festgelegt werden, welche Größe die Orientierung beschreibt und weshalb die betreffende Information unter den gegebenen Bedingungen relevant bleibt.</w:t>
      </w:r>
    </w:p>
    <w:p w14:paraId="3145D8AA" w14:textId="77777777" w:rsidR="00817FBD" w:rsidRPr="00817FBD" w:rsidRDefault="00817FBD" w:rsidP="00817FBD">
      <w:r w:rsidRPr="00817FBD">
        <w:t>Dies könnte beispielsweise eine Information über die Richtung eines früheren Zustands sein. Ihre weitere Verwendung wäre dann eine Eigenschaft des gewählten Modells und seiner Zustandsbeschreibung.</w:t>
      </w:r>
    </w:p>
    <w:p w14:paraId="5F95B21F" w14:textId="77777777" w:rsidR="00817FBD" w:rsidRPr="00817FBD" w:rsidRDefault="00817FBD" w:rsidP="00817FBD">
      <w:r w:rsidRPr="00817FBD">
        <w:t>Daraus folgt jedoch noch keine allgemeine Aussage über den Zustand eines realen physikalischen Systems.</w:t>
      </w:r>
    </w:p>
    <w:p w14:paraId="0CDF2A3A" w14:textId="77777777" w:rsidR="00817FBD" w:rsidRPr="00817FBD" w:rsidRDefault="00817FBD" w:rsidP="00817FBD">
      <w:r w:rsidRPr="00817FBD">
        <w:t>Eine zusätzliche mathematische Zustandsinformation ist deshalb von einer physikalisch nachgewiesenen Eigenschaft zu unterscheiden.</w:t>
      </w:r>
    </w:p>
    <w:p w14:paraId="6863BA2D" w14:textId="77777777" w:rsidR="00817FBD" w:rsidRPr="00817FBD" w:rsidRDefault="00817FBD" w:rsidP="00817FBD">
      <w:r w:rsidRPr="00817FBD">
        <w:t>Die Möglichkeit, solche Informationen innerhalb einer Darstellung sichtbar zu halten, könnte für bestimmte Aufgaben didaktisch interessant sein. Sie muss aber getrennt von der mathematischen Konsistenz und der physikalischen Interpretation beurteilt werden.</w:t>
      </w:r>
    </w:p>
    <w:p w14:paraId="54EA38A6" w14:textId="77777777" w:rsidR="00817FBD" w:rsidRPr="00817FBD" w:rsidRDefault="00817FBD" w:rsidP="00817FBD">
      <w:r w:rsidRPr="00817FBD">
        <w:t>Eine weitere Besonderheit ergibt sich aus der orthogonalen Ausgangsorientierung im Grenzzustand null.</w:t>
      </w:r>
    </w:p>
    <w:p w14:paraId="388C0C26" w14:textId="77777777" w:rsidR="00817FBD" w:rsidRPr="00817FBD" w:rsidRDefault="00817FBD" w:rsidP="00817FBD">
      <w:r w:rsidRPr="00817FBD">
        <w:t>Das FRZK schreibt nicht vor, welche Geometrie ein funktionaler Zusammenhang später besitzen muss. Es fordert lediglich eine orthogonale Ausgangsorientierung im betreffenden Grenzzustand.</w:t>
      </w:r>
    </w:p>
    <w:p w14:paraId="6FBAF175" w14:textId="77777777" w:rsidR="00817FBD" w:rsidRPr="00817FBD" w:rsidRDefault="00817FBD" w:rsidP="00817FBD">
      <w:r w:rsidRPr="00817FBD">
        <w:t>Diese Unterscheidung muss auch bei physikalischen Modellen erhalten bleiben.</w:t>
      </w:r>
    </w:p>
    <w:p w14:paraId="71CE05AB" w14:textId="77777777" w:rsidR="00817FBD" w:rsidRPr="00817FBD" w:rsidRDefault="00817FBD" w:rsidP="00817FBD">
      <w:r w:rsidRPr="00817FBD">
        <w:t xml:space="preserve">Die Orthogonalität der Ausgangsorientierung kann nicht allein aus einer rechtwinkligen Darstellung abgeleitet werden. Sie verlangt eine mathematische Definition der betreffenden Richtungen und des verwendeten </w:t>
      </w:r>
      <w:proofErr w:type="spellStart"/>
      <w:r w:rsidRPr="00817FBD">
        <w:t>Orthogonalitätsbegriffs</w:t>
      </w:r>
      <w:proofErr w:type="spellEnd"/>
      <w:r w:rsidRPr="00817FBD">
        <w:t>.</w:t>
      </w:r>
    </w:p>
    <w:p w14:paraId="07BC6E2E" w14:textId="77777777" w:rsidR="00817FBD" w:rsidRPr="00817FBD" w:rsidRDefault="00817FBD" w:rsidP="00817FBD">
      <w:r w:rsidRPr="00817FBD">
        <w:t>Ebenso muss bestimmt werden, was mit dem Grenzzustand null gemeint ist und welcher Grenzparameter dabei verwendet wird.</w:t>
      </w:r>
    </w:p>
    <w:p w14:paraId="62DB9454" w14:textId="77777777" w:rsidR="00817FBD" w:rsidRPr="00817FBD" w:rsidRDefault="00817FBD" w:rsidP="00817FBD">
      <w:r w:rsidRPr="00817FBD">
        <w:t>Die leere Menge selbst enthält keine Achsen, denen ohne weitere Definition eine Orientierung zugewiesen werden könnte.</w:t>
      </w:r>
    </w:p>
    <w:p w14:paraId="1CD64E82" w14:textId="77777777" w:rsidR="00817FBD" w:rsidRPr="00817FBD" w:rsidRDefault="00817FBD" w:rsidP="00817FBD">
      <w:r w:rsidRPr="00817FBD">
        <w:t>Soll das FRZK eine orthogonale Ausgangsorientierung verwenden, muss diese deshalb innerhalb einer ausdrücklich bestimmten Ausgangsstruktur definiert werden.</w:t>
      </w:r>
    </w:p>
    <w:p w14:paraId="648E8B98" w14:textId="77777777" w:rsidR="00817FBD" w:rsidRPr="00817FBD" w:rsidRDefault="00817FBD" w:rsidP="00817FBD">
      <w:r w:rsidRPr="00817FBD">
        <w:t>Erst auf dieser Grundlage lässt sich untersuchen, welche späteren funktionalen Beziehungen konstruiert werden können.</w:t>
      </w:r>
    </w:p>
    <w:p w14:paraId="4B8E332A" w14:textId="77777777" w:rsidR="00817FBD" w:rsidRPr="00817FBD" w:rsidRDefault="00817FBD" w:rsidP="00817FBD">
      <w:r w:rsidRPr="00817FBD">
        <w:lastRenderedPageBreak/>
        <w:t>Eine physikalische Interpretation müsste zusätzlich bestimmen, welche Eigenschaften dieser mathematischen Ausgangsstruktur tatsächlich einem physikalischen Gegenstand oder einer physikalischen Theorie zugeordnet werden dürfen.</w:t>
      </w:r>
    </w:p>
    <w:p w14:paraId="294DB025" w14:textId="77777777" w:rsidR="00817FBD" w:rsidRPr="00817FBD" w:rsidRDefault="00817FBD" w:rsidP="00817FBD">
      <w:r w:rsidRPr="00817FBD">
        <w:t>Eine solche Interpretation ist nicht bereits durch die Wahl einer grafischen Darstellung gerechtfertigt.</w:t>
      </w:r>
    </w:p>
    <w:p w14:paraId="246B45C6" w14:textId="77777777" w:rsidR="00817FBD" w:rsidRPr="00817FBD" w:rsidRDefault="00817FBD" w:rsidP="00817FBD">
      <w:r w:rsidRPr="00817FBD">
        <w:t>Besonders wichtig ist dabei, dass die Geometrie späterer Zusammenhänge frei von einer allgemeinen FRZK-Vorgabe bleiben soll.</w:t>
      </w:r>
    </w:p>
    <w:p w14:paraId="42607799" w14:textId="77777777" w:rsidR="00817FBD" w:rsidRPr="00817FBD" w:rsidRDefault="00817FBD" w:rsidP="00817FBD">
      <w:r w:rsidRPr="00817FBD">
        <w:t>Das bedeutet allerdings nicht, dass innerhalb eines konkreten physikalischen Modells beliebige geometrische Beziehungen zulässig wären.</w:t>
      </w:r>
    </w:p>
    <w:p w14:paraId="09D90B0B" w14:textId="77777777" w:rsidR="00817FBD" w:rsidRPr="00817FBD" w:rsidRDefault="00817FBD" w:rsidP="00817FBD">
      <w:r w:rsidRPr="00817FBD">
        <w:t>Wenn eine bestimmte physikalische Theorie eine metrische oder dynamische Struktur voraussetzt, muss diese erhalten bleiben.</w:t>
      </w:r>
    </w:p>
    <w:p w14:paraId="66894C08" w14:textId="77777777" w:rsidR="00817FBD" w:rsidRPr="00817FBD" w:rsidRDefault="00817FBD" w:rsidP="00817FBD">
      <w:r w:rsidRPr="00817FBD">
        <w:t>Die mathematische Freiheit des Darstellungsrahmens kann deshalb nicht die Gültigkeitsbedingungen des jeweils dargestellten Modells ersetzen.</w:t>
      </w:r>
    </w:p>
    <w:p w14:paraId="3C36C119" w14:textId="77777777" w:rsidR="00817FBD" w:rsidRPr="00817FBD" w:rsidRDefault="00817FBD" w:rsidP="00817FBD">
      <w:r w:rsidRPr="00817FBD">
        <w:t>Für die didaktische Nutzung des FRZK ist diese Unterscheidung wesentlich.</w:t>
      </w:r>
    </w:p>
    <w:p w14:paraId="1B9AAF08" w14:textId="77777777" w:rsidR="00817FBD" w:rsidRPr="00817FBD" w:rsidRDefault="00817FBD" w:rsidP="00817FBD">
      <w:r w:rsidRPr="00817FBD">
        <w:t>Eine Darstellung sollte Lernenden ermöglichen, die für eine Aufgabe notwendigen geometrischen Beziehungen zu erkennen. Sie darf aber nicht suggerieren, dass die dargestellte Geometrie allein aus der allgemeinen Form des FRZK folgt.</w:t>
      </w:r>
    </w:p>
    <w:p w14:paraId="18397C4F" w14:textId="77777777" w:rsidR="00817FBD" w:rsidRPr="00817FBD" w:rsidRDefault="00817FBD" w:rsidP="00817FBD">
      <w:r w:rsidRPr="00817FBD">
        <w:t>Insbesondere darf die gemeinsame Darstellung von Raum- und Zeitgrößen nicht als Beweis einer eigenen physikalischen Raumzeittheorie verstanden werden.</w:t>
      </w:r>
    </w:p>
    <w:p w14:paraId="7062913A" w14:textId="77777777" w:rsidR="00817FBD" w:rsidRPr="00817FBD" w:rsidRDefault="00817FBD" w:rsidP="00817FBD">
      <w:r w:rsidRPr="00817FBD">
        <w:t>Damit entsteht eine weitere Anforderung an die Bedeutung des Begriffs Kohärenz.</w:t>
      </w:r>
    </w:p>
    <w:p w14:paraId="106A568F" w14:textId="77777777" w:rsidR="00817FBD" w:rsidRPr="00817FBD" w:rsidRDefault="00817FBD" w:rsidP="00817FBD">
      <w:r w:rsidRPr="00817FBD">
        <w:t>In der physikalischen Optik besitzt Kohärenz eine fachlich bestimmte Bedeutung, die mit statistischen und phasenbezogenen Eigenschaften von Wellenfeldern verbunden ist.</w:t>
      </w:r>
    </w:p>
    <w:p w14:paraId="5A87626C" w14:textId="77777777" w:rsidR="00817FBD" w:rsidRPr="00817FBD" w:rsidRDefault="00817FBD" w:rsidP="00817FBD">
      <w:r w:rsidRPr="00817FBD">
        <w:t>Eine methodische Kohärenz mathematischer Darstellungen bezeichnet dagegen zunächst die Vereinbarkeit und Nachvollziehbarkeit ihrer Informationen und Beziehungen.</w:t>
      </w:r>
    </w:p>
    <w:p w14:paraId="16D7A519" w14:textId="77777777" w:rsidR="00817FBD" w:rsidRPr="00817FBD" w:rsidRDefault="00817FBD" w:rsidP="00817FBD">
      <w:r w:rsidRPr="00817FBD">
        <w:t>Beide Verwendungen sind nicht identisch.</w:t>
      </w:r>
    </w:p>
    <w:p w14:paraId="69E57E15" w14:textId="77777777" w:rsidR="00817FBD" w:rsidRPr="00817FBD" w:rsidRDefault="00817FBD" w:rsidP="00817FBD">
      <w:r w:rsidRPr="00817FBD">
        <w:t>Wenn das FRZK als methodisch-didaktischer Darstellungsrahmen die Kohärenz einer Aufgabenbeschreibung verbessern soll, muss geklärt werden, welche Eigenschaften damit gemeint sind.</w:t>
      </w:r>
    </w:p>
    <w:p w14:paraId="2422C8D7" w14:textId="77777777" w:rsidR="00817FBD" w:rsidRPr="00817FBD" w:rsidRDefault="00817FBD" w:rsidP="00817FBD">
      <w:r w:rsidRPr="00817FBD">
        <w:t>Dies könnte beispielsweise bedeuten, dass verwendete Größen eindeutig definiert sind, dass Voraussetzungen nicht verloren gehen und dass mathematische Folgerungen widerspruchsfrei auf den angegebenen Beziehungen beruhen.</w:t>
      </w:r>
    </w:p>
    <w:p w14:paraId="657FB872" w14:textId="77777777" w:rsidR="00817FBD" w:rsidRPr="00817FBD" w:rsidRDefault="00817FBD" w:rsidP="00817FBD">
      <w:r w:rsidRPr="00817FBD">
        <w:t>Eine solche methodische Bedeutung ist nicht automatisch mit physikalischer Wellenkohärenz gleichzusetzen.</w:t>
      </w:r>
    </w:p>
    <w:p w14:paraId="6FD3CD2B" w14:textId="77777777" w:rsidR="00817FBD" w:rsidRPr="00817FBD" w:rsidRDefault="00817FBD" w:rsidP="00817FBD">
      <w:r w:rsidRPr="00817FBD">
        <w:t>Soll innerhalb des FRZK eine eigene mathematische Kohärenzgröße definiert werden, müsste diese wiederum ausdrücklich formalisiert und gegen etablierte physikalische und mathematische Begriffe abgegrenzt werden.</w:t>
      </w:r>
    </w:p>
    <w:p w14:paraId="2B72F012" w14:textId="77777777" w:rsidR="00817FBD" w:rsidRPr="00817FBD" w:rsidRDefault="00817FBD" w:rsidP="00817FBD">
      <w:r w:rsidRPr="00817FBD">
        <w:t>Die bisher untersuchte Literatur begründet dafür keine bereits nachgewiesene neue physikalische Eigenschaft.</w:t>
      </w:r>
    </w:p>
    <w:p w14:paraId="7370A958" w14:textId="77777777" w:rsidR="00817FBD" w:rsidRPr="00817FBD" w:rsidRDefault="00817FBD" w:rsidP="00817FBD">
      <w:r w:rsidRPr="00817FBD">
        <w:t>Sie zeigt vielmehr, dass eine wissenschaftlich tragfähige Verwendung entsprechender Begriffe eine eindeutige Definition und eine klare Zuordnung zum jeweiligen Untersuchungsgegenstand verlangt.</w:t>
      </w:r>
    </w:p>
    <w:p w14:paraId="441D87C2" w14:textId="77777777" w:rsidR="00817FBD" w:rsidRPr="00817FBD" w:rsidRDefault="00817FBD" w:rsidP="00817FBD">
      <w:r w:rsidRPr="00817FBD">
        <w:lastRenderedPageBreak/>
        <w:t>Für die weitere Entwicklung des FRZK ergibt sich aus diesen Überlegungen eine grundlegende Trennung zwischen mathematischer Darstellung, physikalischer Modellbildung und empirischer Beobachtung.</w:t>
      </w:r>
    </w:p>
    <w:p w14:paraId="3BEE01CE" w14:textId="77777777" w:rsidR="00817FBD" w:rsidRPr="00817FBD" w:rsidRDefault="00817FBD" w:rsidP="00817FBD">
      <w:r w:rsidRPr="00817FBD">
        <w:t>Die mathematische Darstellung ordnet Größen, Funktionen und Beziehungen nach bestimmten formalen Regeln.</w:t>
      </w:r>
    </w:p>
    <w:p w14:paraId="34C81DFE" w14:textId="77777777" w:rsidR="00817FBD" w:rsidRPr="00817FBD" w:rsidRDefault="00817FBD" w:rsidP="00817FBD">
      <w:r w:rsidRPr="00817FBD">
        <w:t>Die physikalische Modellbildung verbindet diese mathematischen Gegenstände mit Eigenschaften eines realen oder idealisierten physikalischen Systems.</w:t>
      </w:r>
    </w:p>
    <w:p w14:paraId="7C337129" w14:textId="77777777" w:rsidR="00817FBD" w:rsidRPr="00817FBD" w:rsidRDefault="00817FBD" w:rsidP="00817FBD">
      <w:r w:rsidRPr="00817FBD">
        <w:t>Die empirische Beobachtung beziehungsweise Messung liefert Informationen, mit denen bestimmte Aussagen des Modells unter geeigneten Bedingungen überprüft werden können.</w:t>
      </w:r>
    </w:p>
    <w:p w14:paraId="5C893491" w14:textId="77777777" w:rsidR="00817FBD" w:rsidRPr="00817FBD" w:rsidRDefault="00817FBD" w:rsidP="00817FBD">
      <w:r w:rsidRPr="00817FBD">
        <w:t>Diese drei Ebenen können sich gegenseitig unterstützen, dürfen jedoch nicht vollständig miteinander gleichgesetzt werden.</w:t>
      </w:r>
    </w:p>
    <w:p w14:paraId="16B2967D" w14:textId="77777777" w:rsidR="00817FBD" w:rsidRPr="00817FBD" w:rsidRDefault="00817FBD" w:rsidP="00817FBD">
      <w:r w:rsidRPr="00817FBD">
        <w:t>Eine mathematische Darstellung kann fachlich korrekt und didaktisch hilfreich sein, ohne einen neuen physikalischen Sachverhalt zu beschreiben.</w:t>
      </w:r>
    </w:p>
    <w:p w14:paraId="5C43FDE5" w14:textId="77777777" w:rsidR="00817FBD" w:rsidRPr="00817FBD" w:rsidRDefault="00817FBD" w:rsidP="00817FBD">
      <w:r w:rsidRPr="00817FBD">
        <w:t>Ein physikalisches Modell kann unter bestimmten Bedingungen erfolgreiche Vorhersagen ermöglichen, obwohl es nicht sämtliche Eigenschaften des untersuchten Gegenstands erfasst.</w:t>
      </w:r>
    </w:p>
    <w:p w14:paraId="377014C8" w14:textId="77777777" w:rsidR="00817FBD" w:rsidRPr="00817FBD" w:rsidRDefault="00817FBD" w:rsidP="00817FBD">
      <w:r w:rsidRPr="00817FBD">
        <w:t>Ein Messergebnis kann schließlich mit einem Modell vereinbar sein, ohne dieses dadurch unter allen denkbaren Bedingungen zu bestätigen.</w:t>
      </w:r>
    </w:p>
    <w:p w14:paraId="61DA0748" w14:textId="77777777" w:rsidR="00817FBD" w:rsidRPr="00817FBD" w:rsidRDefault="00817FBD" w:rsidP="00817FBD">
      <w:r w:rsidRPr="00817FBD">
        <w:t>Für das FRZK bedeutet dies, dass sein methodisch-didaktischer Nutzen unabhängig davon untersucht werden kann, ob seine besonderen symbolischen Festlegungen später eine weitergehende physikalische Interpretation erhalten.</w:t>
      </w:r>
    </w:p>
    <w:p w14:paraId="04565211" w14:textId="77777777" w:rsidR="00817FBD" w:rsidRPr="00817FBD" w:rsidRDefault="00817FBD" w:rsidP="00817FBD">
      <w:r w:rsidRPr="00817FBD">
        <w:t>Der Darstellungsrahmen kann bereits dann einen Gegenstand wissenschaftlicher Untersuchung bilden, wenn er die Bearbeitung etablierter mathematischer und physikalischer Aufgaben nachvollziehbar unterstützt.</w:t>
      </w:r>
    </w:p>
    <w:p w14:paraId="7E9701C8" w14:textId="77777777" w:rsidR="00817FBD" w:rsidRPr="00817FBD" w:rsidRDefault="00817FBD" w:rsidP="00817FBD">
      <w:r w:rsidRPr="00817FBD">
        <w:t>Eine solche Untersuchung müsste jedoch zeigen, ob gegenüber vorhandenen Darstellungsverfahren tatsächlich ein zusätzlicher didaktischer Nutzen entsteht.</w:t>
      </w:r>
    </w:p>
    <w:p w14:paraId="022C4AEC" w14:textId="77777777" w:rsidR="00817FBD" w:rsidRPr="00817FBD" w:rsidRDefault="00817FBD" w:rsidP="00817FBD">
      <w:r w:rsidRPr="00817FBD">
        <w:t>Die bloße Einführung eines gemeinsamen Raum-Zeit-Rahmens ist dafür kein ausreichender Beleg.</w:t>
      </w:r>
    </w:p>
    <w:p w14:paraId="7842FD8C" w14:textId="77777777" w:rsidR="00817FBD" w:rsidRPr="00817FBD" w:rsidRDefault="00817FBD" w:rsidP="00817FBD">
      <w:r w:rsidRPr="00817FBD">
        <w:t>Entsprechende Möglichkeiten bestehen bereits in Koordinatensystemen, Raumzeitdiagrammen, Weg-Zeit-Darstellungen, Zustandsbeschreibungen und mathematischen Messmodellen.</w:t>
      </w:r>
    </w:p>
    <w:p w14:paraId="3D05DE72" w14:textId="77777777" w:rsidR="00817FBD" w:rsidRPr="00817FBD" w:rsidRDefault="00817FBD" w:rsidP="00817FBD">
      <w:r w:rsidRPr="00817FBD">
        <w:t>Für eine wissenschaftlich angemessene Gegenüberstellung muss ich deshalb geeignete etablierte Verfahren als Vergleichsmaßstab berücksichtigen.</w:t>
      </w:r>
    </w:p>
    <w:p w14:paraId="25338C43" w14:textId="77777777" w:rsidR="00817FBD" w:rsidRPr="00817FBD" w:rsidRDefault="00817FBD" w:rsidP="00817FBD">
      <w:r w:rsidRPr="00817FBD">
        <w:t>Ein möglicher Beitrag des FRZK könnte darin liegen, die für eine Aufgabe relevanten Informationen, Beziehungen und Gültigkeitsbedingungen in einer gemeinsamen Darstellung besonders nachvollziehbar zu ordnen.</w:t>
      </w:r>
    </w:p>
    <w:p w14:paraId="4598BFCE" w14:textId="77777777" w:rsidR="00817FBD" w:rsidRPr="00817FBD" w:rsidRDefault="00817FBD" w:rsidP="00817FBD">
      <w:r w:rsidRPr="00817FBD">
        <w:t>Ebenso könnten die besonderen symbolischen Rechenregeln bei ausgewählten mathematischen Aufgaben zusätzliche Bearbeitungsmöglichkeiten eröffnen, sofern ihre mathematische Gültigkeit nachgewiesen wird.</w:t>
      </w:r>
    </w:p>
    <w:p w14:paraId="10031708" w14:textId="77777777" w:rsidR="00817FBD" w:rsidRPr="00817FBD" w:rsidRDefault="00817FBD" w:rsidP="00817FBD">
      <w:r w:rsidRPr="00817FBD">
        <w:t>Beide Möglichkeiten müssen jedoch getrennt untersucht werden.</w:t>
      </w:r>
    </w:p>
    <w:p w14:paraId="61975589" w14:textId="77777777" w:rsidR="00817FBD" w:rsidRPr="00817FBD" w:rsidRDefault="00817FBD" w:rsidP="00817FBD">
      <w:r w:rsidRPr="00817FBD">
        <w:lastRenderedPageBreak/>
        <w:t>Ein verbesserter Umgang mit Weg-Zeit-Diagrammen wäre zunächst ein möglicher didaktischer Befund zur Verwendung einer bestimmten Darstellung.</w:t>
      </w:r>
    </w:p>
    <w:p w14:paraId="05B95B7D" w14:textId="77777777" w:rsidR="00817FBD" w:rsidRPr="00817FBD" w:rsidRDefault="00817FBD" w:rsidP="00817FBD">
      <w:r w:rsidRPr="00817FBD">
        <w:t>Daraus ergäbe sich noch kein Beleg für die mathematische Konsistenz der gerichteten Nullzustände oder des orientierungserhaltenden Nullzustands.</w:t>
      </w:r>
    </w:p>
    <w:p w14:paraId="32F78169" w14:textId="77777777" w:rsidR="00817FBD" w:rsidRPr="00817FBD" w:rsidRDefault="00817FBD" w:rsidP="00817FBD">
      <w:r w:rsidRPr="00817FBD">
        <w:t>Umgekehrt würde der erfolgreiche mathematische Nachweis einer bestimmten FRZK-Operation noch nicht zeigen, dass Lernende diese Operation leichter verstehen oder mit ihr bessere Aufgabenleistungen erzielen.</w:t>
      </w:r>
    </w:p>
    <w:p w14:paraId="5C2C590F" w14:textId="77777777" w:rsidR="00817FBD" w:rsidRPr="00817FBD" w:rsidRDefault="00817FBD" w:rsidP="00817FBD">
      <w:r w:rsidRPr="00817FBD">
        <w:t>Damit wird deutlich, dass die wissenschaftliche Bedeutung von Raum, Zeit und Beobachtung im FRZK nur unter ausdrücklicher Beachtung seiner unterschiedlichen Anspruchsebenen beurteilt werden kann.</w:t>
      </w:r>
    </w:p>
    <w:p w14:paraId="2C616BF8" w14:textId="77777777" w:rsidR="00817FBD" w:rsidRPr="00817FBD" w:rsidRDefault="00817FBD" w:rsidP="00817FBD">
      <w:r w:rsidRPr="00817FBD">
        <w:t>Die etablierten physikalischen Theorien liefern bereits umfangreiche mathematische Beschreibungen räumlicher und zeitlicher Beziehungen.</w:t>
      </w:r>
    </w:p>
    <w:p w14:paraId="3077C291" w14:textId="77777777" w:rsidR="00817FBD" w:rsidRPr="00817FBD" w:rsidRDefault="00817FBD" w:rsidP="00817FBD">
      <w:r w:rsidRPr="00817FBD">
        <w:t>Die moderne Metrologie bestimmt grundlegende Anforderungen an Messgrößen, Messverfahren, Einheiten und Unsicherheiten.</w:t>
      </w:r>
    </w:p>
    <w:p w14:paraId="7D6FF45D" w14:textId="77777777" w:rsidR="00817FBD" w:rsidRPr="00817FBD" w:rsidRDefault="00817FBD" w:rsidP="00817FBD">
      <w:r w:rsidRPr="00817FBD">
        <w:t>Die wissenschaftliche Modellbildung verbindet mathematische Konstruktionen mit überprüfbaren Aussagen über reale Sachverhalte.</w:t>
      </w:r>
    </w:p>
    <w:p w14:paraId="4AFE7CC2" w14:textId="77777777" w:rsidR="00817FBD" w:rsidRPr="00817FBD" w:rsidRDefault="00817FBD" w:rsidP="00817FBD">
      <w:r w:rsidRPr="00817FBD">
        <w:t>Das FRZK kann sich auf diese Grundlagen beziehen, darf sie aber nicht durch eigene Darstellungsregeln ersetzen.</w:t>
      </w:r>
    </w:p>
    <w:p w14:paraId="20050AC0" w14:textId="77777777" w:rsidR="00817FBD" w:rsidRPr="00817FBD" w:rsidRDefault="00817FBD" w:rsidP="00817FBD">
      <w:r w:rsidRPr="00817FBD">
        <w:t>Aus meiner Literaturuntersuchung ergibt sich deshalb eine differenzierte Zwischenbilanz.</w:t>
      </w:r>
    </w:p>
    <w:p w14:paraId="7C7A2D48" w14:textId="77777777" w:rsidR="00817FBD" w:rsidRPr="00817FBD" w:rsidRDefault="00817FBD" w:rsidP="00817FBD">
      <w:r w:rsidRPr="00817FBD">
        <w:t>Newton begründet die klassische Unterscheidung absoluter und relativer Raum- und Zeitbeschreibungen. Einstein verändert mit der speziellen Relativitätstheorie die Vorstellung allgemein gültiger Gleichzeitigkeit und erweitert mit der allgemeinen Relativitätstheorie die geometrische Beschreibung gravitativer Vorgänge. Minkowski entwickelt eine gemeinsame geometrische Betrachtung räumlicher und zeitlicher Ereignisangaben.</w:t>
      </w:r>
    </w:p>
    <w:p w14:paraId="76281292" w14:textId="77777777" w:rsidR="00817FBD" w:rsidRPr="00817FBD" w:rsidRDefault="00817FBD" w:rsidP="00817FBD">
      <w:r w:rsidRPr="00817FBD">
        <w:t>Wald, Taylor und Wheeler sowie Rindler verdeutlichen die mathematischen Anforderungen an relativistische Raumzeitmodelle. Reichenbach und Bridgman untersuchen die begrifflichen und messbezogenen Voraussetzungen physikalischer Raum- und Zeitbeschreibungen.</w:t>
      </w:r>
    </w:p>
    <w:p w14:paraId="7A5D6F22" w14:textId="77777777" w:rsidR="00817FBD" w:rsidRPr="00817FBD" w:rsidRDefault="00817FBD" w:rsidP="00817FBD">
      <w:r w:rsidRPr="00817FBD">
        <w:t xml:space="preserve">Das Internationale Einheitensystem sowie die Dokumente des JCGM präzisieren die Bedeutung physikalischer Größen, Einheiten, Messmodelle und Messunsicherheiten. Ashbys Untersuchung des Global </w:t>
      </w:r>
      <w:proofErr w:type="spellStart"/>
      <w:r w:rsidRPr="00817FBD">
        <w:t>Positioning</w:t>
      </w:r>
      <w:proofErr w:type="spellEnd"/>
      <w:r w:rsidRPr="00817FBD">
        <w:t xml:space="preserve"> System und die Experimente von Chou und seinen Mitautoren zeigen schließlich, dass die relativistische Beschreibung von Zeit und Signalübertragung auch für konkrete technische und experimentelle Anwendungen wesentlich ist.</w:t>
      </w:r>
    </w:p>
    <w:p w14:paraId="6D7D748B" w14:textId="77777777" w:rsidR="00817FBD" w:rsidRPr="00817FBD" w:rsidRDefault="00817FBD" w:rsidP="00817FBD">
      <w:r w:rsidRPr="00817FBD">
        <w:t>Für das FRZK ergibt sich daraus keine Begründung einer neuen physikalischen Raumzeittheorie.</w:t>
      </w:r>
    </w:p>
    <w:p w14:paraId="00ECE8D1" w14:textId="77777777" w:rsidR="00817FBD" w:rsidRPr="00817FBD" w:rsidRDefault="00817FBD" w:rsidP="00817FBD">
      <w:r w:rsidRPr="00817FBD">
        <w:t>Vielmehr werden die Bedingungen deutlicher, unter denen ein gemeinsamer mathematischer Darstellungsrahmen für physikalische Aufgaben sinnvoll eingesetzt werden kann.</w:t>
      </w:r>
    </w:p>
    <w:p w14:paraId="1BAC5832" w14:textId="77777777" w:rsidR="00817FBD" w:rsidRPr="00817FBD" w:rsidRDefault="00817FBD" w:rsidP="00817FBD">
      <w:r w:rsidRPr="00817FBD">
        <w:t>Die verwendeten Größen müssen eindeutig definiert sein. Ihre physikalische Bedeutung muss aus dem jeweiligen Modell hervorgehen. Die Wahl eines Bezugssystems und einer grafischen Darstellung darf nicht mit einer physikalischen Eigenschaft des untersuchten Gegenstands verwechselt werden.</w:t>
      </w:r>
    </w:p>
    <w:p w14:paraId="3DC02778" w14:textId="77777777" w:rsidR="00817FBD" w:rsidRPr="00817FBD" w:rsidRDefault="00817FBD" w:rsidP="00817FBD">
      <w:r w:rsidRPr="00817FBD">
        <w:lastRenderedPageBreak/>
        <w:t>Zeitliche Veränderungen müssen von der Laufzeit übertragener Signale unterschieden werden. Messwerte müssen innerhalb ihrer jeweiligen Messbedingungen und Unsicherheiten betrachtet werden. Mathematische Grenzprozesse dürfen nicht ohne weitere Prüfung als tatsächlich vorhandene physikalische Zustände interpretiert werden.</w:t>
      </w:r>
    </w:p>
    <w:p w14:paraId="0FB6F981" w14:textId="77777777" w:rsidR="00817FBD" w:rsidRPr="00817FBD" w:rsidRDefault="00817FBD" w:rsidP="00817FBD">
      <w:r w:rsidRPr="00817FBD">
        <w:t>Die besonderen symbolischen Festlegungen des FRZK müssen darüber hinaus unabhängig von der physikalischen Darstellung mathematisch definiert und geprüft werden.</w:t>
      </w:r>
    </w:p>
    <w:p w14:paraId="798E8FFE" w14:textId="77777777" w:rsidR="00817FBD" w:rsidRPr="00817FBD" w:rsidRDefault="00817FBD" w:rsidP="00817FBD">
      <w:r w:rsidRPr="00817FBD">
        <w:t>Die gerichteten Nullzustände +0 und −0 können innerhalb einer ausdrücklich festgelegten symbolischen Struktur bestimmte Annäherungsrichtungen kennzeichnen. Die symbolischen Unendlichkeitszustände +∞ und −∞ benötigen begrenzte und eindeutig bestimmte Rechenregeln.</w:t>
      </w:r>
    </w:p>
    <w:p w14:paraId="6D370413" w14:textId="77777777" w:rsidR="00817FBD" w:rsidRPr="00817FBD" w:rsidRDefault="00817FBD" w:rsidP="00817FBD">
      <w:r w:rsidRPr="00817FBD">
        <w:t>Der Orientierungserhalt bei der Skalarmultiplikation eines Vektors mit null verlangt eine mathematische Unterscheidung zwischen dem gewöhnlichen Nullvektor und der zusätzlich zu erhaltenden Orientierungsinformation.</w:t>
      </w:r>
    </w:p>
    <w:p w14:paraId="72A43008" w14:textId="77777777" w:rsidR="00817FBD" w:rsidRPr="00817FBD" w:rsidRDefault="00817FBD" w:rsidP="00817FBD">
      <w:r w:rsidRPr="00817FBD">
        <w:t>Die orthogonale Ausgangsorientierung im Grenzzustand null muss unabhängig von einer bloßen grafischen Rechtwinkligkeit definiert werden. Sie darf die Geometrie späterer funktionaler Beziehungen nicht ohne zusätzliche Voraussetzungen festlegen.</w:t>
      </w:r>
    </w:p>
    <w:p w14:paraId="1FD388BC" w14:textId="77777777" w:rsidR="00817FBD" w:rsidRPr="00817FBD" w:rsidRDefault="00817FBD" w:rsidP="00817FBD">
      <w:r w:rsidRPr="00817FBD">
        <w:t>Damit bleibt der wissenschaftliche Anspruch des FRZK auf eine überprüfbare und fachlich begrenzte Aufgabe gerichtet.</w:t>
      </w:r>
    </w:p>
    <w:p w14:paraId="11316872" w14:textId="77777777" w:rsidR="00817FBD" w:rsidRPr="00817FBD" w:rsidRDefault="00817FBD" w:rsidP="00817FBD">
      <w:r w:rsidRPr="00817FBD">
        <w:t>Ich möchte untersuchen, ob die strukturierte Darstellung mathematischer und physikalischer Beziehungen dazu beitragen kann, Aufgaben verständlicher zu machen, Voraussetzungen deutlicher zu erkennen und Lösungswege nachvollziehbarer zu begründen.</w:t>
      </w:r>
    </w:p>
    <w:p w14:paraId="2F809037" w14:textId="77777777" w:rsidR="00817FBD" w:rsidRPr="00817FBD" w:rsidRDefault="00817FBD" w:rsidP="00817FBD">
      <w:r w:rsidRPr="00817FBD">
        <w:t>Ein möglicher zusätzlicher Nutzen seiner besonderen Symbolik muss sowohl mathematisch als auch didaktisch gesondert nachgewiesen werden.</w:t>
      </w:r>
    </w:p>
    <w:p w14:paraId="72296DA9" w14:textId="77777777" w:rsidR="00817FBD" w:rsidRPr="00817FBD" w:rsidRDefault="00817FBD" w:rsidP="00817FBD">
      <w:r w:rsidRPr="00817FBD">
        <w:t>Die physikalischen Grundlagen von Raum, Zeit und Beobachtung bilden dabei keine nachträgliche Bestätigung des FRZK, sondern einen Maßstab, an dem seine Modellanwendungen fachlich beurteilt werden müssen.</w:t>
      </w:r>
    </w:p>
    <w:p w14:paraId="3A60EAE0" w14:textId="77777777" w:rsidR="00817FBD" w:rsidRPr="00817FBD" w:rsidRDefault="00817FBD" w:rsidP="00817FBD">
      <w:r w:rsidRPr="00817FBD">
        <w:t>Die Literaturuntersuchung führt mich deshalb zu dem Ergebnis, dass der methodisch-didaktische Darstellungsrahmen des FRZK grundsätzlich mit etablierten mathematischen und physikalischen Modellierungsverfahren verglichen werden kann, ohne dass dafür eine neue physikalische Theorie vorausgesetzt werden muss.</w:t>
      </w:r>
    </w:p>
    <w:p w14:paraId="331F5E3B" w14:textId="77777777" w:rsidR="00817FBD" w:rsidRPr="00817FBD" w:rsidRDefault="00817FBD" w:rsidP="00817FBD">
      <w:r w:rsidRPr="00817FBD">
        <w:t>Die mathematischen Erweiterungen bilden dagegen einen gesonderten Untersuchungsgegenstand, dessen Definitionen, Operationen und Gültigkeitsgrenzen erst vollständig zu klären sind.</w:t>
      </w:r>
    </w:p>
    <w:p w14:paraId="556EC284" w14:textId="77777777" w:rsidR="00817FBD" w:rsidRPr="00817FBD" w:rsidRDefault="00817FBD" w:rsidP="00817FBD">
      <w:r w:rsidRPr="00817FBD">
        <w:t>Diese Trennung ist für die weitere wissenschaftliche Entwicklung notwendig. Sie verhindert, dass eine erfolgreiche didaktische Darstellung bereits als physikalische Entdeckung oder eine mathematisch formulierte Erweiterung bereits als empirisch bestätigtes Naturgesetz behandelt wird.</w:t>
      </w:r>
    </w:p>
    <w:p w14:paraId="15292DED" w14:textId="77777777" w:rsidR="00817FBD" w:rsidRPr="00817FBD" w:rsidRDefault="00817FBD" w:rsidP="00817FBD">
      <w:r w:rsidRPr="00817FBD">
        <w:t>Damit sind die für meine Untersuchung zentralen Forschungsbereiche erfasst. Die Literatur zu mathematischer Modellbildung, Repräsentationen, Problemlösen, Begriffsbildung, individueller Lernförderung, empirischer Evaluation, Systemtheorie und physikalischer Raumzeitbeschreibung stellt zahlreiche bereits entwickelte Verfahren und theoretische Grundlagen bereit.</w:t>
      </w:r>
    </w:p>
    <w:p w14:paraId="67D3AD1E" w14:textId="77777777" w:rsidR="00817FBD" w:rsidRPr="00817FBD" w:rsidRDefault="00817FBD" w:rsidP="00817FBD">
      <w:r w:rsidRPr="00817FBD">
        <w:lastRenderedPageBreak/>
        <w:t>Aus ihnen ergibt sich die Notwendigkeit, den eigenen Anspruch des FRZK nun ausdrücklich mit dem vorhandenen Forschungsstand zu vergleichen.</w:t>
      </w:r>
    </w:p>
    <w:p w14:paraId="3EA557CD" w14:textId="77777777" w:rsidR="00817FBD" w:rsidRPr="00817FBD" w:rsidRDefault="00817FBD" w:rsidP="00817FBD">
      <w:r w:rsidRPr="00817FBD">
        <w:t>Im folgenden Abschnitt untersuche ich deshalb die Gemeinsamkeiten und Unterschiede zwischen den etablierten Verfahren und den vorgesehenen Eigenschaften des FRZK. Dabei werde ich insbesondere prüfen, welche seiner Ziele bereits durch vorhandene Methoden erfüllt werden, wo eine zusätzliche mathematische oder didaktische Leistung überhaupt begründet werden könnte und welche Behauptungen aufgrund fehlender formaler oder empirischer Nachweise weiterhin offenbleiben müssen.</w:t>
      </w:r>
    </w:p>
    <w:p w14:paraId="70068F6A" w14:textId="77777777" w:rsidR="00533796" w:rsidRPr="00533796" w:rsidRDefault="00533796" w:rsidP="00533796">
      <w:pPr>
        <w:pStyle w:val="berschrift2"/>
      </w:pPr>
      <w:r w:rsidRPr="00533796">
        <w:t>2.9 Kritische Gegenüberstellung des Forschungsstands und des FRZK-Anspruchs</w:t>
      </w:r>
    </w:p>
    <w:p w14:paraId="46B8BC29" w14:textId="77777777" w:rsidR="00533796" w:rsidRPr="00533796" w:rsidRDefault="00533796" w:rsidP="00533796">
      <w:r w:rsidRPr="00533796">
        <w:t>Die vorausgehenden Untersuchungen haben einen umfangreichen Bestand wissenschaftlicher Erkenntnisse zur mathematischen Modellbildung, zur Verwendung unterschiedlicher Repräsentationen, zum mathematischen Problemlösen, zur Begriffsbildung, zur individuellen Lernförderung und zur empirischen Untersuchung didaktischer Verfahren erschlossen. Darüber hinaus wurden systemtheoretische, kybernetische und erkenntnistheoretische Grundlagen sowie die Bedeutung von Raum, Zeit und Beobachtung innerhalb physikalischer Modelle betrachtet. Auf dieser Grundlage kann ich den vorgesehenen wissenschaftlichen Anspruch des Funktionalen Raum-Zeit-Kohärenzsystems nun ausdrücklich mit dem vorhandenen Forschungsstand vergleichen.</w:t>
      </w:r>
    </w:p>
    <w:p w14:paraId="3817450A" w14:textId="77777777" w:rsidR="00533796" w:rsidRPr="00533796" w:rsidRDefault="00533796" w:rsidP="00533796">
      <w:r w:rsidRPr="00533796">
        <w:t>Dieser Vergleich ist für die weitere Entwicklung des FRZK von grundlegender Bedeutung. Die Einführung eines zusätzlichen mathematischen Darstellungsrahmens ist wissenschaftlich nicht bereits dadurch gerechtfertigt, dass er bestehende Zusammenhänge in einer anderen Form sichtbar macht. Eine solche Darstellung kann zwar einen didaktischen Nutzen besitzen. Ihr möglicher Beitrag muss jedoch von den Leistungen bereits etablierter Verfahren unterschieden werden.</w:t>
      </w:r>
    </w:p>
    <w:p w14:paraId="6FC069CB" w14:textId="77777777" w:rsidR="00533796" w:rsidRPr="00533796" w:rsidRDefault="00533796" w:rsidP="00533796">
      <w:r w:rsidRPr="00533796">
        <w:t>Gleichzeitig muss ich vermeiden, eine besondere mathematische Definition allein deshalb als neue Erkenntnis zu behandeln, weil sie sich von der im schulischen Mathematikunterricht üblichen Schreibweise unterscheidet. Mathematische Begriffe können in unterschiedlichen formalen Strukturen verwendet werden. Entscheidend ist, ob die betreffenden Objekte und Operationen präzise definiert sind, welche Eigenschaften sich aus ihnen ableiten lassen und wie sie sich zu bereits vorhandenen Konstruktionen verhalten.</w:t>
      </w:r>
    </w:p>
    <w:p w14:paraId="43A796CB" w14:textId="77777777" w:rsidR="00533796" w:rsidRPr="00533796" w:rsidRDefault="00533796" w:rsidP="00533796">
      <w:r w:rsidRPr="00533796">
        <w:t>Für das FRZK ergibt sich daraus eine doppelte wissenschaftliche Prüfung. Einerseits muss geklärt werden, ob sein methodisch-didaktischer Darstellungsrahmen einen zusätzlichen Beitrag zur Bearbeitung mathematischer und physikalischer Aufgaben leisten kann. Andererseits müssen die besonderen symbolischen Zustände und Operationen des FRZK als eigenständige mathematische Konstruktionen untersucht werden.</w:t>
      </w:r>
    </w:p>
    <w:p w14:paraId="0F50C1F1" w14:textId="77777777" w:rsidR="00533796" w:rsidRPr="00533796" w:rsidRDefault="00533796" w:rsidP="00533796">
      <w:r w:rsidRPr="00533796">
        <w:t>Beide Fragen dürfen nicht miteinander verwechselt werden. Eine mathematisch konsistente Erweiterung kann didaktisch ungeeignet sein. Umgekehrt kann eine didaktisch hilfreiche Darstellung auf vollständig etablierten mathematischen Grundlagen beruhen, ohne dass sie deshalb wissenschaftlich bedeutungslos wäre.</w:t>
      </w:r>
    </w:p>
    <w:p w14:paraId="282CE603" w14:textId="77777777" w:rsidR="00533796" w:rsidRPr="00533796" w:rsidRDefault="00533796" w:rsidP="00533796">
      <w:r w:rsidRPr="00533796">
        <w:t xml:space="preserve">Ich muss deshalb den Begriff eines eigenständigen Beitrags differenziert verwenden. Ein Beitrag kann in der Entwicklung eines mathematischen Objekts, in der systematischen Verbindung vorhandener Methoden, in einer verbesserten didaktischen Darstellung oder in </w:t>
      </w:r>
      <w:r w:rsidRPr="00533796">
        <w:lastRenderedPageBreak/>
        <w:t>einem überprüfbaren empirischen Ergebnis bestehen. Diese unterschiedlichen Leistungen besitzen jeweils eigene wissenschaftliche Anforderungen.</w:t>
      </w:r>
    </w:p>
    <w:p w14:paraId="5D80C20D" w14:textId="77777777" w:rsidR="00533796" w:rsidRPr="00533796" w:rsidRDefault="00533796" w:rsidP="00533796">
      <w:r w:rsidRPr="00533796">
        <w:t>Dabei ist die Bezeichnung des FRZK nicht als Beleg seiner Eigenständigkeit zu verstehen. Ein neues System kann bekannte mathematische Inhalte unter einer gemeinsamen Bezeichnung zusammenführen. Ob daraus ein eigenständiger wissenschaftlicher Nutzen entsteht, ist eine zusätzliche Frage.</w:t>
      </w:r>
    </w:p>
    <w:p w14:paraId="2FA15912" w14:textId="77777777" w:rsidR="00533796" w:rsidRPr="00533796" w:rsidRDefault="00533796" w:rsidP="00533796">
      <w:r w:rsidRPr="00533796">
        <w:t>Für meine Untersuchung erscheint es daher notwendig, die einzelnen Bestandteile des FRZK zunächst unabhängig voneinander mit geeigneten vorhandenen Ansätzen zu vergleichen und erst anschließend ihre Verbindung innerhalb eines gemeinsamen Darstellungs- und Bearbeitungsrahmens zu beurteilen.</w:t>
      </w:r>
    </w:p>
    <w:p w14:paraId="5BE2D40A" w14:textId="77777777" w:rsidR="00533796" w:rsidRPr="00533796" w:rsidRDefault="00533796" w:rsidP="00533796">
      <w:r w:rsidRPr="00533796">
        <w:t>Die erste Vergleichsebene betrifft die Strukturierung mathematischer Aufgaben. Das FRZK soll dazu beitragen, gegebene Größen, gesuchte Größen, funktionale Beziehungen und Gültigkeitsbedingungen unterscheidbar zu machen. Diese Zielsetzung entspricht grundlegenden Anforderungen mathematischer Problemlösefähigkeit und Modellierungskompetenz, die im bisherigen Forschungsstand ausführlich behandelt wurden.</w:t>
      </w:r>
    </w:p>
    <w:p w14:paraId="27ED6EEF" w14:textId="77777777" w:rsidR="00533796" w:rsidRPr="00533796" w:rsidRDefault="00533796" w:rsidP="00533796">
      <w:r w:rsidRPr="00533796">
        <w:t xml:space="preserve">Bereits die in Abschnitt 2.1 untersuchten Arbeiten zur mathematischen Modellbildung verdeutlichen die Notwendigkeit, Informationen aus einer Aufgabenstellung auszuwählen, mathematisch zu strukturieren, geeignete Beziehungen zu entwickeln und die gewonnenen Ergebnisse auf ihre sachliche Angemessenheit zu überprüfen. Die Untersuchungen von Niss und </w:t>
      </w:r>
      <w:proofErr w:type="spellStart"/>
      <w:r w:rsidRPr="00533796">
        <w:t>Højgaard</w:t>
      </w:r>
      <w:proofErr w:type="spellEnd"/>
      <w:r w:rsidRPr="00533796">
        <w:t>, Blum und Leiß sowie weiteren Autoren begründen diese Tätigkeiten als Bestandteile mathematischer Kompetenz und Modellbildung [</w:t>
      </w:r>
      <w:proofErr w:type="gramStart"/>
      <w:r w:rsidRPr="00533796">
        <w:t>19]–</w:t>
      </w:r>
      <w:proofErr w:type="gramEnd"/>
      <w:r w:rsidRPr="00533796">
        <w:t>[31].</w:t>
      </w:r>
    </w:p>
    <w:p w14:paraId="5AC57E7F" w14:textId="77777777" w:rsidR="00533796" w:rsidRPr="00533796" w:rsidRDefault="00533796" w:rsidP="00533796">
      <w:r w:rsidRPr="00533796">
        <w:t>Daraus ergibt sich, dass das FRZK weder die Unterscheidung gegebener und gesuchter Größen noch die systematische Bearbeitung funktionaler Beziehungen erstmals einführt. Entsprechende Tätigkeiten gehören bereits zum etablierten Bestand mathematischer Bildung.</w:t>
      </w:r>
    </w:p>
    <w:p w14:paraId="6592A666" w14:textId="77777777" w:rsidR="00533796" w:rsidRPr="00533796" w:rsidRDefault="00533796" w:rsidP="00533796">
      <w:r w:rsidRPr="00533796">
        <w:t>Eine zusätzliche wissenschaftliche Leistung könnte deshalb nicht allein in der Forderung bestehen, vor einer Rechnung die vorhandenen Informationen zu ordnen. Vielmehr müsste gezeigt werden, welche spezifische Struktur das FRZK hierfür bereitstellt und weshalb diese Struktur gegenüber vorhandenen Verfahren einen Vorteil besitzen könnte.</w:t>
      </w:r>
    </w:p>
    <w:p w14:paraId="46069635" w14:textId="77777777" w:rsidR="00533796" w:rsidRPr="00533796" w:rsidRDefault="00533796" w:rsidP="00533796">
      <w:r w:rsidRPr="00533796">
        <w:t xml:space="preserve">Eine umfassende Darstellung mathematischer Kompetenz liefert der National Research Council in </w:t>
      </w:r>
      <w:proofErr w:type="spellStart"/>
      <w:r w:rsidRPr="00533796">
        <w:rPr>
          <w:i/>
          <w:iCs/>
        </w:rPr>
        <w:t>Adding</w:t>
      </w:r>
      <w:proofErr w:type="spellEnd"/>
      <w:r w:rsidRPr="00533796">
        <w:rPr>
          <w:i/>
          <w:iCs/>
        </w:rPr>
        <w:t xml:space="preserve"> </w:t>
      </w:r>
      <w:proofErr w:type="spellStart"/>
      <w:r w:rsidRPr="00533796">
        <w:rPr>
          <w:i/>
          <w:iCs/>
        </w:rPr>
        <w:t>It</w:t>
      </w:r>
      <w:proofErr w:type="spellEnd"/>
      <w:r w:rsidRPr="00533796">
        <w:rPr>
          <w:i/>
          <w:iCs/>
        </w:rPr>
        <w:t xml:space="preserve"> Up</w:t>
      </w:r>
      <w:r w:rsidRPr="00533796">
        <w:t xml:space="preserve">. Das Werk unterscheidet fünf miteinander verbundene Bereiche mathematischer Kompetenz: konzeptuelles Verständnis, prozedurale Sicherheit, strategische Kompetenz, adaptives Schlussfolgern und eine produktive Einstellung zur Mathematik. Die Autoren betrachten diese Bereiche nicht als voneinander unabhängige Fähigkeiten, sondern als wechselseitig verbundene Bestandteile mathematischen Lernens. {[National Research Council (2001). </w:t>
      </w:r>
      <w:proofErr w:type="spellStart"/>
      <w:r w:rsidRPr="00533796">
        <w:t>Adding</w:t>
      </w:r>
      <w:proofErr w:type="spellEnd"/>
      <w:r w:rsidRPr="00533796">
        <w:t xml:space="preserve"> </w:t>
      </w:r>
      <w:proofErr w:type="spellStart"/>
      <w:r w:rsidRPr="00533796">
        <w:t>It</w:t>
      </w:r>
      <w:proofErr w:type="spellEnd"/>
      <w:r w:rsidRPr="00533796">
        <w:t xml:space="preserve"> Up: </w:t>
      </w:r>
      <w:proofErr w:type="spellStart"/>
      <w:r w:rsidRPr="00533796">
        <w:t>Helping</w:t>
      </w:r>
      <w:proofErr w:type="spellEnd"/>
      <w:r w:rsidRPr="00533796">
        <w:t xml:space="preserve"> Children </w:t>
      </w:r>
      <w:proofErr w:type="spellStart"/>
      <w:r w:rsidRPr="00533796">
        <w:t>Learn</w:t>
      </w:r>
      <w:proofErr w:type="spellEnd"/>
      <w:r w:rsidRPr="00533796">
        <w:t xml:space="preserve"> </w:t>
      </w:r>
      <w:proofErr w:type="spellStart"/>
      <w:r w:rsidRPr="00533796">
        <w:t>Mathematics</w:t>
      </w:r>
      <w:proofErr w:type="spellEnd"/>
      <w:r w:rsidRPr="00533796">
        <w:t xml:space="preserve">. Herausgegeben von Jeremy </w:t>
      </w:r>
      <w:proofErr w:type="spellStart"/>
      <w:r w:rsidRPr="00533796">
        <w:t>Kilpatrick</w:t>
      </w:r>
      <w:proofErr w:type="spellEnd"/>
      <w:r w:rsidRPr="00533796">
        <w:t xml:space="preserve">, Jane </w:t>
      </w:r>
      <w:proofErr w:type="spellStart"/>
      <w:r w:rsidRPr="00533796">
        <w:t>Swafford</w:t>
      </w:r>
      <w:proofErr w:type="spellEnd"/>
      <w:r w:rsidRPr="00533796">
        <w:t xml:space="preserve"> und Bradford </w:t>
      </w:r>
      <w:proofErr w:type="spellStart"/>
      <w:r w:rsidRPr="00533796">
        <w:t>Findell</w:t>
      </w:r>
      <w:proofErr w:type="spellEnd"/>
      <w:r w:rsidRPr="00533796">
        <w:t xml:space="preserve">. Washington, DC: National </w:t>
      </w:r>
      <w:proofErr w:type="spellStart"/>
      <w:r w:rsidRPr="00533796">
        <w:t>Academies</w:t>
      </w:r>
      <w:proofErr w:type="spellEnd"/>
      <w:r w:rsidRPr="00533796">
        <w:t xml:space="preserve"> Press. DOI: 10.17226/9822.</w:t>
      </w:r>
      <w:proofErr w:type="gramStart"/>
      <w:r w:rsidRPr="00533796">
        <w:t>]}[</w:t>
      </w:r>
      <w:proofErr w:type="gramEnd"/>
      <w:r w:rsidRPr="00533796">
        <w:t>[135]]</w:t>
      </w:r>
    </w:p>
    <w:p w14:paraId="05BD5276" w14:textId="77777777" w:rsidR="00533796" w:rsidRPr="00533796" w:rsidRDefault="00533796" w:rsidP="00533796">
      <w:r w:rsidRPr="00533796">
        <w:t>Für die Einordnung des FRZK ist daran bedeutsam, dass eine erfolgreiche Aufgabenbearbeitung nicht allein aus der richtigen Anwendung einer Rechenvorschrift besteht. Ein Lernender kann eine bekannte Operation fehlerfrei ausführen und dennoch Schwierigkeiten besitzen, die zugrunde liegende Beziehung zu verstehen oder die Vorgehensweise auf eine neue Aufgabe zu übertragen.</w:t>
      </w:r>
    </w:p>
    <w:p w14:paraId="4B113F39" w14:textId="77777777" w:rsidR="00533796" w:rsidRPr="00533796" w:rsidRDefault="00533796" w:rsidP="00533796">
      <w:r w:rsidRPr="00533796">
        <w:lastRenderedPageBreak/>
        <w:t>Das FRZK soll insbesondere die Verbindung zwischen Aufgabenverständnis, mathematischer Strukturierung und begründetem Lösungsweg unterstützen. Damit berührt es mehrere der bereits etablierten Kompetenzbereiche.</w:t>
      </w:r>
    </w:p>
    <w:p w14:paraId="6FB35D0C" w14:textId="77777777" w:rsidR="00533796" w:rsidRPr="00533796" w:rsidRDefault="00533796" w:rsidP="00533796">
      <w:r w:rsidRPr="00533796">
        <w:t>Es wäre jedoch unzulässig, die Verwendung des FRZK unmittelbar mit einer Verbesserung sämtlicher dieser Kompetenzen gleichzusetzen. Ein Darstellungsrahmen kann beispielsweise die Identifikation relevanter Informationen erleichtern, ohne die Sicherheit bei der anschließenden algebraischen Umformung zu erhöhen.</w:t>
      </w:r>
    </w:p>
    <w:p w14:paraId="4F05926A" w14:textId="77777777" w:rsidR="00533796" w:rsidRPr="00533796" w:rsidRDefault="00533796" w:rsidP="00533796">
      <w:r w:rsidRPr="00533796">
        <w:t>Ebenso kann eine verbesserte Darstellung funktionaler Beziehungen das Verständnis eines bestimmten Aufgabentyps fördern, ohne dass daraus bereits ein allgemeiner Transfer auf andere mathematische Inhalte folgt.</w:t>
      </w:r>
    </w:p>
    <w:p w14:paraId="23CECC7E" w14:textId="77777777" w:rsidR="00533796" w:rsidRPr="00533796" w:rsidRDefault="00533796" w:rsidP="00533796">
      <w:r w:rsidRPr="00533796">
        <w:t>Daraus leite ich ab, dass der didaktische Anspruch des FRZK auf konkrete und unterscheidbare Leistungen bezogen werden muss. Die allgemeine Förderung mathematischer Kompetenz kann als übergeordnetes Ziel bestehen bleiben. Für die wissenschaftliche Untersuchung müssen jedoch einzelne Fähigkeiten ausgewählt und unter geeigneten Bedingungen überprüft werden.</w:t>
      </w:r>
    </w:p>
    <w:p w14:paraId="4F87CB66" w14:textId="77777777" w:rsidR="00533796" w:rsidRPr="00533796" w:rsidRDefault="00533796" w:rsidP="00533796">
      <w:r w:rsidRPr="00533796">
        <w:t xml:space="preserve">Eine vergleichbare Orientierung enthalten die </w:t>
      </w:r>
      <w:proofErr w:type="spellStart"/>
      <w:r w:rsidRPr="00533796">
        <w:rPr>
          <w:i/>
          <w:iCs/>
        </w:rPr>
        <w:t>Principles</w:t>
      </w:r>
      <w:proofErr w:type="spellEnd"/>
      <w:r w:rsidRPr="00533796">
        <w:rPr>
          <w:i/>
          <w:iCs/>
        </w:rPr>
        <w:t xml:space="preserve"> and Standards </w:t>
      </w:r>
      <w:proofErr w:type="spellStart"/>
      <w:r w:rsidRPr="00533796">
        <w:rPr>
          <w:i/>
          <w:iCs/>
        </w:rPr>
        <w:t>for</w:t>
      </w:r>
      <w:proofErr w:type="spellEnd"/>
      <w:r w:rsidRPr="00533796">
        <w:rPr>
          <w:i/>
          <w:iCs/>
        </w:rPr>
        <w:t xml:space="preserve"> School </w:t>
      </w:r>
      <w:proofErr w:type="spellStart"/>
      <w:r w:rsidRPr="00533796">
        <w:rPr>
          <w:i/>
          <w:iCs/>
        </w:rPr>
        <w:t>Mathematics</w:t>
      </w:r>
      <w:proofErr w:type="spellEnd"/>
      <w:r w:rsidRPr="00533796">
        <w:t xml:space="preserve"> des National Council </w:t>
      </w:r>
      <w:proofErr w:type="spellStart"/>
      <w:r w:rsidRPr="00533796">
        <w:t>of</w:t>
      </w:r>
      <w:proofErr w:type="spellEnd"/>
      <w:r w:rsidRPr="00533796">
        <w:t xml:space="preserve"> Teachers </w:t>
      </w:r>
      <w:proofErr w:type="spellStart"/>
      <w:r w:rsidRPr="00533796">
        <w:t>of</w:t>
      </w:r>
      <w:proofErr w:type="spellEnd"/>
      <w:r w:rsidRPr="00533796">
        <w:t xml:space="preserve"> </w:t>
      </w:r>
      <w:proofErr w:type="spellStart"/>
      <w:r w:rsidRPr="00533796">
        <w:t>Mathematics</w:t>
      </w:r>
      <w:proofErr w:type="spellEnd"/>
      <w:r w:rsidRPr="00533796">
        <w:t xml:space="preserve">. Sie behandeln unter anderem mathematisches Problemlösen, Argumentieren und Beweisen, Kommunikation, Verbindungen zwischen mathematischen Inhalten und Repräsentationen als grundlegende Prozesse mathematischen Lernens. Die Standards verstehen diese Prozesse als wesentliche Bestandteile eines qualitativ anspruchsvollen Mathematikunterrichts. {[National Council </w:t>
      </w:r>
      <w:proofErr w:type="spellStart"/>
      <w:r w:rsidRPr="00533796">
        <w:t>of</w:t>
      </w:r>
      <w:proofErr w:type="spellEnd"/>
      <w:r w:rsidRPr="00533796">
        <w:t xml:space="preserve"> Teachers </w:t>
      </w:r>
      <w:proofErr w:type="spellStart"/>
      <w:r w:rsidRPr="00533796">
        <w:t>of</w:t>
      </w:r>
      <w:proofErr w:type="spellEnd"/>
      <w:r w:rsidRPr="00533796">
        <w:t xml:space="preserve"> </w:t>
      </w:r>
      <w:proofErr w:type="spellStart"/>
      <w:r w:rsidRPr="00533796">
        <w:t>Mathematics</w:t>
      </w:r>
      <w:proofErr w:type="spellEnd"/>
      <w:r w:rsidRPr="00533796">
        <w:t xml:space="preserve"> (2000). </w:t>
      </w:r>
      <w:proofErr w:type="spellStart"/>
      <w:r w:rsidRPr="00533796">
        <w:t>Principles</w:t>
      </w:r>
      <w:proofErr w:type="spellEnd"/>
      <w:r w:rsidRPr="00533796">
        <w:t xml:space="preserve"> and Standards </w:t>
      </w:r>
      <w:proofErr w:type="spellStart"/>
      <w:r w:rsidRPr="00533796">
        <w:t>for</w:t>
      </w:r>
      <w:proofErr w:type="spellEnd"/>
      <w:r w:rsidRPr="00533796">
        <w:t xml:space="preserve"> School </w:t>
      </w:r>
      <w:proofErr w:type="spellStart"/>
      <w:r w:rsidRPr="00533796">
        <w:t>Mathematics</w:t>
      </w:r>
      <w:proofErr w:type="spellEnd"/>
      <w:r w:rsidRPr="00533796">
        <w:t xml:space="preserve">. Reston, VA: National Council </w:t>
      </w:r>
      <w:proofErr w:type="spellStart"/>
      <w:r w:rsidRPr="00533796">
        <w:t>of</w:t>
      </w:r>
      <w:proofErr w:type="spellEnd"/>
      <w:r w:rsidRPr="00533796">
        <w:t xml:space="preserve"> Teachers </w:t>
      </w:r>
      <w:proofErr w:type="spellStart"/>
      <w:r w:rsidRPr="00533796">
        <w:t>of</w:t>
      </w:r>
      <w:proofErr w:type="spellEnd"/>
      <w:r w:rsidRPr="00533796">
        <w:t xml:space="preserve"> </w:t>
      </w:r>
      <w:proofErr w:type="spellStart"/>
      <w:r w:rsidRPr="00533796">
        <w:t>Mathematics</w:t>
      </w:r>
      <w:proofErr w:type="spellEnd"/>
      <w:r w:rsidRPr="00533796">
        <w:t>.</w:t>
      </w:r>
      <w:proofErr w:type="gramStart"/>
      <w:r w:rsidRPr="00533796">
        <w:t>]}[</w:t>
      </w:r>
      <w:proofErr w:type="gramEnd"/>
      <w:r w:rsidRPr="00533796">
        <w:t>[136]]</w:t>
      </w:r>
    </w:p>
    <w:p w14:paraId="2792E8CA" w14:textId="77777777" w:rsidR="00533796" w:rsidRPr="00533796" w:rsidRDefault="00533796" w:rsidP="00533796">
      <w:r w:rsidRPr="00533796">
        <w:t>Für das FRZK ergibt sich daraus eine weitere Einschränkung des möglichen Neuheitsanspruchs. Die Verbindung unterschiedlicher mathematischer Darstellungen sowie die Forderung nach nachvollziehbaren Begründungen gehören bereits zu etablierten didaktischen Zielsetzungen.</w:t>
      </w:r>
    </w:p>
    <w:p w14:paraId="49F953F7" w14:textId="77777777" w:rsidR="00533796" w:rsidRPr="00533796" w:rsidRDefault="00533796" w:rsidP="00533796">
      <w:r w:rsidRPr="00533796">
        <w:t>Die bloße Verbindung einer algebraischen Vorschrift mit einer grafischen Darstellung stellt daher noch keine eigenständige didaktische Innovation dar. Auch die Aufforderung, verschiedene mathematische Begriffe miteinander in Beziehung zu setzen, ist Bestandteil vorhandener Unterrichtskonzepte.</w:t>
      </w:r>
    </w:p>
    <w:p w14:paraId="7D17089D" w14:textId="77777777" w:rsidR="00533796" w:rsidRPr="00533796" w:rsidRDefault="00533796" w:rsidP="00533796">
      <w:r w:rsidRPr="00533796">
        <w:t>Ein eigenständiger Beitrag des FRZK müsste vielmehr angeben, welche besondere Art der Verbindung oder Ordnung von Repräsentationen durch das Verfahren ermöglicht wird. Ebenso müsste gezeigt werden, ob diese Verbindung unter bestimmten Bedingungen zu fachlich relevanten Verbesserungen führt.</w:t>
      </w:r>
    </w:p>
    <w:p w14:paraId="77B25FB9" w14:textId="77777777" w:rsidR="00533796" w:rsidRPr="00533796" w:rsidRDefault="00533796" w:rsidP="00533796">
      <w:r w:rsidRPr="00533796">
        <w:t>Die zweite Vergleichsebene betrifft die mathematischen Repräsentationen selbst. Abschnitt 2.2 hat gezeigt, dass grafische Darstellungen, algebraische Ausdrücke, sprachliche Beschreibungen und Concept-Maps unterschiedliche Möglichkeiten besitzen, mathematische Informationen zugänglich zu machen.</w:t>
      </w:r>
    </w:p>
    <w:p w14:paraId="110F439B" w14:textId="77777777" w:rsidR="00533796" w:rsidRPr="00533796" w:rsidRDefault="00533796" w:rsidP="00533796">
      <w:r w:rsidRPr="00533796">
        <w:t xml:space="preserve">Duval untersucht die Bedeutung semiotischer Repräsentationsregister und unterscheidet insbesondere zwischen Umformungen innerhalb einer Darstellung und dem Wechsel zwischen verschiedenen Darstellungsformen [32]. Ainsworth entwickelt mit dem </w:t>
      </w:r>
      <w:proofErr w:type="spellStart"/>
      <w:r w:rsidRPr="00533796">
        <w:t>DeFT</w:t>
      </w:r>
      <w:proofErr w:type="spellEnd"/>
      <w:r w:rsidRPr="00533796">
        <w:t>-Rahmen eine differenzierte Betrachtung mehrfacher Repräsentationen und ihrer möglichen Lernwirkungen [35].</w:t>
      </w:r>
    </w:p>
    <w:p w14:paraId="11A14D7B" w14:textId="77777777" w:rsidR="00533796" w:rsidRPr="00533796" w:rsidRDefault="00533796" w:rsidP="00533796">
      <w:r w:rsidRPr="00533796">
        <w:lastRenderedPageBreak/>
        <w:t>Diese Forschungsarbeiten verdeutlichen, dass die Verwendung mehrerer Darstellungsformen nicht automatisch einen Lernvorteil erzeugt. Ein Vorteil hängt unter anderem davon ab, welche Informationen die einzelnen Darstellungen enthalten, wie sie miteinander verbunden werden und welche zusätzlichen Anforderungen ihre Verwendung an den Lernenden stellt.</w:t>
      </w:r>
    </w:p>
    <w:p w14:paraId="742615B0" w14:textId="77777777" w:rsidR="00533796" w:rsidRPr="00533796" w:rsidRDefault="00533796" w:rsidP="00533796">
      <w:r w:rsidRPr="00533796">
        <w:t>Für das FRZK ist dies eine zentrale Einschränkung. Eine gemeinsame Darstellung unterschiedlicher Größen kann die Aufgabenbearbeitung erleichtern. Sie kann aber auch zusätzliche Interpretationsschritte verlangen, wenn die verwendeten Zeichen, Achsen und Beziehungen zunächst erlernt werden müssen.</w:t>
      </w:r>
    </w:p>
    <w:p w14:paraId="741AEF01" w14:textId="77777777" w:rsidR="00533796" w:rsidRPr="00533796" w:rsidRDefault="00533796" w:rsidP="00533796">
      <w:r w:rsidRPr="00533796">
        <w:t>Die Integration unterschiedlicher Informationen innerhalb einer gemeinsamen grafischen Struktur ist zudem bereits Gegenstand etablierter Forschungen zu Diagrammen, multiplen Repräsentationen und begrifflichen Netzwerken. Das FRZK kann diesen allgemeinen Ansatz deshalb nicht als erstmalige wissenschaftliche Leistung beanspruchen.</w:t>
      </w:r>
    </w:p>
    <w:p w14:paraId="484FF31F" w14:textId="77777777" w:rsidR="00533796" w:rsidRPr="00533796" w:rsidRDefault="00533796" w:rsidP="00533796">
      <w:r w:rsidRPr="00533796">
        <w:t>Daraus folgt jedoch nicht, dass eine besondere FRZK-Darstellung grundsätzlich überflüssig wäre. Ein neuer Darstellungsrahmen kann eine für bestimmte Aufgaben besonders geeignete Ordnung bereitstellen. Diese Eignung muss aber konkret untersucht werden.</w:t>
      </w:r>
    </w:p>
    <w:p w14:paraId="3E2ECC8C" w14:textId="77777777" w:rsidR="00533796" w:rsidRPr="00533796" w:rsidRDefault="00533796" w:rsidP="00533796">
      <w:r w:rsidRPr="00533796">
        <w:t>Beispielsweise könnte eine FRZK-Darstellung bei Aufgaben mit mehreren funktionalen Beziehungen helfen, eine fehlende Voraussetzung zu erkennen. Eine gewöhnliche Funktionsgrafik könnte dagegen für die Untersuchung einer einfachen linearen Funktion bereits vollständig ausreichen.</w:t>
      </w:r>
    </w:p>
    <w:p w14:paraId="2469D9FF" w14:textId="77777777" w:rsidR="00533796" w:rsidRPr="00533796" w:rsidRDefault="00533796" w:rsidP="00533796">
      <w:r w:rsidRPr="00533796">
        <w:t>In einem solchen Fall wäre die zusätzliche Darstellung nicht notwendig. Ihr Einsatz könnte sogar zu einer höheren Bearbeitungsbelastung führen, wenn der Lernende zunächst eine umfangreiche Struktur erstellen muss, obwohl die mathematische Beziehung bereits unmittelbar erkennbar ist.</w:t>
      </w:r>
    </w:p>
    <w:p w14:paraId="0BDCDBE3" w14:textId="77777777" w:rsidR="00533796" w:rsidRPr="00533796" w:rsidRDefault="00533796" w:rsidP="00533796">
      <w:r w:rsidRPr="00533796">
        <w:t>Ich muss deshalb die Möglichkeit berücksichtigen, dass das FRZK bei unterschiedlichen Aufgabentypen einen unterschiedlichen Nutzen besitzt. Eine allgemeine Überlegenheit lässt sich aus der Verbindung mehrerer Repräsentationen nicht ableiten.</w:t>
      </w:r>
    </w:p>
    <w:p w14:paraId="32EC5B8C" w14:textId="77777777" w:rsidR="00533796" w:rsidRPr="00533796" w:rsidRDefault="00533796" w:rsidP="00533796">
      <w:r w:rsidRPr="00533796">
        <w:t xml:space="preserve">Eine weitere wissenschaftlich etablierte Perspektive bietet die Modell- und Modellierungstheorie von </w:t>
      </w:r>
      <w:proofErr w:type="spellStart"/>
      <w:r w:rsidRPr="00533796">
        <w:t>Lesh</w:t>
      </w:r>
      <w:proofErr w:type="spellEnd"/>
      <w:r w:rsidRPr="00533796">
        <w:t xml:space="preserve"> und Doerr. Sie untersuchen mathematische Modellbildung als einen Prozess, bei dem Lernende geeignete Modelle entwickeln, verwenden, verändern und hinsichtlich ihrer Angemessenheit beurteilen. Die entsprechenden Forschungsansätze verbinden mathematische Problembearbeitung mit der Entwicklung und Überprüfung von Repräsentationen. {[</w:t>
      </w:r>
      <w:proofErr w:type="spellStart"/>
      <w:r w:rsidRPr="00533796">
        <w:t>Lesh</w:t>
      </w:r>
      <w:proofErr w:type="spellEnd"/>
      <w:r w:rsidRPr="00533796">
        <w:t xml:space="preserve">, Richard A.; Doerr, Helen M. (Hrsg.) (2003). </w:t>
      </w:r>
      <w:proofErr w:type="spellStart"/>
      <w:r w:rsidRPr="00533796">
        <w:t>Beyond</w:t>
      </w:r>
      <w:proofErr w:type="spellEnd"/>
      <w:r w:rsidRPr="00533796">
        <w:t xml:space="preserve"> </w:t>
      </w:r>
      <w:proofErr w:type="spellStart"/>
      <w:r w:rsidRPr="00533796">
        <w:t>Constructivism</w:t>
      </w:r>
      <w:proofErr w:type="spellEnd"/>
      <w:r w:rsidRPr="00533796">
        <w:t xml:space="preserve">: Models and Modeling </w:t>
      </w:r>
      <w:proofErr w:type="spellStart"/>
      <w:r w:rsidRPr="00533796">
        <w:t>Perspectives</w:t>
      </w:r>
      <w:proofErr w:type="spellEnd"/>
      <w:r w:rsidRPr="00533796">
        <w:t xml:space="preserve"> on </w:t>
      </w:r>
      <w:proofErr w:type="spellStart"/>
      <w:r w:rsidRPr="00533796">
        <w:t>Mathematics</w:t>
      </w:r>
      <w:proofErr w:type="spellEnd"/>
      <w:r w:rsidRPr="00533796">
        <w:t xml:space="preserve"> Problem </w:t>
      </w:r>
      <w:proofErr w:type="spellStart"/>
      <w:r w:rsidRPr="00533796">
        <w:t>Solving</w:t>
      </w:r>
      <w:proofErr w:type="spellEnd"/>
      <w:r w:rsidRPr="00533796">
        <w:t xml:space="preserve">, Learning, and Teaching. </w:t>
      </w:r>
      <w:proofErr w:type="spellStart"/>
      <w:r w:rsidRPr="00533796">
        <w:t>Mahwah</w:t>
      </w:r>
      <w:proofErr w:type="spellEnd"/>
      <w:r w:rsidRPr="00533796">
        <w:t>, NJ: Lawrence Erlbaum Associates.</w:t>
      </w:r>
      <w:proofErr w:type="gramStart"/>
      <w:r w:rsidRPr="00533796">
        <w:t>]}[</w:t>
      </w:r>
      <w:proofErr w:type="gramEnd"/>
      <w:r w:rsidRPr="00533796">
        <w:t>[137]]</w:t>
      </w:r>
    </w:p>
    <w:p w14:paraId="3080D9A9" w14:textId="77777777" w:rsidR="00533796" w:rsidRPr="00533796" w:rsidRDefault="00533796" w:rsidP="00533796">
      <w:r w:rsidRPr="00533796">
        <w:t>Für meine Untersuchung ist daran wichtig, dass eine aktive Entwicklung mathematischer Darstellungen bereits innerhalb etablierter didaktischer Ansätze untersucht wird. Die Aufforderung an Lernende, ein mathematisches Modell selbst zu erstellen, ist deshalb ebenfalls keine besondere Neuerung des FRZK.</w:t>
      </w:r>
    </w:p>
    <w:p w14:paraId="5A2AED07" w14:textId="77777777" w:rsidR="00533796" w:rsidRPr="00533796" w:rsidRDefault="00533796" w:rsidP="00533796">
      <w:r w:rsidRPr="00533796">
        <w:t>Eine mögliche Eigenständigkeit müsste sich aus der Art des verwendeten Modells, aus seinen besonderen Regeln oder aus einem nachgewiesenen zusätzlichen Lernnutzen ergeben.</w:t>
      </w:r>
    </w:p>
    <w:p w14:paraId="3BD40E12" w14:textId="77777777" w:rsidR="00533796" w:rsidRPr="00533796" w:rsidRDefault="00533796" w:rsidP="00533796">
      <w:r w:rsidRPr="00533796">
        <w:t xml:space="preserve">Dabei ist auch zu beachten, dass eine mathematische Darstellung nicht unabhängig von der Aufgabe bewertet werden kann, für deren Bearbeitung sie vorgesehen ist. Eine besonders </w:t>
      </w:r>
      <w:r w:rsidRPr="00533796">
        <w:lastRenderedPageBreak/>
        <w:t>strukturierte Darstellung kann bei einer komplexen Modellierungsaufgabe hilfreich sein, während sie bei einer einfachen Routineaufgabe keinen zusätzlichen Nutzen besitzt.</w:t>
      </w:r>
    </w:p>
    <w:p w14:paraId="512C8AED" w14:textId="77777777" w:rsidR="00533796" w:rsidRPr="00533796" w:rsidRDefault="00533796" w:rsidP="00533796">
      <w:r w:rsidRPr="00533796">
        <w:t>Damit entsteht die Notwendigkeit einer aufgabenbezogenen Begründung des FRZK-Einsatzes. Das Verfahren darf nicht allein deshalb verwendet werden, weil es als umfassender Darstellungsrahmen entwickelt wurde. Entscheidend ist, ob seine Verwendung zur Lösung des konkreten mathematischen Problems beiträgt.</w:t>
      </w:r>
    </w:p>
    <w:p w14:paraId="34DA7D64" w14:textId="77777777" w:rsidR="00533796" w:rsidRPr="00533796" w:rsidRDefault="00533796" w:rsidP="00533796">
      <w:r w:rsidRPr="00533796">
        <w:t xml:space="preserve">Die dritte Vergleichsebene betrifft den mathematischen Problemlöseprozess. Bereits </w:t>
      </w:r>
      <w:proofErr w:type="spellStart"/>
      <w:r w:rsidRPr="00533796">
        <w:t>Pólya</w:t>
      </w:r>
      <w:proofErr w:type="spellEnd"/>
      <w:r w:rsidRPr="00533796">
        <w:t xml:space="preserve"> beschreibt eine systematische Folge von Tätigkeiten, die das Verstehen einer Aufgabe, die Entwicklung eines Lösungsplans, seine Ausführung und die Überprüfung des Ergebnisses umfasst [42].</w:t>
      </w:r>
    </w:p>
    <w:p w14:paraId="3D093042" w14:textId="77777777" w:rsidR="00533796" w:rsidRPr="00533796" w:rsidRDefault="00533796" w:rsidP="00533796">
      <w:proofErr w:type="spellStart"/>
      <w:r w:rsidRPr="00533796">
        <w:t>Schoenfeld</w:t>
      </w:r>
      <w:proofErr w:type="spellEnd"/>
      <w:r w:rsidRPr="00533796">
        <w:t xml:space="preserve"> erweitert die Untersuchung mathematischen Problemlösens um die Bedeutung vorhandener Kenntnisse, heuristischer Strategien, metakognitiver Kontrolle und mathematischer Überzeugungen [43], [44].</w:t>
      </w:r>
    </w:p>
    <w:p w14:paraId="248D2008" w14:textId="77777777" w:rsidR="00533796" w:rsidRPr="00533796" w:rsidRDefault="00533796" w:rsidP="00533796">
      <w:r w:rsidRPr="00533796">
        <w:t>Damit ist auch die Forderung nach einer kontrollierten Abfolge mathematischer Bearbeitungsschritte nicht neu.</w:t>
      </w:r>
    </w:p>
    <w:p w14:paraId="55129465" w14:textId="77777777" w:rsidR="00533796" w:rsidRPr="00533796" w:rsidRDefault="00533796" w:rsidP="00533796">
      <w:r w:rsidRPr="00533796">
        <w:t>Wenn das FRZK zunächst gegebene und gesuchte Größen erfassen, anschließend funktionale Beziehungen bestimmen und schließlich das Ergebnis überprüfen soll, bestehen deutliche Gemeinsamkeiten mit bereits etablierten Problemlösestrategien.</w:t>
      </w:r>
    </w:p>
    <w:p w14:paraId="44D3B717" w14:textId="77777777" w:rsidR="00533796" w:rsidRPr="00533796" w:rsidRDefault="00533796" w:rsidP="00533796">
      <w:r w:rsidRPr="00533796">
        <w:t>Ein eigenständiger Beitrag müsste sich deshalb darin zeigen, wie diese Tätigkeiten im FRZK konkret unterstützt werden und welche Schwierigkeiten dadurch möglicherweise besser bearbeitet werden können.</w:t>
      </w:r>
    </w:p>
    <w:p w14:paraId="0923C360" w14:textId="77777777" w:rsidR="00533796" w:rsidRPr="00533796" w:rsidRDefault="00533796" w:rsidP="00533796">
      <w:r w:rsidRPr="00533796">
        <w:t>Dabei ist besonders wichtig, dass ein strukturierter Arbeitsablauf nicht automatisch zu mathematischem Verständnis führt. Ein Lernender kann einen vorgegebenen Ablauf korrekt ausführen, ohne zu erkennen, weshalb die verwendeten Beziehungen gelten.</w:t>
      </w:r>
    </w:p>
    <w:p w14:paraId="3C0B016F" w14:textId="77777777" w:rsidR="00533796" w:rsidRPr="00533796" w:rsidRDefault="00533796" w:rsidP="00533796">
      <w:r w:rsidRPr="00533796">
        <w:t>Eine solche Vorgehensweise könnte sogar dazu führen, dass die Bearbeitung eines Formulars oder Schemas an die Stelle der eigenständigen mathematischen Analyse tritt.</w:t>
      </w:r>
    </w:p>
    <w:p w14:paraId="0D42C4B6" w14:textId="77777777" w:rsidR="00533796" w:rsidRPr="00533796" w:rsidRDefault="00533796" w:rsidP="00533796">
      <w:r w:rsidRPr="00533796">
        <w:t>Für meine Untersuchung ergibt sich daraus die Notwendigkeit, zwischen dem Befolgen einer Darstellungsregel und dem Verstehen einer mathematischen Beziehung zu unterscheiden.</w:t>
      </w:r>
    </w:p>
    <w:p w14:paraId="5581353C" w14:textId="77777777" w:rsidR="00533796" w:rsidRPr="00533796" w:rsidRDefault="00533796" w:rsidP="00533796">
      <w:r w:rsidRPr="00533796">
        <w:t>Die richtige Eintragung einer Variablen beweist noch nicht, dass ihre Bedeutung verstanden wurde. Ebenso zeigt die korrekte Auswahl einer Rechenoperation nicht notwendig, dass ihre Voraussetzungen erkannt wurden.</w:t>
      </w:r>
    </w:p>
    <w:p w14:paraId="58E424B3" w14:textId="77777777" w:rsidR="00533796" w:rsidRPr="00533796" w:rsidRDefault="00533796" w:rsidP="00533796">
      <w:r w:rsidRPr="00533796">
        <w:t>Eine weiterführende Prüfung müsste deshalb auch die Fähigkeit erfassen, die verwendeten Beziehungen in eigenen Worten zu begründen und bei einer veränderten Aufgabe selbstständig wiederzuerkennen.</w:t>
      </w:r>
    </w:p>
    <w:p w14:paraId="4360C211" w14:textId="77777777" w:rsidR="00533796" w:rsidRPr="00533796" w:rsidRDefault="00533796" w:rsidP="00533796">
      <w:r w:rsidRPr="00533796">
        <w:t>Diese Anforderung wird durch die Forschung zur kognitiven Belastung ergänzt.</w:t>
      </w:r>
    </w:p>
    <w:p w14:paraId="7201D440" w14:textId="77777777" w:rsidR="00533796" w:rsidRPr="00533796" w:rsidRDefault="00533796" w:rsidP="00533796">
      <w:proofErr w:type="spellStart"/>
      <w:r w:rsidRPr="00533796">
        <w:t>Sweller</w:t>
      </w:r>
      <w:proofErr w:type="spellEnd"/>
      <w:r w:rsidRPr="00533796">
        <w:t xml:space="preserve"> untersucht die Bedeutung der beim Problemlösen beanspruchten kognitiven Ressourcen für den Wissenserwerb. Er zeigt, dass bestimmte Formen der Problembearbeitung erhebliche Verarbeitungskapazität erfordern können und dass diese Belastung den Aufbau geeigneter Wissensstrukturen beeinträchtigen kann. Besonders wichtig ist dabei die Unterscheidung zwischen dem erfolgreichen Erreichen eines Aufgabenziels und dem Erwerb von Wissen, das für spätere Aufgaben verfügbar bleibt. {[</w:t>
      </w:r>
      <w:proofErr w:type="spellStart"/>
      <w:r w:rsidRPr="00533796">
        <w:t>Sweller</w:t>
      </w:r>
      <w:proofErr w:type="spellEnd"/>
      <w:r w:rsidRPr="00533796">
        <w:t xml:space="preserve">, John (1988). </w:t>
      </w:r>
      <w:proofErr w:type="spellStart"/>
      <w:r w:rsidRPr="00533796">
        <w:t>Cognitive</w:t>
      </w:r>
      <w:proofErr w:type="spellEnd"/>
      <w:r w:rsidRPr="00533796">
        <w:t xml:space="preserve"> Load </w:t>
      </w:r>
      <w:proofErr w:type="spellStart"/>
      <w:r w:rsidRPr="00533796">
        <w:t>During</w:t>
      </w:r>
      <w:proofErr w:type="spellEnd"/>
      <w:r w:rsidRPr="00533796">
        <w:t xml:space="preserve"> Problem </w:t>
      </w:r>
      <w:proofErr w:type="spellStart"/>
      <w:r w:rsidRPr="00533796">
        <w:t>Solving</w:t>
      </w:r>
      <w:proofErr w:type="spellEnd"/>
      <w:r w:rsidRPr="00533796">
        <w:t xml:space="preserve">: </w:t>
      </w:r>
      <w:proofErr w:type="spellStart"/>
      <w:r w:rsidRPr="00533796">
        <w:t>Effects</w:t>
      </w:r>
      <w:proofErr w:type="spellEnd"/>
      <w:r w:rsidRPr="00533796">
        <w:t xml:space="preserve"> on Learning. </w:t>
      </w:r>
      <w:proofErr w:type="spellStart"/>
      <w:r w:rsidRPr="00533796">
        <w:t>Cognitive</w:t>
      </w:r>
      <w:proofErr w:type="spellEnd"/>
      <w:r w:rsidRPr="00533796">
        <w:t xml:space="preserve"> Science, 12(2), S. 257–285. DOI: 10.1207/s15516709cog1202_4.</w:t>
      </w:r>
      <w:proofErr w:type="gramStart"/>
      <w:r w:rsidRPr="00533796">
        <w:t>]}[</w:t>
      </w:r>
      <w:proofErr w:type="gramEnd"/>
      <w:r w:rsidRPr="00533796">
        <w:t>[138]]</w:t>
      </w:r>
    </w:p>
    <w:p w14:paraId="4B387F6E" w14:textId="77777777" w:rsidR="00533796" w:rsidRPr="00533796" w:rsidRDefault="00533796" w:rsidP="00533796">
      <w:r w:rsidRPr="00533796">
        <w:lastRenderedPageBreak/>
        <w:t>Für das FRZK ergibt sich daraus eine kritische Frage. Eine umfassende Darstellung könnte dazu beitragen, wichtige mathematische Informationen sichtbar zu machen und dadurch die kognitive Belastung zu verringern.</w:t>
      </w:r>
    </w:p>
    <w:p w14:paraId="517D7341" w14:textId="77777777" w:rsidR="00533796" w:rsidRPr="00533796" w:rsidRDefault="00533796" w:rsidP="00533796">
      <w:r w:rsidRPr="00533796">
        <w:t>Sie könnte aber auch zusätzliche Belastung verursachen, wenn der Lernende neben der eigentlichen mathematischen Aufgabe zahlreiche FRZK-spezifische Kennzeichnungen und Regeln beachten muss.</w:t>
      </w:r>
    </w:p>
    <w:p w14:paraId="54BB6BB7" w14:textId="77777777" w:rsidR="00533796" w:rsidRPr="00533796" w:rsidRDefault="00533796" w:rsidP="00533796">
      <w:r w:rsidRPr="00533796">
        <w:t>Die bloße Anzahl sichtbarer Informationen erlaubt deshalb keine sichere Aussage über die kognitive Entlastung.</w:t>
      </w:r>
    </w:p>
    <w:p w14:paraId="352022EC" w14:textId="77777777" w:rsidR="00533796" w:rsidRPr="00533796" w:rsidRDefault="00533796" w:rsidP="00533796">
      <w:r w:rsidRPr="00533796">
        <w:t>Eine Darstellung kann die Suche nach wichtigen Beziehungen erleichtern. Sie kann zugleich neue Anforderungen an die Interpretation und Koordination der Zeichen stellen.</w:t>
      </w:r>
    </w:p>
    <w:p w14:paraId="2CE8909A" w14:textId="77777777" w:rsidR="00533796" w:rsidRPr="00533796" w:rsidRDefault="00533796" w:rsidP="00533796">
      <w:r w:rsidRPr="00533796">
        <w:t>Ob die zusätzliche Struktur entlastend oder belastend wirkt, hängt somit von der konkreten Gestaltung, der Aufgabe und dem Vorwissen des Lernenden ab.</w:t>
      </w:r>
    </w:p>
    <w:p w14:paraId="710027C1" w14:textId="77777777" w:rsidR="00533796" w:rsidRPr="00533796" w:rsidRDefault="00533796" w:rsidP="00533796">
      <w:r w:rsidRPr="00533796">
        <w:t xml:space="preserve">Kirschner, </w:t>
      </w:r>
      <w:proofErr w:type="spellStart"/>
      <w:r w:rsidRPr="00533796">
        <w:t>Sweller</w:t>
      </w:r>
      <w:proofErr w:type="spellEnd"/>
      <w:r w:rsidRPr="00533796">
        <w:t xml:space="preserve"> und Clark untersuchen die Grenzen von Unterrichtsansätzen mit geringer Anleitung. Sie argumentieren auf Grundlage der Forschung zur menschlichen Informationsverarbeitung, dass Lernende mit geringem Vorwissen häufig eine deutlichere Anleitung benötigen, während fortgeschrittene Lernende zunehmend auf eigenes Wissen zurückgreifen können. {[Kirschner, Paul A.; </w:t>
      </w:r>
      <w:proofErr w:type="spellStart"/>
      <w:r w:rsidRPr="00533796">
        <w:t>Sweller</w:t>
      </w:r>
      <w:proofErr w:type="spellEnd"/>
      <w:r w:rsidRPr="00533796">
        <w:t xml:space="preserve">, John; Clark, Richard E. (2006). </w:t>
      </w:r>
      <w:proofErr w:type="spellStart"/>
      <w:r w:rsidRPr="00533796">
        <w:t>Why</w:t>
      </w:r>
      <w:proofErr w:type="spellEnd"/>
      <w:r w:rsidRPr="00533796">
        <w:t xml:space="preserve"> Minimal </w:t>
      </w:r>
      <w:proofErr w:type="spellStart"/>
      <w:r w:rsidRPr="00533796">
        <w:t>Guidance</w:t>
      </w:r>
      <w:proofErr w:type="spellEnd"/>
      <w:r w:rsidRPr="00533796">
        <w:t xml:space="preserve"> </w:t>
      </w:r>
      <w:proofErr w:type="spellStart"/>
      <w:r w:rsidRPr="00533796">
        <w:t>During</w:t>
      </w:r>
      <w:proofErr w:type="spellEnd"/>
      <w:r w:rsidRPr="00533796">
        <w:t xml:space="preserve"> </w:t>
      </w:r>
      <w:proofErr w:type="spellStart"/>
      <w:r w:rsidRPr="00533796">
        <w:t>Instruction</w:t>
      </w:r>
      <w:proofErr w:type="spellEnd"/>
      <w:r w:rsidRPr="00533796">
        <w:t xml:space="preserve"> </w:t>
      </w:r>
      <w:proofErr w:type="spellStart"/>
      <w:r w:rsidRPr="00533796">
        <w:t>Does</w:t>
      </w:r>
      <w:proofErr w:type="spellEnd"/>
      <w:r w:rsidRPr="00533796">
        <w:t xml:space="preserve"> Not Work: An Analysis </w:t>
      </w:r>
      <w:proofErr w:type="spellStart"/>
      <w:r w:rsidRPr="00533796">
        <w:t>of</w:t>
      </w:r>
      <w:proofErr w:type="spellEnd"/>
      <w:r w:rsidRPr="00533796">
        <w:t xml:space="preserve"> </w:t>
      </w:r>
      <w:proofErr w:type="spellStart"/>
      <w:r w:rsidRPr="00533796">
        <w:t>the</w:t>
      </w:r>
      <w:proofErr w:type="spellEnd"/>
      <w:r w:rsidRPr="00533796">
        <w:t xml:space="preserve"> </w:t>
      </w:r>
      <w:proofErr w:type="spellStart"/>
      <w:r w:rsidRPr="00533796">
        <w:t>Failure</w:t>
      </w:r>
      <w:proofErr w:type="spellEnd"/>
      <w:r w:rsidRPr="00533796">
        <w:t xml:space="preserve"> </w:t>
      </w:r>
      <w:proofErr w:type="spellStart"/>
      <w:r w:rsidRPr="00533796">
        <w:t>of</w:t>
      </w:r>
      <w:proofErr w:type="spellEnd"/>
      <w:r w:rsidRPr="00533796">
        <w:t xml:space="preserve"> </w:t>
      </w:r>
      <w:proofErr w:type="spellStart"/>
      <w:r w:rsidRPr="00533796">
        <w:t>Constructivist</w:t>
      </w:r>
      <w:proofErr w:type="spellEnd"/>
      <w:r w:rsidRPr="00533796">
        <w:t>, Discovery, Problem-</w:t>
      </w:r>
      <w:proofErr w:type="spellStart"/>
      <w:r w:rsidRPr="00533796">
        <w:t>Based</w:t>
      </w:r>
      <w:proofErr w:type="spellEnd"/>
      <w:r w:rsidRPr="00533796">
        <w:t xml:space="preserve">, </w:t>
      </w:r>
      <w:proofErr w:type="spellStart"/>
      <w:r w:rsidRPr="00533796">
        <w:t>Experiential</w:t>
      </w:r>
      <w:proofErr w:type="spellEnd"/>
      <w:r w:rsidRPr="00533796">
        <w:t xml:space="preserve">, and </w:t>
      </w:r>
      <w:proofErr w:type="spellStart"/>
      <w:r w:rsidRPr="00533796">
        <w:t>Inquiry-Based</w:t>
      </w:r>
      <w:proofErr w:type="spellEnd"/>
      <w:r w:rsidRPr="00533796">
        <w:t xml:space="preserve"> Teaching. Educational </w:t>
      </w:r>
      <w:proofErr w:type="spellStart"/>
      <w:r w:rsidRPr="00533796">
        <w:t>Psychologist</w:t>
      </w:r>
      <w:proofErr w:type="spellEnd"/>
      <w:r w:rsidRPr="00533796">
        <w:t>, 41(2), S. 75–86. DOI: 10.1207/s15326985ep4102_1.</w:t>
      </w:r>
      <w:proofErr w:type="gramStart"/>
      <w:r w:rsidRPr="00533796">
        <w:t>]}[</w:t>
      </w:r>
      <w:proofErr w:type="gramEnd"/>
      <w:r w:rsidRPr="00533796">
        <w:t>[139]]</w:t>
      </w:r>
    </w:p>
    <w:p w14:paraId="2E01FFB7" w14:textId="77777777" w:rsidR="00533796" w:rsidRPr="00533796" w:rsidRDefault="00533796" w:rsidP="00533796">
      <w:r w:rsidRPr="00533796">
        <w:t>Für das FRZK folgt daraus, dass die Einführung eines neuen Darstellungsverfahrens insbesondere bei Lernenden mit geringen Vorkenntnissen eine angemessene fachliche Anleitung verlangt.</w:t>
      </w:r>
    </w:p>
    <w:p w14:paraId="1DBBD8D6" w14:textId="77777777" w:rsidR="00533796" w:rsidRPr="00533796" w:rsidRDefault="00533796" w:rsidP="00533796">
      <w:r w:rsidRPr="00533796">
        <w:t>Ein mathematisches System ist nicht allein deshalb lernwirksam, weil es dem Lernenden eine größere Freiheit bei der Bearbeitung ermöglicht.</w:t>
      </w:r>
    </w:p>
    <w:p w14:paraId="4A7A5CEA" w14:textId="77777777" w:rsidR="00533796" w:rsidRPr="00533796" w:rsidRDefault="00533796" w:rsidP="00533796">
      <w:r w:rsidRPr="00533796">
        <w:t>Ebenso wenig ist ein möglichst vollständig vorgegebener Lösungsweg unter allen Bedingungen optimal. Entscheidend bleibt, welche Kenntnisse bereits vorhanden sind und welche eigenständige Tätigkeit der Lernende entwickeln soll.</w:t>
      </w:r>
    </w:p>
    <w:p w14:paraId="534B484F" w14:textId="77777777" w:rsidR="00533796" w:rsidRPr="00533796" w:rsidRDefault="00533796" w:rsidP="00533796">
      <w:r w:rsidRPr="00533796">
        <w:t xml:space="preserve">Die in Abschnitt 2.5 untersuchten Arbeiten zum </w:t>
      </w:r>
      <w:proofErr w:type="spellStart"/>
      <w:r w:rsidRPr="00533796">
        <w:t>Scaffolding</w:t>
      </w:r>
      <w:proofErr w:type="spellEnd"/>
      <w:r w:rsidRPr="00533796">
        <w:t xml:space="preserve"> [</w:t>
      </w:r>
      <w:proofErr w:type="gramStart"/>
      <w:r w:rsidRPr="00533796">
        <w:t>70]–</w:t>
      </w:r>
      <w:proofErr w:type="gramEnd"/>
      <w:r w:rsidRPr="00533796">
        <w:t>[73] und zum Expertise-</w:t>
      </w:r>
      <w:proofErr w:type="spellStart"/>
      <w:r w:rsidRPr="00533796">
        <w:t>Reversal</w:t>
      </w:r>
      <w:proofErr w:type="spellEnd"/>
      <w:r w:rsidRPr="00533796">
        <w:t>-Effekt [85] ergänzen diese Perspektive. Sie zeigen, dass eine Hilfestellung entsprechend dem Lernstand angepasst und nach Möglichkeit schrittweise zurückgenommen werden muss.</w:t>
      </w:r>
    </w:p>
    <w:p w14:paraId="0A21ED99" w14:textId="77777777" w:rsidR="00533796" w:rsidRPr="00533796" w:rsidRDefault="00533796" w:rsidP="00533796">
      <w:r w:rsidRPr="00533796">
        <w:t>Daraus ergibt sich für das FRZK eine weitere Grenze. Selbst wenn eine vorbereitete FRZK-Darstellung die Bearbeitung einer Aufgabe erleichtert, folgt daraus nicht, dass der Lernende die entsprechende mathematische Struktur später eigenständig entwickeln kann.</w:t>
      </w:r>
    </w:p>
    <w:p w14:paraId="52A4B377" w14:textId="77777777" w:rsidR="00533796" w:rsidRPr="00533796" w:rsidRDefault="00533796" w:rsidP="00533796">
      <w:r w:rsidRPr="00533796">
        <w:t>Ein didaktischer Vorteil müsste deshalb auch die Entwicklung selbstständiger Leistungen berücksichtigen.</w:t>
      </w:r>
    </w:p>
    <w:p w14:paraId="1385AE81" w14:textId="77777777" w:rsidR="00533796" w:rsidRPr="00533796" w:rsidRDefault="00533796" w:rsidP="00533796">
      <w:r w:rsidRPr="00533796">
        <w:t>Die vierte Vergleichsebene betrifft die besondere Symbolik des FRZK. Hier muss ich besonders sorgfältig zwischen einer abweichenden Schreibweise, einer neuen mathematischen Definition und einer bereits vorhandenen mathematischen Struktur unterscheiden.</w:t>
      </w:r>
    </w:p>
    <w:p w14:paraId="0A844F47" w14:textId="77777777" w:rsidR="00533796" w:rsidRPr="00533796" w:rsidRDefault="00533796" w:rsidP="00533796">
      <w:r w:rsidRPr="00533796">
        <w:t xml:space="preserve">Das FRZK soll die symbolischen Zustände +∞, −∞, +0 und −0 mit ausdrücklich festgelegten Rechenregeln verwenden. Dabei sollen die Regeln nicht </w:t>
      </w:r>
      <w:proofErr w:type="gramStart"/>
      <w:r w:rsidRPr="00533796">
        <w:t xml:space="preserve">auf sämtliche gewöhnlichen </w:t>
      </w:r>
      <w:r w:rsidRPr="00533796">
        <w:lastRenderedPageBreak/>
        <w:t>Rechenoperationen</w:t>
      </w:r>
      <w:proofErr w:type="gramEnd"/>
      <w:r w:rsidRPr="00533796">
        <w:t xml:space="preserve"> ohne Einschränkung übertragen werden. Ihr Geltungsbereich muss vielmehr ausdrücklich bestimmt bleiben.</w:t>
      </w:r>
    </w:p>
    <w:p w14:paraId="10E2040E" w14:textId="77777777" w:rsidR="00533796" w:rsidRPr="00533796" w:rsidRDefault="00533796" w:rsidP="00533796">
      <w:r w:rsidRPr="00533796">
        <w:t>Die Verwendung solcher Symbole ist jedoch nicht bereits aufgrund ihrer Form neu. Positive und negative Unendlichkeit werden in der Analysis in unterschiedlichen Zusammenhängen seit Langem verwendet. Ebenso gehören einseitige Grenzprozesse und entsprechende Richtungsangaben zum etablierten Bestand mathematischer Begriffsbildung.</w:t>
      </w:r>
    </w:p>
    <w:p w14:paraId="49C23579" w14:textId="77777777" w:rsidR="00533796" w:rsidRPr="00533796" w:rsidRDefault="00533796" w:rsidP="00533796">
      <w:r w:rsidRPr="00533796">
        <w:t xml:space="preserve">Rudin behandelt in </w:t>
      </w:r>
      <w:proofErr w:type="spellStart"/>
      <w:r w:rsidRPr="00533796">
        <w:rPr>
          <w:i/>
          <w:iCs/>
        </w:rPr>
        <w:t>Principles</w:t>
      </w:r>
      <w:proofErr w:type="spellEnd"/>
      <w:r w:rsidRPr="00533796">
        <w:rPr>
          <w:i/>
          <w:iCs/>
        </w:rPr>
        <w:t xml:space="preserve"> </w:t>
      </w:r>
      <w:proofErr w:type="spellStart"/>
      <w:r w:rsidRPr="00533796">
        <w:rPr>
          <w:i/>
          <w:iCs/>
        </w:rPr>
        <w:t>of</w:t>
      </w:r>
      <w:proofErr w:type="spellEnd"/>
      <w:r w:rsidRPr="00533796">
        <w:rPr>
          <w:i/>
          <w:iCs/>
        </w:rPr>
        <w:t xml:space="preserve"> </w:t>
      </w:r>
      <w:proofErr w:type="spellStart"/>
      <w:r w:rsidRPr="00533796">
        <w:rPr>
          <w:i/>
          <w:iCs/>
        </w:rPr>
        <w:t>Mathematical</w:t>
      </w:r>
      <w:proofErr w:type="spellEnd"/>
      <w:r w:rsidRPr="00533796">
        <w:rPr>
          <w:i/>
          <w:iCs/>
        </w:rPr>
        <w:t xml:space="preserve"> Analysis</w:t>
      </w:r>
      <w:r w:rsidRPr="00533796">
        <w:t xml:space="preserve"> unter anderem die Struktur der reellen Zahlen, das erweiterte reelle Zahlensystem sowie grundlegende Begriffe von Folgen, Grenzwerten und Stetigkeit. Damit wird deutlich, dass die Verwendung von positiven und negativen Unendlichkeitssymbolen bereits innerhalb etablierter mathematischer Strukturen ausdrücklich untersucht und begrenzt wird. {[Rudin, Walter (1976). </w:t>
      </w:r>
      <w:proofErr w:type="spellStart"/>
      <w:r w:rsidRPr="00533796">
        <w:t>Principles</w:t>
      </w:r>
      <w:proofErr w:type="spellEnd"/>
      <w:r w:rsidRPr="00533796">
        <w:t xml:space="preserve"> </w:t>
      </w:r>
      <w:proofErr w:type="spellStart"/>
      <w:r w:rsidRPr="00533796">
        <w:t>of</w:t>
      </w:r>
      <w:proofErr w:type="spellEnd"/>
      <w:r w:rsidRPr="00533796">
        <w:t xml:space="preserve"> </w:t>
      </w:r>
      <w:proofErr w:type="spellStart"/>
      <w:r w:rsidRPr="00533796">
        <w:t>Mathematical</w:t>
      </w:r>
      <w:proofErr w:type="spellEnd"/>
      <w:r w:rsidRPr="00533796">
        <w:t xml:space="preserve"> Analysis. 3. Auflage. New York: McGraw-Hill.</w:t>
      </w:r>
      <w:proofErr w:type="gramStart"/>
      <w:r w:rsidRPr="00533796">
        <w:t>]}[</w:t>
      </w:r>
      <w:proofErr w:type="gramEnd"/>
      <w:r w:rsidRPr="00533796">
        <w:t>[140]]</w:t>
      </w:r>
    </w:p>
    <w:p w14:paraId="3A8A3920" w14:textId="77777777" w:rsidR="00533796" w:rsidRPr="00533796" w:rsidRDefault="00533796" w:rsidP="00533796">
      <w:r w:rsidRPr="00533796">
        <w:t>Für das FRZK ergibt sich daraus, dass die Verwendung von +∞ und −∞ allein keinen mathematischen Neuheitsanspruch begründet.</w:t>
      </w:r>
    </w:p>
    <w:p w14:paraId="63BE561E" w14:textId="77777777" w:rsidR="00533796" w:rsidRPr="00533796" w:rsidRDefault="00533796" w:rsidP="00533796">
      <w:r w:rsidRPr="00533796">
        <w:t>Ein möglicher zusätzlicher Beitrag müsste sich aus einer eigenständig definierten Operation, einer besonderen Verknüpfung mit weiteren Zustandsinformationen oder einer wissenschaftlich begründeten didaktischen Anwendung ergeben.</w:t>
      </w:r>
    </w:p>
    <w:p w14:paraId="17FAA068" w14:textId="77777777" w:rsidR="00533796" w:rsidRPr="00533796" w:rsidRDefault="00533796" w:rsidP="00533796">
      <w:r w:rsidRPr="00533796">
        <w:t>Dabei ist insbesondere zu beachten, dass nicht jede gewöhnliche arithmetische Operation uneingeschränkt auf erweiterte Zahlensysteme übertragen werden kann.</w:t>
      </w:r>
    </w:p>
    <w:p w14:paraId="04E871A7" w14:textId="77777777" w:rsidR="00533796" w:rsidRPr="00533796" w:rsidRDefault="00533796" w:rsidP="00533796">
      <w:r w:rsidRPr="00533796">
        <w:t>Bestimmte symbolische Ausdrücke besitzen ohne zusätzliche Informationen keinen eindeutigen Wert. Dies gilt insbesondere dann, wenn mehrere unbegrenzte Größen miteinander verglichen werden und ihr Verhältnis von ihren jeweiligen Wachstumsbedingungen abhängt.</w:t>
      </w:r>
    </w:p>
    <w:p w14:paraId="645CCC29" w14:textId="77777777" w:rsidR="00533796" w:rsidRPr="00533796" w:rsidRDefault="00533796" w:rsidP="00533796">
      <w:r w:rsidRPr="00533796">
        <w:t>Ein Ausdruck der Form unendlich durch unendlich kann deshalb nicht allein aufgrund seiner Symbolgestalt allgemein zu einem festen Ergebnis zusammengefasst werden.</w:t>
      </w:r>
    </w:p>
    <w:p w14:paraId="57113F73" w14:textId="77777777" w:rsidR="00533796" w:rsidRPr="00533796" w:rsidRDefault="00533796" w:rsidP="00533796">
      <w:r w:rsidRPr="00533796">
        <w:t>Eine FRZK-Rechenregel müsste in einem solchen Fall eindeutig bestimmen, welche zusätzlichen Voraussetzungen gelten und welche Ergebnisse daraus mathematisch gerechtfertigt sind.</w:t>
      </w:r>
    </w:p>
    <w:p w14:paraId="4BBBF099" w14:textId="77777777" w:rsidR="00533796" w:rsidRPr="00533796" w:rsidRDefault="00533796" w:rsidP="00533796">
      <w:r w:rsidRPr="00533796">
        <w:t>Ebenso muss die Bedeutung der gerichteten Nullzustände +0 und −0 ausdrücklich geklärt werden.</w:t>
      </w:r>
    </w:p>
    <w:p w14:paraId="040A04EA" w14:textId="77777777" w:rsidR="00533796" w:rsidRPr="00533796" w:rsidRDefault="00533796" w:rsidP="00533796">
      <w:r w:rsidRPr="00533796">
        <w:t>In der gewöhnlichen reellen Analysis bezeichnet eine Annäherung an null von positiven beziehungsweise negativen Argumentwerten aus unterschiedliche Grenzprozesse. Die reelle Zahl null wird dadurch aber nicht in zwei verschiedene reelle Zahlen aufgespalten.</w:t>
      </w:r>
    </w:p>
    <w:p w14:paraId="0F6B24A1" w14:textId="77777777" w:rsidR="00533796" w:rsidRPr="00533796" w:rsidRDefault="00533796" w:rsidP="00533796">
      <w:r w:rsidRPr="00533796">
        <w:t>Das FRZK soll die Richtungsinformation innerhalb seiner eigenen symbolischen Struktur ausdrücklich verfügbar machen. Eine solche Festlegung kann mathematisch untersucht werden, darf aber nicht als bereits gültige Eigenschaft des gewöhnlichen reellen Zahlensystems ausgegeben werden.</w:t>
      </w:r>
    </w:p>
    <w:p w14:paraId="1C6900FE" w14:textId="77777777" w:rsidR="00533796" w:rsidRPr="00533796" w:rsidRDefault="00533796" w:rsidP="00533796">
      <w:r w:rsidRPr="00533796">
        <w:t>Besonders aufschlussreich ist in diesem Zusammenhang der Vergleich mit der etablierten Computerarithmetik.</w:t>
      </w:r>
    </w:p>
    <w:p w14:paraId="0357D536" w14:textId="77777777" w:rsidR="00533796" w:rsidRPr="00533796" w:rsidRDefault="00533796" w:rsidP="00533796">
      <w:r w:rsidRPr="00533796">
        <w:t xml:space="preserve">Der Standard IEEE 754 definiert Gleitkommaformate und zugehörige Operationen. In diesem Rahmen werden unter anderem vorzeichenbehaftete Nullen, besondere Unendlichkeitswerte und nichtnumerische Ergebnisse verwendet. Die entsprechenden Zeichen und Rechenregeln sind Bestandteil einer ausdrücklich definierten </w:t>
      </w:r>
      <w:r w:rsidRPr="00533796">
        <w:lastRenderedPageBreak/>
        <w:t xml:space="preserve">Computerarithmetik. {[Institute </w:t>
      </w:r>
      <w:proofErr w:type="spellStart"/>
      <w:r w:rsidRPr="00533796">
        <w:t>of</w:t>
      </w:r>
      <w:proofErr w:type="spellEnd"/>
      <w:r w:rsidRPr="00533796">
        <w:t xml:space="preserve"> </w:t>
      </w:r>
      <w:proofErr w:type="spellStart"/>
      <w:r w:rsidRPr="00533796">
        <w:t>Electrical</w:t>
      </w:r>
      <w:proofErr w:type="spellEnd"/>
      <w:r w:rsidRPr="00533796">
        <w:t xml:space="preserve"> and Electronics Engineers (2019). </w:t>
      </w:r>
      <w:proofErr w:type="gramStart"/>
      <w:r w:rsidRPr="00533796">
        <w:t>IEEE Standard</w:t>
      </w:r>
      <w:proofErr w:type="gramEnd"/>
      <w:r w:rsidRPr="00533796">
        <w:t xml:space="preserve"> </w:t>
      </w:r>
      <w:proofErr w:type="spellStart"/>
      <w:r w:rsidRPr="00533796">
        <w:t>for</w:t>
      </w:r>
      <w:proofErr w:type="spellEnd"/>
      <w:r w:rsidRPr="00533796">
        <w:t xml:space="preserve"> Floating-Point </w:t>
      </w:r>
      <w:proofErr w:type="spellStart"/>
      <w:r w:rsidRPr="00533796">
        <w:t>Arithmetic</w:t>
      </w:r>
      <w:proofErr w:type="spellEnd"/>
      <w:r w:rsidRPr="00533796">
        <w:t>. IEEE Std 754-2019. New York: IEEE. DOI: 10.1109/IEEESTD.2019.8766229.</w:t>
      </w:r>
      <w:proofErr w:type="gramStart"/>
      <w:r w:rsidRPr="00533796">
        <w:t>]}[</w:t>
      </w:r>
      <w:proofErr w:type="gramEnd"/>
      <w:r w:rsidRPr="00533796">
        <w:t>[141]]</w:t>
      </w:r>
    </w:p>
    <w:p w14:paraId="5B9B304A" w14:textId="77777777" w:rsidR="00533796" w:rsidRPr="00533796" w:rsidRDefault="00533796" w:rsidP="00533796">
      <w:r w:rsidRPr="00533796">
        <w:t>Für meine Untersuchung ist dieser Vergleich von erheblicher Bedeutung.</w:t>
      </w:r>
    </w:p>
    <w:p w14:paraId="6B985F25" w14:textId="77777777" w:rsidR="00533796" w:rsidRPr="00533796" w:rsidRDefault="00533796" w:rsidP="00533796">
      <w:r w:rsidRPr="00533796">
        <w:t>Die Existenz einer positiven und einer negativen Null innerhalb eines technischen Rechensystems zeigt, dass vorzeichenbehaftete Nullrepräsentationen nicht grundsätzlich eine neue Erfindung des FRZK darstellen.</w:t>
      </w:r>
    </w:p>
    <w:p w14:paraId="4F870D98" w14:textId="77777777" w:rsidR="00533796" w:rsidRPr="00533796" w:rsidRDefault="00533796" w:rsidP="00533796">
      <w:r w:rsidRPr="00533796">
        <w:t>Ebenso zeigt die Verwendung besonderer Unendlichkeitssymbole, dass eine symbolische Erweiterung gewöhnlicher Rechenwerte bereits innerhalb etablierter technischer Systeme vorkommt.</w:t>
      </w:r>
    </w:p>
    <w:p w14:paraId="0B216381" w14:textId="77777777" w:rsidR="00533796" w:rsidRPr="00533796" w:rsidRDefault="00533796" w:rsidP="00533796">
      <w:r w:rsidRPr="00533796">
        <w:t>Daraus folgt allerdings nicht, dass die FRZK-Zustände mit den entsprechenden IEEE-754-Werten identisch sind.</w:t>
      </w:r>
    </w:p>
    <w:p w14:paraId="1AF2F2D4" w14:textId="77777777" w:rsidR="00533796" w:rsidRPr="00533796" w:rsidRDefault="00533796" w:rsidP="00533796">
      <w:proofErr w:type="gramStart"/>
      <w:r w:rsidRPr="00533796">
        <w:t>Die vorzeichenbehafteten Nullen</w:t>
      </w:r>
      <w:proofErr w:type="gramEnd"/>
      <w:r w:rsidRPr="00533796">
        <w:t xml:space="preserve"> der Gleitkommaarithmetik besitzen eine durch den Standard festgelegte Bedeutung. Sie treten insbesondere im Zusammenhang mit endlicher Zahlendarstellung, Rundung und definierten arithmetischen Operationen auf.</w:t>
      </w:r>
    </w:p>
    <w:p w14:paraId="755A73DF" w14:textId="77777777" w:rsidR="00533796" w:rsidRPr="00533796" w:rsidRDefault="00533796" w:rsidP="00533796">
      <w:r w:rsidRPr="00533796">
        <w:t xml:space="preserve">Die gerichteten Nullzustände des FRZK sollen dagegen bestimmte Informationen über eine mathematische Annäherungsrichtung erhalten. Ob und unter welchen Bedingungen sich diese Bedeutung </w:t>
      </w:r>
      <w:proofErr w:type="gramStart"/>
      <w:r w:rsidRPr="00533796">
        <w:t>mit den vorzeichenbehafteten Nullen</w:t>
      </w:r>
      <w:proofErr w:type="gramEnd"/>
      <w:r w:rsidRPr="00533796">
        <w:t xml:space="preserve"> der Gleitkommaarithmetik vergleichen lässt, muss ausdrücklich untersucht werden.</w:t>
      </w:r>
    </w:p>
    <w:p w14:paraId="2A1C2F71" w14:textId="77777777" w:rsidR="00533796" w:rsidRPr="00533796" w:rsidRDefault="00533796" w:rsidP="00533796">
      <w:r w:rsidRPr="00533796">
        <w:t>Eine bloße Gleichheit der Schreibweise beweist keine Gleichheit der mathematischen Struktur.</w:t>
      </w:r>
    </w:p>
    <w:p w14:paraId="1654DE97" w14:textId="77777777" w:rsidR="00533796" w:rsidRPr="00533796" w:rsidRDefault="00533796" w:rsidP="00533796">
      <w:r w:rsidRPr="00533796">
        <w:t xml:space="preserve">Goldberg erläutert die Eigenschaften der Gleitkommaarithmetik und zeigt, weshalb Rundung, besondere Werte und die Regeln eines technischen Zahlenformats für die Beurteilung numerischer Berechnungen wesentlich sind. Seine Untersuchung verdeutlicht zugleich, dass Computerarithmetik nicht ohne Weiteres mit der exakten Arithmetik der reellen Zahlen gleichgesetzt werden darf. {[Goldberg, David (1991). </w:t>
      </w:r>
      <w:proofErr w:type="spellStart"/>
      <w:r w:rsidRPr="00533796">
        <w:t>What</w:t>
      </w:r>
      <w:proofErr w:type="spellEnd"/>
      <w:r w:rsidRPr="00533796">
        <w:t xml:space="preserve"> Every Computer Scientist </w:t>
      </w:r>
      <w:proofErr w:type="spellStart"/>
      <w:r w:rsidRPr="00533796">
        <w:t>Should</w:t>
      </w:r>
      <w:proofErr w:type="spellEnd"/>
      <w:r w:rsidRPr="00533796">
        <w:t xml:space="preserve"> </w:t>
      </w:r>
      <w:proofErr w:type="spellStart"/>
      <w:r w:rsidRPr="00533796">
        <w:t>Know</w:t>
      </w:r>
      <w:proofErr w:type="spellEnd"/>
      <w:r w:rsidRPr="00533796">
        <w:t xml:space="preserve"> About Floating-Point </w:t>
      </w:r>
      <w:proofErr w:type="spellStart"/>
      <w:r w:rsidRPr="00533796">
        <w:t>Arithmetic</w:t>
      </w:r>
      <w:proofErr w:type="spellEnd"/>
      <w:r w:rsidRPr="00533796">
        <w:t>. ACM Computing Surveys, 23(1), S. 5–48. DOI: 10.1145/103162.103163.</w:t>
      </w:r>
      <w:proofErr w:type="gramStart"/>
      <w:r w:rsidRPr="00533796">
        <w:t>]}[</w:t>
      </w:r>
      <w:proofErr w:type="gramEnd"/>
      <w:r w:rsidRPr="00533796">
        <w:t>[142]]</w:t>
      </w:r>
    </w:p>
    <w:p w14:paraId="50EC06D8" w14:textId="77777777" w:rsidR="00533796" w:rsidRPr="00533796" w:rsidRDefault="00533796" w:rsidP="00533796">
      <w:r w:rsidRPr="00533796">
        <w:t>Für das FRZK ergibt sich daraus eine wichtige methodische Verpflichtung.</w:t>
      </w:r>
    </w:p>
    <w:p w14:paraId="09CF6AF5" w14:textId="77777777" w:rsidR="00533796" w:rsidRPr="00533796" w:rsidRDefault="00533796" w:rsidP="00533796">
      <w:r w:rsidRPr="00533796">
        <w:t>Soll eine eigene symbolische Arithmetik definiert werden, muss ausdrücklich festgelegt werden, auf welchen mathematischen Gegenständen sie operiert und welche Eigenschaften ihre Operationen besitzen.</w:t>
      </w:r>
    </w:p>
    <w:p w14:paraId="7546EE5A" w14:textId="77777777" w:rsidR="00533796" w:rsidRPr="00533796" w:rsidRDefault="00533796" w:rsidP="00533796">
      <w:r w:rsidRPr="00533796">
        <w:t>Insbesondere muss geklärt werden, ob eine Berechnung mit gerichteten Nullzuständen eine exakte mathematische Operation, eine symbolische Darstellung eines Grenzprozesses oder eine technisch implementierte Rechenvorschrift bezeichnet.</w:t>
      </w:r>
    </w:p>
    <w:p w14:paraId="3D32D91F" w14:textId="77777777" w:rsidR="00533796" w:rsidRPr="00533796" w:rsidRDefault="00533796" w:rsidP="00533796">
      <w:r w:rsidRPr="00533796">
        <w:t>Diese drei Möglichkeiten unterscheiden sich.</w:t>
      </w:r>
    </w:p>
    <w:p w14:paraId="62C05FCA" w14:textId="77777777" w:rsidR="00533796" w:rsidRPr="00533796" w:rsidRDefault="00533796" w:rsidP="00533796">
      <w:r w:rsidRPr="00533796">
        <w:t>Eine symbolische Notation kann eine bestimmte mathematische Aussage verkürzt darstellen, ohne dass die verwendeten Symbole dadurch selbst zu gewöhnlichen Zahlen werden.</w:t>
      </w:r>
    </w:p>
    <w:p w14:paraId="0927A6F2" w14:textId="77777777" w:rsidR="00533796" w:rsidRPr="00533796" w:rsidRDefault="00533796" w:rsidP="00533796">
      <w:r w:rsidRPr="00533796">
        <w:t>Ein formal definiertes erweitertes Zahlensystem kann dagegen zusätzliche Objekte und Operationen enthalten. Deren Eigenschaften müssen dann mathematisch begründet werden.</w:t>
      </w:r>
    </w:p>
    <w:p w14:paraId="513C4E3B" w14:textId="77777777" w:rsidR="00533796" w:rsidRPr="00533796" w:rsidRDefault="00533796" w:rsidP="00533796">
      <w:r w:rsidRPr="00533796">
        <w:lastRenderedPageBreak/>
        <w:t>Eine technische Implementierung kann schließlich bestimmte Werte und Operationen bereitstellen, deren Verhalten von der verwendeten Repräsentation und den zugrunde gelegten Vorschriften abhängt.</w:t>
      </w:r>
    </w:p>
    <w:p w14:paraId="11920FBE" w14:textId="77777777" w:rsidR="00533796" w:rsidRPr="00533796" w:rsidRDefault="00533796" w:rsidP="00533796">
      <w:r w:rsidRPr="00533796">
        <w:t>Für eine wissenschaftlich belastbare Einordnung des FRZK muss erkennbar bleiben, welche dieser Ebenen jeweils gemeint ist.</w:t>
      </w:r>
    </w:p>
    <w:p w14:paraId="2B72AB7D" w14:textId="77777777" w:rsidR="00533796" w:rsidRPr="00533796" w:rsidRDefault="00533796" w:rsidP="00533796">
      <w:r w:rsidRPr="00533796">
        <w:t>Eine weitere Vergleichsmöglichkeit ergibt sich aus der Intervallarithmetik.</w:t>
      </w:r>
    </w:p>
    <w:p w14:paraId="6929AE7A" w14:textId="77777777" w:rsidR="00533796" w:rsidRPr="00533796" w:rsidRDefault="00533796" w:rsidP="00533796">
      <w:r w:rsidRPr="00533796">
        <w:t xml:space="preserve">Moore, </w:t>
      </w:r>
      <w:proofErr w:type="spellStart"/>
      <w:r w:rsidRPr="00533796">
        <w:t>Kearfott</w:t>
      </w:r>
      <w:proofErr w:type="spellEnd"/>
      <w:r w:rsidRPr="00533796">
        <w:t xml:space="preserve"> und Cloud entwickeln in </w:t>
      </w:r>
      <w:proofErr w:type="spellStart"/>
      <w:r w:rsidRPr="00533796">
        <w:rPr>
          <w:i/>
          <w:iCs/>
        </w:rPr>
        <w:t>Introduction</w:t>
      </w:r>
      <w:proofErr w:type="spellEnd"/>
      <w:r w:rsidRPr="00533796">
        <w:rPr>
          <w:i/>
          <w:iCs/>
        </w:rPr>
        <w:t xml:space="preserve"> </w:t>
      </w:r>
      <w:proofErr w:type="spellStart"/>
      <w:r w:rsidRPr="00533796">
        <w:rPr>
          <w:i/>
          <w:iCs/>
        </w:rPr>
        <w:t>to</w:t>
      </w:r>
      <w:proofErr w:type="spellEnd"/>
      <w:r w:rsidRPr="00533796">
        <w:rPr>
          <w:i/>
          <w:iCs/>
        </w:rPr>
        <w:t xml:space="preserve"> </w:t>
      </w:r>
      <w:proofErr w:type="spellStart"/>
      <w:r w:rsidRPr="00533796">
        <w:rPr>
          <w:i/>
          <w:iCs/>
        </w:rPr>
        <w:t>Interval</w:t>
      </w:r>
      <w:proofErr w:type="spellEnd"/>
      <w:r w:rsidRPr="00533796">
        <w:rPr>
          <w:i/>
          <w:iCs/>
        </w:rPr>
        <w:t xml:space="preserve"> Analysis</w:t>
      </w:r>
      <w:r w:rsidRPr="00533796">
        <w:t xml:space="preserve"> eine systematische Darstellung numerischer Verfahren, bei denen Zahlenbereiche und entsprechende Einschließungen verwendet werden. Die Intervallarithmetik verfolgt unter anderem das Ziel, Ergebnisse numerischer Berechnungen unter Berücksichtigung geeigneter Schranken mathematisch kontrolliert zu beschreiben. {[Moore, Ramon E.; </w:t>
      </w:r>
      <w:proofErr w:type="spellStart"/>
      <w:r w:rsidRPr="00533796">
        <w:t>Kearfott</w:t>
      </w:r>
      <w:proofErr w:type="spellEnd"/>
      <w:r w:rsidRPr="00533796">
        <w:t xml:space="preserve">, R. Baker; Cloud, Michael J. (2009). </w:t>
      </w:r>
      <w:proofErr w:type="spellStart"/>
      <w:r w:rsidRPr="00533796">
        <w:t>Introduction</w:t>
      </w:r>
      <w:proofErr w:type="spellEnd"/>
      <w:r w:rsidRPr="00533796">
        <w:t xml:space="preserve"> </w:t>
      </w:r>
      <w:proofErr w:type="spellStart"/>
      <w:r w:rsidRPr="00533796">
        <w:t>to</w:t>
      </w:r>
      <w:proofErr w:type="spellEnd"/>
      <w:r w:rsidRPr="00533796">
        <w:t xml:space="preserve"> </w:t>
      </w:r>
      <w:proofErr w:type="spellStart"/>
      <w:r w:rsidRPr="00533796">
        <w:t>Interval</w:t>
      </w:r>
      <w:proofErr w:type="spellEnd"/>
      <w:r w:rsidRPr="00533796">
        <w:t xml:space="preserve"> Analysis. Philadelphia: Society </w:t>
      </w:r>
      <w:proofErr w:type="spellStart"/>
      <w:r w:rsidRPr="00533796">
        <w:t>for</w:t>
      </w:r>
      <w:proofErr w:type="spellEnd"/>
      <w:r w:rsidRPr="00533796">
        <w:t xml:space="preserve"> Industrial and Applied </w:t>
      </w:r>
      <w:proofErr w:type="spellStart"/>
      <w:r w:rsidRPr="00533796">
        <w:t>Mathematics</w:t>
      </w:r>
      <w:proofErr w:type="spellEnd"/>
      <w:r w:rsidRPr="00533796">
        <w:t>. DOI: 10.1137/1.9780898717716.</w:t>
      </w:r>
      <w:proofErr w:type="gramStart"/>
      <w:r w:rsidRPr="00533796">
        <w:t>]}[</w:t>
      </w:r>
      <w:proofErr w:type="gramEnd"/>
      <w:r w:rsidRPr="00533796">
        <w:t>[143]]</w:t>
      </w:r>
    </w:p>
    <w:p w14:paraId="7F1776E0" w14:textId="77777777" w:rsidR="00533796" w:rsidRPr="00533796" w:rsidRDefault="00533796" w:rsidP="00533796">
      <w:r w:rsidRPr="00533796">
        <w:t>Für das FRZK ist daran relevant, dass mathematische Verfahren bereits vorhanden sind, die zusätzliche Informationen über Wertebereiche und Grenzen einer Berechnung ausdrücklich erhalten.</w:t>
      </w:r>
    </w:p>
    <w:p w14:paraId="4238798B" w14:textId="77777777" w:rsidR="00533796" w:rsidRPr="00533796" w:rsidRDefault="00533796" w:rsidP="00533796">
      <w:r w:rsidRPr="00533796">
        <w:t>Die Erhaltung mathematisch relevanter Zusatzinformationen stellt daher kein ausschließlich dem FRZK eigenes Prinzip dar.</w:t>
      </w:r>
    </w:p>
    <w:p w14:paraId="0B9BA13E" w14:textId="77777777" w:rsidR="00533796" w:rsidRPr="00533796" w:rsidRDefault="00533796" w:rsidP="00533796">
      <w:r w:rsidRPr="00533796">
        <w:t>Allerdings darf die Intervallarithmetik nicht mit den gerichteten Nullzuständen des FRZK gleichgesetzt werden. Eine Intervallschranke und eine symbolisch bezeichnete Annäherungsrichtung sind unterschiedliche mathematische Informationen.</w:t>
      </w:r>
    </w:p>
    <w:p w14:paraId="6C856F88" w14:textId="77777777" w:rsidR="00533796" w:rsidRPr="00533796" w:rsidRDefault="00533796" w:rsidP="00533796">
      <w:r w:rsidRPr="00533796">
        <w:t>Ein möglicher zusätzlicher FRZK-Beitrag könnte deshalb nur dann begründet werden, wenn eindeutig gezeigt wird, welche Informationen durch seine besonderen Zustände erhalten bleiben und weshalb die entsprechende Beschreibung nicht bereits durch geeignete etablierte Verfahren abgedeckt wird.</w:t>
      </w:r>
    </w:p>
    <w:p w14:paraId="5614B475" w14:textId="77777777" w:rsidR="00533796" w:rsidRPr="00533796" w:rsidRDefault="00533796" w:rsidP="00533796">
      <w:r w:rsidRPr="00533796">
        <w:t>Dies gilt besonders für die Verwendung symbolischer Unendlichkeiten in Verbindung mit einem eingeschränkten Gültigkeitsbereich.</w:t>
      </w:r>
    </w:p>
    <w:p w14:paraId="735BD6AD" w14:textId="77777777" w:rsidR="00533796" w:rsidRPr="00533796" w:rsidRDefault="00533796" w:rsidP="00533796">
      <w:r w:rsidRPr="00533796">
        <w:t>Eine wissenschaftlich tragfähige Erweiterung müsste nicht möglichst viele zusätzliche Rechenoperationen erlauben. Entscheidend wäre vielmehr, dass jede zugelassene Operation eindeutig definiert ist und dass unzulässige oder mehrdeutige Fälle erkennbar bleiben.</w:t>
      </w:r>
    </w:p>
    <w:p w14:paraId="25479373" w14:textId="77777777" w:rsidR="00533796" w:rsidRPr="00533796" w:rsidRDefault="00533796" w:rsidP="00533796">
      <w:r w:rsidRPr="00533796">
        <w:t>Eine Darstellung, die mathematisch notwendige Einschränkungen verdeckt, wäre auch dann problematisch, wenn sie eine zunächst einfachere Bearbeitung ermöglicht.</w:t>
      </w:r>
    </w:p>
    <w:p w14:paraId="45F06C22" w14:textId="77777777" w:rsidR="00533796" w:rsidRPr="00533796" w:rsidRDefault="00533796" w:rsidP="00533796">
      <w:r w:rsidRPr="00533796">
        <w:t>Damit komme ich zum Orientierungserhalt bei der Skalarmultiplikation mit null.</w:t>
      </w:r>
    </w:p>
    <w:p w14:paraId="33712786" w14:textId="77777777" w:rsidR="00533796" w:rsidRPr="00533796" w:rsidRDefault="00533796" w:rsidP="00533796">
      <w:r w:rsidRPr="00533796">
        <w:t>In der gewöhnlichen linearen Algebra führt die Skalarmultiplikation eines Vektors mit dem Skalar null zum Nullvektor. Aus diesem gewöhnlichen Ergebnis allein lässt sich die ursprüngliche Orientierung des Ausgangsvektors nicht rekonstruieren.</w:t>
      </w:r>
    </w:p>
    <w:p w14:paraId="17060AFC" w14:textId="77777777" w:rsidR="00533796" w:rsidRPr="00533796" w:rsidRDefault="00533796" w:rsidP="00533796">
      <w:r w:rsidRPr="00533796">
        <w:t>Das FRZK sieht vor, diese Orientierung als zusätzliche Information zu erhalten.</w:t>
      </w:r>
    </w:p>
    <w:p w14:paraId="5DE02E13" w14:textId="77777777" w:rsidR="00533796" w:rsidRPr="00533796" w:rsidRDefault="00533796" w:rsidP="00533796">
      <w:r w:rsidRPr="00533796">
        <w:t>Ein solcher Ansatz unterscheidet sich von der gewöhnlichen Darstellung des Ergebnisses einer Skalarmultiplikation. Daraus folgt jedoch noch nicht, dass eine mathematisch neue Eigenschaft des gewöhnlichen Nullvektors entdeckt wurde.</w:t>
      </w:r>
    </w:p>
    <w:p w14:paraId="7C548882" w14:textId="77777777" w:rsidR="00533796" w:rsidRPr="00533796" w:rsidRDefault="00533796" w:rsidP="00533796">
      <w:r w:rsidRPr="00533796">
        <w:t>Die Orientierung kann nur dann rekonstruierbar bleiben, wenn sie innerhalb einer erweiterten Beschreibung ausdrücklich mitgeführt wird.</w:t>
      </w:r>
    </w:p>
    <w:p w14:paraId="5205DBDC" w14:textId="77777777" w:rsidR="00533796" w:rsidRPr="00533796" w:rsidRDefault="00533796" w:rsidP="00533796">
      <w:r w:rsidRPr="00533796">
        <w:lastRenderedPageBreak/>
        <w:t>Eine mögliche mathematische Konstruktion könnte deshalb zwischen dem gewöhnlichen Ergebnisvektor und einer zusätzlichen Richtungsinformation unterscheiden.</w:t>
      </w:r>
    </w:p>
    <w:p w14:paraId="45D071D8" w14:textId="77777777" w:rsidR="00533796" w:rsidRPr="00533796" w:rsidRDefault="00533796" w:rsidP="00533796">
      <w:r w:rsidRPr="00533796">
        <w:t>Eine solche Konstruktion müsste festlegen, wie beide Informationen gemeinsam repräsentiert werden und welche Operationen auf dem erweiterten Zustand zulässig sind.</w:t>
      </w:r>
    </w:p>
    <w:p w14:paraId="68AC4D06" w14:textId="77777777" w:rsidR="00533796" w:rsidRPr="00533796" w:rsidRDefault="00533796" w:rsidP="00533796">
      <w:r w:rsidRPr="00533796">
        <w:t>Sie müsste außerdem bestimmen, welche Informationen vorliegen, wenn der Ausgangszustand selbst bereits der gewöhnliche Nullvektor ist.</w:t>
      </w:r>
    </w:p>
    <w:p w14:paraId="3513CC0D" w14:textId="77777777" w:rsidR="00533796" w:rsidRPr="00533796" w:rsidRDefault="00533796" w:rsidP="00533796">
      <w:r w:rsidRPr="00533796">
        <w:t>Ohne eine solche Festlegung wäre nicht eindeutig, welche Orientierung erhalten bleiben soll.</w:t>
      </w:r>
    </w:p>
    <w:p w14:paraId="5387E5A3" w14:textId="77777777" w:rsidR="00533796" w:rsidRPr="00533796" w:rsidRDefault="00533796" w:rsidP="00533796">
      <w:r w:rsidRPr="00533796">
        <w:t xml:space="preserve">Für die Beurteilung dieser Fragestellung ist die Differentialgeometrie ein wichtiger Vergleichsbereich. Lee behandelt in </w:t>
      </w:r>
      <w:proofErr w:type="spellStart"/>
      <w:r w:rsidRPr="00533796">
        <w:rPr>
          <w:i/>
          <w:iCs/>
        </w:rPr>
        <w:t>Introduction</w:t>
      </w:r>
      <w:proofErr w:type="spellEnd"/>
      <w:r w:rsidRPr="00533796">
        <w:rPr>
          <w:i/>
          <w:iCs/>
        </w:rPr>
        <w:t xml:space="preserve"> </w:t>
      </w:r>
      <w:proofErr w:type="spellStart"/>
      <w:r w:rsidRPr="00533796">
        <w:rPr>
          <w:i/>
          <w:iCs/>
        </w:rPr>
        <w:t>to</w:t>
      </w:r>
      <w:proofErr w:type="spellEnd"/>
      <w:r w:rsidRPr="00533796">
        <w:rPr>
          <w:i/>
          <w:iCs/>
        </w:rPr>
        <w:t xml:space="preserve"> Smooth </w:t>
      </w:r>
      <w:proofErr w:type="spellStart"/>
      <w:r w:rsidRPr="00533796">
        <w:rPr>
          <w:i/>
          <w:iCs/>
        </w:rPr>
        <w:t>Manifolds</w:t>
      </w:r>
      <w:proofErr w:type="spellEnd"/>
      <w:r w:rsidRPr="00533796">
        <w:t xml:space="preserve"> unter anderem Tangentialvektoren, Vektorfelder und die mathematische Struktur differenzierbarer Mannigfaltigkeiten. Die entsprechenden Konzepte verdeutlichen, dass Richtungsinformationen durch ausdrücklich definierte geometrische und differenzialgeometrische Strukturen beschrieben werden können. {[Lee, John M. (2012). </w:t>
      </w:r>
      <w:proofErr w:type="spellStart"/>
      <w:r w:rsidRPr="00533796">
        <w:t>Introduction</w:t>
      </w:r>
      <w:proofErr w:type="spellEnd"/>
      <w:r w:rsidRPr="00533796">
        <w:t xml:space="preserve"> </w:t>
      </w:r>
      <w:proofErr w:type="spellStart"/>
      <w:r w:rsidRPr="00533796">
        <w:t>to</w:t>
      </w:r>
      <w:proofErr w:type="spellEnd"/>
      <w:r w:rsidRPr="00533796">
        <w:t xml:space="preserve"> Smooth </w:t>
      </w:r>
      <w:proofErr w:type="spellStart"/>
      <w:r w:rsidRPr="00533796">
        <w:t>Manifolds</w:t>
      </w:r>
      <w:proofErr w:type="spellEnd"/>
      <w:r w:rsidRPr="00533796">
        <w:t xml:space="preserve">. 2. Auflage. Graduate Texts in </w:t>
      </w:r>
      <w:proofErr w:type="spellStart"/>
      <w:r w:rsidRPr="00533796">
        <w:t>Mathematics</w:t>
      </w:r>
      <w:proofErr w:type="spellEnd"/>
      <w:r w:rsidRPr="00533796">
        <w:t>, Bd. 218. New York: Springer. DOI: 10.1007/978-1-4419-9982-5.</w:t>
      </w:r>
      <w:proofErr w:type="gramStart"/>
      <w:r w:rsidRPr="00533796">
        <w:t>]}[</w:t>
      </w:r>
      <w:proofErr w:type="gramEnd"/>
      <w:r w:rsidRPr="00533796">
        <w:t>[144]]</w:t>
      </w:r>
    </w:p>
    <w:p w14:paraId="1F819308" w14:textId="77777777" w:rsidR="00533796" w:rsidRPr="00533796" w:rsidRDefault="00533796" w:rsidP="00533796">
      <w:r w:rsidRPr="00533796">
        <w:t>Für das FRZK ergibt sich daraus, dass die zusätzliche Repräsentation von Richtungsinformationen nicht schon deshalb grundsätzlich neu ist, weil eine gewöhnliche Koordinatendarstellung diese Information in einem bestimmten Fall nicht mehr eindeutig erkennen lässt.</w:t>
      </w:r>
    </w:p>
    <w:p w14:paraId="48F25433" w14:textId="77777777" w:rsidR="00533796" w:rsidRPr="00533796" w:rsidRDefault="00533796" w:rsidP="00533796">
      <w:r w:rsidRPr="00533796">
        <w:t>Entscheidend ist, auf welche mathematische Weise die Zusatzinformation erhalten wird.</w:t>
      </w:r>
    </w:p>
    <w:p w14:paraId="13950E82" w14:textId="77777777" w:rsidR="00533796" w:rsidRPr="00533796" w:rsidRDefault="00533796" w:rsidP="00533796">
      <w:r w:rsidRPr="00533796">
        <w:t>Dabei muss ich vermeiden, den gewöhnlichen Nullvektor selbst mit einer willkürlich ausgewählten Richtung auszustatten, ohne die damit verbundene mathematische Änderung ausdrücklich zu benennen.</w:t>
      </w:r>
    </w:p>
    <w:p w14:paraId="585A4CDE" w14:textId="77777777" w:rsidR="00533796" w:rsidRPr="00533796" w:rsidRDefault="00533796" w:rsidP="00533796">
      <w:r w:rsidRPr="00533796">
        <w:t>Soll eine Richtungsinformation bei einer Operation erhalten bleiben, ist zu prüfen, welche Eigenschaften der gewöhnlichen linearen Algebra für die erweiterten Zustände weiterhin gelten.</w:t>
      </w:r>
    </w:p>
    <w:p w14:paraId="1B43D0F8" w14:textId="77777777" w:rsidR="00533796" w:rsidRPr="00533796" w:rsidRDefault="00533796" w:rsidP="00533796">
      <w:r w:rsidRPr="00533796">
        <w:t>Es muss beispielsweise unterschieden werden, ob das FRZK eine zusätzliche dokumentierte Information verwendet oder ob es eine eigenständige algebraische Struktur mit erweiterten Operationen definiert.</w:t>
      </w:r>
    </w:p>
    <w:p w14:paraId="13B4784A" w14:textId="77777777" w:rsidR="00533796" w:rsidRPr="00533796" w:rsidRDefault="00533796" w:rsidP="00533796">
      <w:r w:rsidRPr="00533796">
        <w:t>Diese Unterscheidung ist für die mathematische Grundlegung unverzichtbar.</w:t>
      </w:r>
    </w:p>
    <w:p w14:paraId="0D775939" w14:textId="77777777" w:rsidR="00533796" w:rsidRPr="00533796" w:rsidRDefault="00533796" w:rsidP="00533796">
      <w:r w:rsidRPr="00533796">
        <w:t>Ein gespeicherter Ausgangszustand ist zunächst eine Form der Zustandsbeschreibung. Ein neues algebraisches Objekt verlangt dagegen eine eindeutige Bestimmung seiner Bestandteile und Operationen.</w:t>
      </w:r>
    </w:p>
    <w:p w14:paraId="36A684DF" w14:textId="77777777" w:rsidR="00533796" w:rsidRPr="00533796" w:rsidRDefault="00533796" w:rsidP="00533796">
      <w:r w:rsidRPr="00533796">
        <w:t>Aus der bloßen Möglichkeit, zusätzliche Informationen zu speichern, folgt noch keine neue Vektorraumstruktur.</w:t>
      </w:r>
    </w:p>
    <w:p w14:paraId="2D443C73" w14:textId="77777777" w:rsidR="00533796" w:rsidRPr="00533796" w:rsidRDefault="00533796" w:rsidP="00533796">
      <w:r w:rsidRPr="00533796">
        <w:t>Ebenso muss geklärt werden, wie sich die Orientierung eines räumlichen Vektors zu den gerichteten skalaren Nullzuständen +0 und −0 verhält.</w:t>
      </w:r>
    </w:p>
    <w:p w14:paraId="2DCFCEA9" w14:textId="77777777" w:rsidR="00533796" w:rsidRPr="00533796" w:rsidRDefault="00533796" w:rsidP="00533796">
      <w:r w:rsidRPr="00533796">
        <w:t>Die beiden skalaren Kennzeichnungen können eine Unterscheidung zwischen Annäherungsrichtungen auf einer Zahlengeraden ausdrücken.</w:t>
      </w:r>
    </w:p>
    <w:p w14:paraId="1837FCCB" w14:textId="77777777" w:rsidR="00533796" w:rsidRPr="00533796" w:rsidRDefault="00533796" w:rsidP="00533796">
      <w:r w:rsidRPr="00533796">
        <w:t>Eine räumliche Orientierung kann dagegen wesentlich mehr Richtungen besitzen.</w:t>
      </w:r>
    </w:p>
    <w:p w14:paraId="36E9B197" w14:textId="77777777" w:rsidR="00533796" w:rsidRPr="00533796" w:rsidRDefault="00533796" w:rsidP="00533796">
      <w:r w:rsidRPr="00533796">
        <w:t>Eine gemeinsame Behandlung dieser Informationen wäre deshalb nur dann mathematisch gerechtfertigt, wenn eine entsprechende Struktur ausdrücklich definiert wird.</w:t>
      </w:r>
    </w:p>
    <w:p w14:paraId="3E4ED063" w14:textId="77777777" w:rsidR="00533796" w:rsidRPr="00533796" w:rsidRDefault="00533796" w:rsidP="00533796">
      <w:r w:rsidRPr="00533796">
        <w:lastRenderedPageBreak/>
        <w:t xml:space="preserve">Die unterschiedliche Anzahl und Art möglicher Richtungsinformationen </w:t>
      </w:r>
      <w:proofErr w:type="gramStart"/>
      <w:r w:rsidRPr="00533796">
        <w:t>darf</w:t>
      </w:r>
      <w:proofErr w:type="gramEnd"/>
      <w:r w:rsidRPr="00533796">
        <w:t xml:space="preserve"> nicht durch eine gemeinsame Bezeichnung als Orientierung verdeckt werden.</w:t>
      </w:r>
    </w:p>
    <w:p w14:paraId="709D3A55" w14:textId="77777777" w:rsidR="00533796" w:rsidRPr="00533796" w:rsidRDefault="00533796" w:rsidP="00533796">
      <w:r w:rsidRPr="00533796">
        <w:t>Eine weitere Besonderheit des FRZK besteht in der Forderung einer orthogonalen Ausgangsorientierung im Grenzzustand null.</w:t>
      </w:r>
    </w:p>
    <w:p w14:paraId="5AD3BCF2" w14:textId="77777777" w:rsidR="00533796" w:rsidRPr="00533796" w:rsidRDefault="00533796" w:rsidP="00533796">
      <w:r w:rsidRPr="00533796">
        <w:t>Auch hier muss ich zwischen einem mathematisch definierten Zustand und einer grafischen Darstellung unterscheiden.</w:t>
      </w:r>
    </w:p>
    <w:p w14:paraId="080489AD" w14:textId="77777777" w:rsidR="00533796" w:rsidRPr="00533796" w:rsidRDefault="00533796" w:rsidP="00533796">
      <w:r w:rsidRPr="00533796">
        <w:t>Die Rechtwinkligkeit gezeichneter Achsen besitzt zunächst eine darstellungsbezogene Bedeutung. Mathematische Orthogonalität setzt dagegen einen ausdrücklich bestimmten Begriff der Beziehung zwischen Richtungen voraus.</w:t>
      </w:r>
    </w:p>
    <w:p w14:paraId="31226BB2" w14:textId="77777777" w:rsidR="00533796" w:rsidRPr="00533796" w:rsidRDefault="00533796" w:rsidP="00533796">
      <w:r w:rsidRPr="00533796">
        <w:t>Eine FRZK-Forderung nach einer orthogonalen Ausgangsorientierung muss deshalb angeben, welche mathematischen Richtungen betrachtet werden und auf welcher Grundlage ihre Orthogonalität bestimmt wird.</w:t>
      </w:r>
    </w:p>
    <w:p w14:paraId="108A47D6" w14:textId="77777777" w:rsidR="00533796" w:rsidRPr="00533796" w:rsidRDefault="00533796" w:rsidP="00533796">
      <w:r w:rsidRPr="00533796">
        <w:t>Darüber hinaus muss geklärt werden, was mit dem Grenzzustand null gemeint ist und in welcher Weise sich eine Ausgangsorientierung auf diesen Zustand bezieht.</w:t>
      </w:r>
    </w:p>
    <w:p w14:paraId="23F28AC0" w14:textId="77777777" w:rsidR="00533796" w:rsidRPr="00533796" w:rsidRDefault="00533796" w:rsidP="00533796">
      <w:r w:rsidRPr="00533796">
        <w:t>Die leere Menge enthält keine bereits vorhandenen Achsen. Ebenso lässt sich aus dem gewöhnlichen Nullvektor allein keine eindeutige Orientierung rekonstruieren.</w:t>
      </w:r>
    </w:p>
    <w:p w14:paraId="2AC1AF75" w14:textId="77777777" w:rsidR="00533796" w:rsidRPr="00533796" w:rsidRDefault="00533796" w:rsidP="00533796">
      <w:r w:rsidRPr="00533796">
        <w:t>Die Ausgangsorientierung kann folglich nicht ohne zusätzliche Festlegungen aus der bloßen Existenz der null abgeleitet werden.</w:t>
      </w:r>
    </w:p>
    <w:p w14:paraId="6374EED3" w14:textId="77777777" w:rsidR="00533796" w:rsidRPr="00533796" w:rsidRDefault="00533796" w:rsidP="00533796">
      <w:r w:rsidRPr="00533796">
        <w:t>Soll sie Bestandteil des FRZK sein, muss sie durch eine eigene mathematische Definition eingeführt werden.</w:t>
      </w:r>
    </w:p>
    <w:p w14:paraId="17FAEDE5" w14:textId="77777777" w:rsidR="00533796" w:rsidRPr="00533796" w:rsidRDefault="00533796" w:rsidP="00533796">
      <w:r w:rsidRPr="00533796">
        <w:t>Dabei ist von besonderer Bedeutung, dass das FRZK keine allgemeine Geometrie späterer funktionaler Beziehungen vorschreiben soll.</w:t>
      </w:r>
    </w:p>
    <w:p w14:paraId="10852A7C" w14:textId="77777777" w:rsidR="00533796" w:rsidRPr="00533796" w:rsidRDefault="00533796" w:rsidP="00533796">
      <w:r w:rsidRPr="00533796">
        <w:t>Eine orthogonale Ausgangsorientierung darf deshalb nicht unbemerkt zur Forderung werden, dass sämtliche späteren Beziehungen dieselbe geometrische Eigenschaft besitzen.</w:t>
      </w:r>
    </w:p>
    <w:p w14:paraId="5FBB84AD" w14:textId="77777777" w:rsidR="00533796" w:rsidRPr="00533796" w:rsidRDefault="00533796" w:rsidP="00533796">
      <w:r w:rsidRPr="00533796">
        <w:t>Die später entstehende Geometrie muss aus den jeweils konstruierten funktionalen Zusammenhängen hervorgehen.</w:t>
      </w:r>
    </w:p>
    <w:p w14:paraId="37DDD271" w14:textId="77777777" w:rsidR="00533796" w:rsidRPr="00533796" w:rsidRDefault="00533796" w:rsidP="00533796">
      <w:r w:rsidRPr="00533796">
        <w:t>Diese Forderung ist mit dem methodisch-didaktischen Ziel vereinbar, unterschiedliche mathematische Aufgaben in einem gemeinsamen Ausgangsrahmen betrachten zu können.</w:t>
      </w:r>
    </w:p>
    <w:p w14:paraId="53DEFA9D" w14:textId="77777777" w:rsidR="00533796" w:rsidRPr="00533796" w:rsidRDefault="00533796" w:rsidP="00533796">
      <w:r w:rsidRPr="00533796">
        <w:t>Sie begründet jedoch noch keinen mathematischen Neuheitsanspruch.</w:t>
      </w:r>
    </w:p>
    <w:p w14:paraId="2C413067" w14:textId="77777777" w:rsidR="00533796" w:rsidRPr="00533796" w:rsidRDefault="00533796" w:rsidP="00533796">
      <w:r w:rsidRPr="00533796">
        <w:t>Eine solche Eigenständigkeit wäre erst dann prüfbar, wenn die Ausgangsstruktur, die möglichen Konstruktionen und die jeweiligen Operationen hinreichend präzise definiert sind.</w:t>
      </w:r>
    </w:p>
    <w:p w14:paraId="5BEAB150" w14:textId="77777777" w:rsidR="00533796" w:rsidRPr="00533796" w:rsidRDefault="00533796" w:rsidP="00533796">
      <w:r w:rsidRPr="00533796">
        <w:t>Die fünfte Vergleichsebene betrifft das Verhältnis zwischen mathematischen Verfahren und begrifflichem Verständnis.</w:t>
      </w:r>
    </w:p>
    <w:p w14:paraId="55A1385B" w14:textId="77777777" w:rsidR="00533796" w:rsidRPr="00533796" w:rsidRDefault="00533796" w:rsidP="00533796">
      <w:r w:rsidRPr="00533796">
        <w:t>Eine besondere symbolische Rechnung kann den Bearbeitungsaufwand verringern. Daraus folgt jedoch nicht automatisch, dass der Lernende die verwendeten Begriffe besser versteht.</w:t>
      </w:r>
    </w:p>
    <w:p w14:paraId="24FBE349" w14:textId="77777777" w:rsidR="00533796" w:rsidRPr="00533796" w:rsidRDefault="00533796" w:rsidP="00533796">
      <w:r w:rsidRPr="00533796">
        <w:t>Umgekehrt kann eine zunächst ausführlichere Bearbeitung die mathematischen Voraussetzungen deutlicher machen, obwohl sie mehr Zeit beansprucht.</w:t>
      </w:r>
    </w:p>
    <w:p w14:paraId="6E4B3465" w14:textId="77777777" w:rsidR="00533796" w:rsidRPr="00533796" w:rsidRDefault="00533796" w:rsidP="00533796">
      <w:r w:rsidRPr="00533796">
        <w:t xml:space="preserve">Die Arbeiten von </w:t>
      </w:r>
      <w:proofErr w:type="spellStart"/>
      <w:r w:rsidRPr="00533796">
        <w:t>Rittle</w:t>
      </w:r>
      <w:proofErr w:type="spellEnd"/>
      <w:r w:rsidRPr="00533796">
        <w:t xml:space="preserve">-Johnson, Siegler und </w:t>
      </w:r>
      <w:proofErr w:type="spellStart"/>
      <w:r w:rsidRPr="00533796">
        <w:t>Alibali</w:t>
      </w:r>
      <w:proofErr w:type="spellEnd"/>
      <w:r w:rsidRPr="00533796">
        <w:t xml:space="preserve"> haben bereits gezeigt, dass konzeptuelles Verständnis und prozedurale Fertigkeiten in einer wechselseitigen Beziehung stehen [63].</w:t>
      </w:r>
    </w:p>
    <w:p w14:paraId="5625EE77" w14:textId="77777777" w:rsidR="00533796" w:rsidRPr="00533796" w:rsidRDefault="00533796" w:rsidP="00533796">
      <w:proofErr w:type="spellStart"/>
      <w:r w:rsidRPr="00533796">
        <w:lastRenderedPageBreak/>
        <w:t>Rittle</w:t>
      </w:r>
      <w:proofErr w:type="spellEnd"/>
      <w:r w:rsidRPr="00533796">
        <w:t>-Johnson, Schneider und Star vertiefen diese Betrachtung in ihrer Forschungsübersicht. Sie untersuchen die Beziehungen zwischen konzeptuellem und prozeduralem mathematischem Wissen und zeigen, dass beide Bereiche einander in ihrer Entwicklung beeinflussen können. Zugleich weisen sie darauf hin, dass die optimale Reihenfolge unterschiedlicher Unterrichtsmaßnahmen nicht in allen Fällen ausreichend empirisch geklärt ist. {[</w:t>
      </w:r>
      <w:proofErr w:type="spellStart"/>
      <w:r w:rsidRPr="00533796">
        <w:t>Rittle</w:t>
      </w:r>
      <w:proofErr w:type="spellEnd"/>
      <w:r w:rsidRPr="00533796">
        <w:t xml:space="preserve">-Johnson, Bethany; Schneider, Michael; Star, Jon R. (2015). Not a </w:t>
      </w:r>
      <w:proofErr w:type="spellStart"/>
      <w:r w:rsidRPr="00533796">
        <w:t>One</w:t>
      </w:r>
      <w:proofErr w:type="spellEnd"/>
      <w:r w:rsidRPr="00533796">
        <w:t xml:space="preserve">-Way Street: </w:t>
      </w:r>
      <w:proofErr w:type="spellStart"/>
      <w:r w:rsidRPr="00533796">
        <w:t>Bidirectional</w:t>
      </w:r>
      <w:proofErr w:type="spellEnd"/>
      <w:r w:rsidRPr="00533796">
        <w:t xml:space="preserve"> Relations </w:t>
      </w:r>
      <w:proofErr w:type="spellStart"/>
      <w:r w:rsidRPr="00533796">
        <w:t>Between</w:t>
      </w:r>
      <w:proofErr w:type="spellEnd"/>
      <w:r w:rsidRPr="00533796">
        <w:t xml:space="preserve"> </w:t>
      </w:r>
      <w:proofErr w:type="spellStart"/>
      <w:r w:rsidRPr="00533796">
        <w:t>Procedural</w:t>
      </w:r>
      <w:proofErr w:type="spellEnd"/>
      <w:r w:rsidRPr="00533796">
        <w:t xml:space="preserve"> and </w:t>
      </w:r>
      <w:proofErr w:type="spellStart"/>
      <w:r w:rsidRPr="00533796">
        <w:t>Conceptual</w:t>
      </w:r>
      <w:proofErr w:type="spellEnd"/>
      <w:r w:rsidRPr="00533796">
        <w:t xml:space="preserve"> Knowledge </w:t>
      </w:r>
      <w:proofErr w:type="spellStart"/>
      <w:r w:rsidRPr="00533796">
        <w:t>of</w:t>
      </w:r>
      <w:proofErr w:type="spellEnd"/>
      <w:r w:rsidRPr="00533796">
        <w:t xml:space="preserve"> </w:t>
      </w:r>
      <w:proofErr w:type="spellStart"/>
      <w:r w:rsidRPr="00533796">
        <w:t>Mathematics</w:t>
      </w:r>
      <w:proofErr w:type="spellEnd"/>
      <w:r w:rsidRPr="00533796">
        <w:t xml:space="preserve">. Educational </w:t>
      </w:r>
      <w:proofErr w:type="spellStart"/>
      <w:r w:rsidRPr="00533796">
        <w:t>Psychology</w:t>
      </w:r>
      <w:proofErr w:type="spellEnd"/>
      <w:r w:rsidRPr="00533796">
        <w:t xml:space="preserve"> Review, 27(4), S. 587–597. DOI: 10.1007/s10648-015-9302-x.</w:t>
      </w:r>
      <w:proofErr w:type="gramStart"/>
      <w:r w:rsidRPr="00533796">
        <w:t>]}[</w:t>
      </w:r>
      <w:proofErr w:type="gramEnd"/>
      <w:r w:rsidRPr="00533796">
        <w:t>[145]]</w:t>
      </w:r>
    </w:p>
    <w:p w14:paraId="083A3B1A" w14:textId="77777777" w:rsidR="00533796" w:rsidRPr="00533796" w:rsidRDefault="00533796" w:rsidP="00533796">
      <w:r w:rsidRPr="00533796">
        <w:t>Für das FRZK ergibt sich daraus, dass ein symbolisch vereinfachtes Rechenverfahren nicht allein hinsichtlich der benötigten Rechenschritte bewertet werden darf.</w:t>
      </w:r>
    </w:p>
    <w:p w14:paraId="3CFA0F31" w14:textId="77777777" w:rsidR="00533796" w:rsidRPr="00533796" w:rsidRDefault="00533796" w:rsidP="00533796">
      <w:r w:rsidRPr="00533796">
        <w:t>Ein Lernender könnte eine Regel schneller anwenden, ohne ihre Voraussetzungen sicher zu erkennen.</w:t>
      </w:r>
    </w:p>
    <w:p w14:paraId="60258DDC" w14:textId="77777777" w:rsidR="00533796" w:rsidRPr="00533796" w:rsidRDefault="00533796" w:rsidP="00533796">
      <w:r w:rsidRPr="00533796">
        <w:t>Ebenso könnte er durch die Verwendung zusätzlicher Symbole zunächst neue Fehlvorstellungen entwickeln, wenn deren Bedeutung nicht hinreichend geklärt wird.</w:t>
      </w:r>
    </w:p>
    <w:p w14:paraId="1BC02091" w14:textId="77777777" w:rsidR="00533796" w:rsidRPr="00533796" w:rsidRDefault="00533796" w:rsidP="00533796">
      <w:r w:rsidRPr="00533796">
        <w:t>Gerade bei den gerichteten Nullzuständen ist deshalb zu untersuchen, ob die besondere Symbolik das Verständnis einseitiger Grenzprozesse unterstützt oder ob sie lediglich eine bereits vorhandene mathematische Unterscheidung in anderer Form bezeichnet.</w:t>
      </w:r>
    </w:p>
    <w:p w14:paraId="34AE26E1" w14:textId="77777777" w:rsidR="00533796" w:rsidRPr="00533796" w:rsidRDefault="00533796" w:rsidP="00533796">
      <w:r w:rsidRPr="00533796">
        <w:t>Ein möglicher Vorteil müsste über die wiederholte Anwendung derselben Rechenregel hinausgehen.</w:t>
      </w:r>
    </w:p>
    <w:p w14:paraId="1816552A" w14:textId="77777777" w:rsidR="00533796" w:rsidRPr="00533796" w:rsidRDefault="00533796" w:rsidP="00533796">
      <w:r w:rsidRPr="00533796">
        <w:t>Entscheidend wäre beispielsweise, ob der Lernende die Richtung eines Grenzprozesses sicher begründen, eine ungeeignete Anwendung erkennen und bei einer neuen Funktion selbstständig entscheiden kann, welche zusätzlichen Informationen für die Grenzwertbestimmung erforderlich sind.</w:t>
      </w:r>
    </w:p>
    <w:p w14:paraId="2BCDF46A" w14:textId="77777777" w:rsidR="00533796" w:rsidRPr="00533796" w:rsidRDefault="00533796" w:rsidP="00533796">
      <w:r w:rsidRPr="00533796">
        <w:t>Dabei ist zu berücksichtigen, dass die gewöhnliche Analysis bereits geeignete Verfahren zur Beschreibung einseitiger Grenzprozesse besitzt.</w:t>
      </w:r>
    </w:p>
    <w:p w14:paraId="17265D47" w14:textId="77777777" w:rsidR="00533796" w:rsidRPr="00533796" w:rsidRDefault="00533796" w:rsidP="00533796">
      <w:r w:rsidRPr="00533796">
        <w:t>Ein Vergleich müsste deshalb nicht zwischen der FRZK-Symbolik und einer mathematisch unvollständigen Vorgehensweise stattfinden.</w:t>
      </w:r>
    </w:p>
    <w:p w14:paraId="35D52D4F" w14:textId="77777777" w:rsidR="00533796" w:rsidRPr="00533796" w:rsidRDefault="00533796" w:rsidP="00533796">
      <w:r w:rsidRPr="00533796">
        <w:t>Vielmehr müsste die zusätzliche Symbolik mit einer fachlich korrekt eingeführten etablierten Methode verglichen werden.</w:t>
      </w:r>
    </w:p>
    <w:p w14:paraId="4E37F23C" w14:textId="77777777" w:rsidR="00533796" w:rsidRPr="00533796" w:rsidRDefault="00533796" w:rsidP="00533796">
      <w:r w:rsidRPr="00533796">
        <w:t>Andernfalls könnte eine beobachtete Verbesserung allein darauf beruhen, dass eine Gruppe überhaupt eine ausdrückliche Erklärung der Annäherungsrichtung erhält, während diese Erklärung in der Vergleichsbedingung fehlt.</w:t>
      </w:r>
    </w:p>
    <w:p w14:paraId="5354CD06" w14:textId="77777777" w:rsidR="00533796" w:rsidRPr="00533796" w:rsidRDefault="00533796" w:rsidP="00533796">
      <w:r w:rsidRPr="00533796">
        <w:t>Eine solche Untersuchung würde die Wirkung zusätzlicher Anleitung und die Wirkung der besonderen FRZK-Symbolik miteinander vermischen.</w:t>
      </w:r>
    </w:p>
    <w:p w14:paraId="774A483A" w14:textId="77777777" w:rsidR="00533796" w:rsidRPr="00533796" w:rsidRDefault="00533796" w:rsidP="00533796">
      <w:r w:rsidRPr="00533796">
        <w:t>Die sechste Vergleichsebene betrifft die individuelle Lernförderung.</w:t>
      </w:r>
    </w:p>
    <w:p w14:paraId="77C1CC3B" w14:textId="77777777" w:rsidR="00533796" w:rsidRPr="00533796" w:rsidRDefault="00533796" w:rsidP="00533796">
      <w:r w:rsidRPr="00533796">
        <w:t xml:space="preserve">Die Untersuchungen zu </w:t>
      </w:r>
      <w:proofErr w:type="spellStart"/>
      <w:r w:rsidRPr="00533796">
        <w:t>Scaffolding</w:t>
      </w:r>
      <w:proofErr w:type="spellEnd"/>
      <w:r w:rsidRPr="00533796">
        <w:t xml:space="preserve"> und Feedback haben gezeigt, dass die Unterstützung einer mathematischen Aufgabenbearbeitung an die Schwierigkeiten des Lernenden angepasst werden sollte. Dabei sind die Art der Hilfe, ihr Zeitpunkt und die spätere Entwicklung selbstständiger Leistungen von Bedeutung [</w:t>
      </w:r>
      <w:proofErr w:type="gramStart"/>
      <w:r w:rsidRPr="00533796">
        <w:t>70]–</w:t>
      </w:r>
      <w:proofErr w:type="gramEnd"/>
      <w:r w:rsidRPr="00533796">
        <w:t>[85].</w:t>
      </w:r>
    </w:p>
    <w:p w14:paraId="60C4FAAD" w14:textId="77777777" w:rsidR="00533796" w:rsidRPr="00533796" w:rsidRDefault="00533796" w:rsidP="00533796">
      <w:r w:rsidRPr="00533796">
        <w:t>Das FRZK kann eine solche Unterstützung möglicherweise erleichtern, wenn durch seine Darstellung erkennbare Zwischenschritte und überprüfbare Beziehungen entstehen.</w:t>
      </w:r>
    </w:p>
    <w:p w14:paraId="7FD1B9CD" w14:textId="77777777" w:rsidR="00533796" w:rsidRPr="00533796" w:rsidRDefault="00533796" w:rsidP="00533796">
      <w:r w:rsidRPr="00533796">
        <w:lastRenderedPageBreak/>
        <w:t>Daraus folgt jedoch nicht, dass das System selbst bereits über eine adaptive Unterstützungsfähigkeit verfügt.</w:t>
      </w:r>
    </w:p>
    <w:p w14:paraId="2BD1F073" w14:textId="77777777" w:rsidR="00533796" w:rsidRPr="00533796" w:rsidRDefault="00533796" w:rsidP="00533796">
      <w:r w:rsidRPr="00533796">
        <w:t>Eine mathematische Darstellung reagiert nicht allein aufgrund ihrer Struktur angemessen auf den jeweiligen Lernstand.</w:t>
      </w:r>
    </w:p>
    <w:p w14:paraId="300232BC" w14:textId="77777777" w:rsidR="00533796" w:rsidRPr="00533796" w:rsidRDefault="00533796" w:rsidP="00533796">
      <w:r w:rsidRPr="00533796">
        <w:t>Dazu bedarf es geeigneter Entscheidungen der betreuenden Lehrkraft oder eines ausdrücklich entwickelten technischen Unterstützungsverfahrens.</w:t>
      </w:r>
    </w:p>
    <w:p w14:paraId="5F6130A9" w14:textId="77777777" w:rsidR="00533796" w:rsidRPr="00533796" w:rsidRDefault="00533796" w:rsidP="00533796">
      <w:r w:rsidRPr="00533796">
        <w:t xml:space="preserve">Nicol und </w:t>
      </w:r>
      <w:proofErr w:type="spellStart"/>
      <w:r w:rsidRPr="00533796">
        <w:t>Macfarlane</w:t>
      </w:r>
      <w:proofErr w:type="spellEnd"/>
      <w:r w:rsidRPr="00533796">
        <w:t xml:space="preserve">-Dick untersuchen formative Bewertung und Feedback im Zusammenhang mit selbstreguliertem Lernen. Sie beschreiben Bedingungen, unter denen Rückmeldungen dazu beitragen können, dass Lernende die Qualität ihrer eigenen Arbeit besser beurteilen und weitere Lernschritte zunehmend selbstständig steuern. {[Nicol, David J.; </w:t>
      </w:r>
      <w:proofErr w:type="spellStart"/>
      <w:r w:rsidRPr="00533796">
        <w:t>Macfarlane</w:t>
      </w:r>
      <w:proofErr w:type="spellEnd"/>
      <w:r w:rsidRPr="00533796">
        <w:t>-Dick, Debra (2006). Formative Assessment and Self-</w:t>
      </w:r>
      <w:proofErr w:type="spellStart"/>
      <w:r w:rsidRPr="00533796">
        <w:t>Regulated</w:t>
      </w:r>
      <w:proofErr w:type="spellEnd"/>
      <w:r w:rsidRPr="00533796">
        <w:t xml:space="preserve"> Learning: A Model and Seven </w:t>
      </w:r>
      <w:proofErr w:type="spellStart"/>
      <w:r w:rsidRPr="00533796">
        <w:t>Principles</w:t>
      </w:r>
      <w:proofErr w:type="spellEnd"/>
      <w:r w:rsidRPr="00533796">
        <w:t xml:space="preserve"> </w:t>
      </w:r>
      <w:proofErr w:type="spellStart"/>
      <w:r w:rsidRPr="00533796">
        <w:t>of</w:t>
      </w:r>
      <w:proofErr w:type="spellEnd"/>
      <w:r w:rsidRPr="00533796">
        <w:t xml:space="preserve"> </w:t>
      </w:r>
      <w:proofErr w:type="spellStart"/>
      <w:r w:rsidRPr="00533796">
        <w:t>Good</w:t>
      </w:r>
      <w:proofErr w:type="spellEnd"/>
      <w:r w:rsidRPr="00533796">
        <w:t xml:space="preserve"> Feedback Practice. Studies in Higher Education, 31(2), S. 199–218. DOI: 10.1080/03075070600572090.</w:t>
      </w:r>
      <w:proofErr w:type="gramStart"/>
      <w:r w:rsidRPr="00533796">
        <w:t>]}[</w:t>
      </w:r>
      <w:proofErr w:type="gramEnd"/>
      <w:r w:rsidRPr="00533796">
        <w:t>[146]]</w:t>
      </w:r>
    </w:p>
    <w:p w14:paraId="2E949F7C" w14:textId="77777777" w:rsidR="00533796" w:rsidRPr="00533796" w:rsidRDefault="00533796" w:rsidP="00533796">
      <w:r w:rsidRPr="00533796">
        <w:t>Für das FRZK liegt ein möglicher Anschluss darin, dass eine strukturierte mathematische Darstellung als Grundlage der Selbstüberprüfung verwendet werden könnte.</w:t>
      </w:r>
    </w:p>
    <w:p w14:paraId="16B71497" w14:textId="77777777" w:rsidR="00533796" w:rsidRPr="00533796" w:rsidRDefault="00533796" w:rsidP="00533796">
      <w:r w:rsidRPr="00533796">
        <w:t>Ein Lernender könnte beispielsweise kontrollieren, ob die verwendeten Größen definiert sind, ob eine funktionale Beziehung begründet wurde und ob die Voraussetzungen einer Operation erfüllt sind.</w:t>
      </w:r>
    </w:p>
    <w:p w14:paraId="089DB5B5" w14:textId="77777777" w:rsidR="00533796" w:rsidRPr="00533796" w:rsidRDefault="00533796" w:rsidP="00533796">
      <w:r w:rsidRPr="00533796">
        <w:t>Ein solcher Prüfschritt ist didaktisch sinnvoll. Er stellt jedoch keine ausschließlich dem FRZK eigene Erkenntnis dar.</w:t>
      </w:r>
    </w:p>
    <w:p w14:paraId="255093DB" w14:textId="77777777" w:rsidR="00533796" w:rsidRPr="00533796" w:rsidRDefault="00533796" w:rsidP="00533796">
      <w:r w:rsidRPr="00533796">
        <w:t>Die Fähigkeit zur Selbstüberprüfung gehört bereits zu den etablierten Zielen mathematischer Bildung und selbstregulierten Lernens.</w:t>
      </w:r>
    </w:p>
    <w:p w14:paraId="1F450DC1" w14:textId="77777777" w:rsidR="00533796" w:rsidRPr="00533796" w:rsidRDefault="00533796" w:rsidP="00533796">
      <w:r w:rsidRPr="00533796">
        <w:t>Der mögliche Beitrag des FRZK müsste deshalb darin liegen, diese Überprüfung für bestimmte Aufgaben in einer besonders nachvollziehbaren Weise zu unterstützen.</w:t>
      </w:r>
    </w:p>
    <w:p w14:paraId="372D6CBF" w14:textId="77777777" w:rsidR="00533796" w:rsidRPr="00533796" w:rsidRDefault="00533796" w:rsidP="00533796">
      <w:r w:rsidRPr="00533796">
        <w:t>Eine solche Unterstützung wäre nur dann wissenschaftlich nachgewiesen, wenn entsprechende Lernleistungen unter geeigneten Bedingungen tatsächlich beobachtet werden.</w:t>
      </w:r>
    </w:p>
    <w:p w14:paraId="64B1A7BD" w14:textId="77777777" w:rsidR="00533796" w:rsidRPr="00533796" w:rsidRDefault="00533796" w:rsidP="00533796">
      <w:r w:rsidRPr="00533796">
        <w:t>Besonders problematisch wäre es, die Wirkung des FRZK aus einer Unterrichtssituation abzuleiten, in der der Entwickler des Verfahrens zugleich die Lernenden betreut und sämtliche mathematischen Erklärungen gibt.</w:t>
      </w:r>
    </w:p>
    <w:p w14:paraId="0E7CDB06" w14:textId="77777777" w:rsidR="00533796" w:rsidRPr="00533796" w:rsidRDefault="00533796" w:rsidP="00533796">
      <w:r w:rsidRPr="00533796">
        <w:t>In einer solchen Situation können Darstellungsverfahren, didaktische Entscheidungen und persönliche Betreuung eng miteinander verbunden sein.</w:t>
      </w:r>
    </w:p>
    <w:p w14:paraId="66EB3517" w14:textId="77777777" w:rsidR="00533796" w:rsidRPr="00533796" w:rsidRDefault="00533796" w:rsidP="00533796">
      <w:r w:rsidRPr="00533796">
        <w:t>Ein Lernender könnte beispielsweise deshalb weniger Fehler machen, weil die Lehrkraft gezielt nach einer fehlenden Voraussetzung fragt.</w:t>
      </w:r>
    </w:p>
    <w:p w14:paraId="6860B13C" w14:textId="77777777" w:rsidR="00533796" w:rsidRPr="00533796" w:rsidRDefault="00533796" w:rsidP="00533796">
      <w:r w:rsidRPr="00533796">
        <w:t>Ob die betreffende Frage durch die FRZK-Darstellung erleichtert wurde, ist eine zusätzliche Untersuchungsfrage.</w:t>
      </w:r>
    </w:p>
    <w:p w14:paraId="607C2AA1" w14:textId="77777777" w:rsidR="00533796" w:rsidRPr="00533796" w:rsidRDefault="00533796" w:rsidP="00533796">
      <w:r w:rsidRPr="00533796">
        <w:t>Ebenso könnte die Lehrkraft beim Einsatz des FRZK besonders ausführlich erläutern, während sie eine gewöhnliche Aufgabenbearbeitung ohne vergleichbare Unterstützung durchführen lässt.</w:t>
      </w:r>
    </w:p>
    <w:p w14:paraId="167C488B" w14:textId="77777777" w:rsidR="00533796" w:rsidRPr="00533796" w:rsidRDefault="00533796" w:rsidP="00533796">
      <w:r w:rsidRPr="00533796">
        <w:t>Ein solcher Vergleich wäre für eine kausale Beurteilung des FRZK ungeeignet.</w:t>
      </w:r>
    </w:p>
    <w:p w14:paraId="38F7BF1C" w14:textId="77777777" w:rsidR="00533796" w:rsidRPr="00533796" w:rsidRDefault="00533796" w:rsidP="00533796">
      <w:r w:rsidRPr="00533796">
        <w:t>Die wissenschaftliche Untersuchung muss deshalb zwischen der Wirkung des Darstellungsrahmens und der Wirkung zusätzlicher Unterstützung unterscheiden.</w:t>
      </w:r>
    </w:p>
    <w:p w14:paraId="136B5B02" w14:textId="77777777" w:rsidR="00533796" w:rsidRPr="00533796" w:rsidRDefault="00533796" w:rsidP="00533796">
      <w:r w:rsidRPr="00533796">
        <w:lastRenderedPageBreak/>
        <w:t>Dabei ist nicht erforderlich, sämtliche Lernhilfen auszuschließen. Entscheidend ist vielmehr, sie in den Vergleichsbedingungen sachgerecht zu berücksichtigen.</w:t>
      </w:r>
    </w:p>
    <w:p w14:paraId="188F1A4B" w14:textId="77777777" w:rsidR="00533796" w:rsidRPr="00533796" w:rsidRDefault="00533796" w:rsidP="00533796">
      <w:r w:rsidRPr="00533796">
        <w:t>Eine angemessene Vergleichsuntersuchung könnte beispielsweise sicherstellen, dass beide Bedingungen eine ähnliche Unterrichtszeit und eine vergleichbare Möglichkeit zu fachlichen Rückfragen erhalten.</w:t>
      </w:r>
    </w:p>
    <w:p w14:paraId="44F07C6C" w14:textId="77777777" w:rsidR="00533796" w:rsidRPr="00533796" w:rsidRDefault="00533796" w:rsidP="00533796">
      <w:r w:rsidRPr="00533796">
        <w:t>Der Unterschied sollte sich soweit möglich auf die jeweils untersuchte Eigenschaft des Darstellungsverfahrens beziehen.</w:t>
      </w:r>
    </w:p>
    <w:p w14:paraId="58E21885" w14:textId="77777777" w:rsidR="00533796" w:rsidRPr="00533796" w:rsidRDefault="00533796" w:rsidP="00533796">
      <w:r w:rsidRPr="00533796">
        <w:t>Auch dann bleibt zu beachten, dass ein Darstellungsverfahren die Art der möglichen Rückfragen beeinflussen kann.</w:t>
      </w:r>
    </w:p>
    <w:p w14:paraId="74D3859F" w14:textId="77777777" w:rsidR="00533796" w:rsidRPr="00533796" w:rsidRDefault="00533796" w:rsidP="00533796">
      <w:r w:rsidRPr="00533796">
        <w:t>Diese Wechselwirkung kann selbst Gegenstand einer Untersuchung sein. Sie muss dann aber ausdrücklich beschrieben werden, statt unbemerkt als reine Wirkung der Darstellung behandelt zu werden.</w:t>
      </w:r>
    </w:p>
    <w:p w14:paraId="71BA26C2" w14:textId="77777777" w:rsidR="00533796" w:rsidRPr="00533796" w:rsidRDefault="00533796" w:rsidP="00533796">
      <w:r w:rsidRPr="00533796">
        <w:t>Die siebte Vergleichsebene betrifft die empirische Bewertung.</w:t>
      </w:r>
    </w:p>
    <w:p w14:paraId="0D6DE660" w14:textId="77777777" w:rsidR="00533796" w:rsidRPr="00533796" w:rsidRDefault="00533796" w:rsidP="00533796">
      <w:r w:rsidRPr="00533796">
        <w:t>Die didaktische Entwicklungsforschung bietet bereits erprobte Verfahren, um Lernumgebungen zu entwickeln, unter realistischen Bedingungen zu untersuchen und anhand der gewonnenen Erkenntnisse zu verbessern [</w:t>
      </w:r>
      <w:proofErr w:type="gramStart"/>
      <w:r w:rsidRPr="00533796">
        <w:t>86]–</w:t>
      </w:r>
      <w:proofErr w:type="gramEnd"/>
      <w:r w:rsidRPr="00533796">
        <w:t>[91].</w:t>
      </w:r>
    </w:p>
    <w:p w14:paraId="4C2BBB21" w14:textId="77777777" w:rsidR="00533796" w:rsidRPr="00533796" w:rsidRDefault="00533796" w:rsidP="00533796">
      <w:r w:rsidRPr="00533796">
        <w:t>Daraus folgt, dass die systematische Entwicklung eines mathematischen Darstellungsverfahrens unter Verwendung wiederholter Unterrichtserprobungen ebenfalls keine grundsätzlich neue Forschungsmethode des FRZK darstellt.</w:t>
      </w:r>
    </w:p>
    <w:p w14:paraId="44B6BB0D" w14:textId="77777777" w:rsidR="00533796" w:rsidRPr="00533796" w:rsidRDefault="00533796" w:rsidP="00533796">
      <w:r w:rsidRPr="00533796">
        <w:t>Eine solche Vorgehensweise kann jedoch einen wissenschaftlich angemessenen Rahmen für seine Untersuchung bieten.</w:t>
      </w:r>
    </w:p>
    <w:p w14:paraId="3132C84D" w14:textId="77777777" w:rsidR="00533796" w:rsidRPr="00533796" w:rsidRDefault="00533796" w:rsidP="00533796">
      <w:r w:rsidRPr="00533796">
        <w:t>Die bisherige Planung einer kleinen empirischen Erprobung mit ungefähr 25 Lernenden muss vor diesem Hintergrund differenziert bewertet werden.</w:t>
      </w:r>
    </w:p>
    <w:p w14:paraId="043AFF01" w14:textId="77777777" w:rsidR="00533796" w:rsidRPr="00533796" w:rsidRDefault="00533796" w:rsidP="00533796">
      <w:r w:rsidRPr="00533796">
        <w:t>Eine solche Untersuchung könnte Informationen darüber liefern, ob die vorgesehenen Darstellungen verstanden werden, welche Schwierigkeiten auftreten und wie sich die Bearbeitung bestimmter Aufgaben im Verlauf mehrerer Lerngelegenheiten verändert.</w:t>
      </w:r>
    </w:p>
    <w:p w14:paraId="66557259" w14:textId="77777777" w:rsidR="00533796" w:rsidRPr="00533796" w:rsidRDefault="00533796" w:rsidP="00533796">
      <w:r w:rsidRPr="00533796">
        <w:t>Sie könnte außerdem zur Prüfung dienen, ob die vorgesehenen Bewertungsinstrumente ausreichend eindeutig und praktikabel sind.</w:t>
      </w:r>
    </w:p>
    <w:p w14:paraId="7710A7E1" w14:textId="77777777" w:rsidR="00533796" w:rsidRPr="00533796" w:rsidRDefault="00533796" w:rsidP="00533796">
      <w:r w:rsidRPr="00533796">
        <w:t>Aus einem einfachen Vorher-Nachher-Vergleich einer solchen Gruppe dürfte jedoch kein allgemeiner kausaler Wirksamkeitsnachweis des FRZK abgeleitet werden.</w:t>
      </w:r>
    </w:p>
    <w:p w14:paraId="550563FD" w14:textId="77777777" w:rsidR="00533796" w:rsidRPr="00533796" w:rsidRDefault="00533796" w:rsidP="00533796">
      <w:r w:rsidRPr="00533796">
        <w:t>Eine Verbesserung könnte auch auf zusätzlichen Übungsgelegenheiten, einer gesteigerten Vertrautheit mit den Aufgaben, der individuellen Betreuung oder anderen Einflüssen beruhen.</w:t>
      </w:r>
    </w:p>
    <w:p w14:paraId="4AD9C77D" w14:textId="77777777" w:rsidR="00533796" w:rsidRPr="00533796" w:rsidRDefault="00533796" w:rsidP="00533796">
      <w:r w:rsidRPr="00533796">
        <w:t xml:space="preserve">Die Arbeiten von </w:t>
      </w:r>
      <w:proofErr w:type="spellStart"/>
      <w:r w:rsidRPr="00533796">
        <w:t>Shadish</w:t>
      </w:r>
      <w:proofErr w:type="spellEnd"/>
      <w:r w:rsidRPr="00533796">
        <w:t>, Cook und Campbell sowie die methodischen Standards für vergleichende Wirksamkeitsuntersuchungen verdeutlichen diese Grenzen [92], [93].</w:t>
      </w:r>
    </w:p>
    <w:p w14:paraId="1FC6D370" w14:textId="77777777" w:rsidR="00533796" w:rsidRPr="00533796" w:rsidRDefault="00533796" w:rsidP="00533796">
      <w:r w:rsidRPr="00533796">
        <w:t>Daraus leite ich ab, dass die empirische Untersuchung zunächst ihren tatsächlichen Anspruch bestimmen muss.</w:t>
      </w:r>
    </w:p>
    <w:p w14:paraId="29AA3F0A" w14:textId="77777777" w:rsidR="00533796" w:rsidRPr="00533796" w:rsidRDefault="00533796" w:rsidP="00533796">
      <w:r w:rsidRPr="00533796">
        <w:t>Eine entwicklungsorientierte Erprobung kann die praktische Verwendbarkeit und mögliche Lernmechanismen untersuchen.</w:t>
      </w:r>
    </w:p>
    <w:p w14:paraId="034123D3" w14:textId="77777777" w:rsidR="00533796" w:rsidRPr="00533796" w:rsidRDefault="00533796" w:rsidP="00533796">
      <w:r w:rsidRPr="00533796">
        <w:t>Eine kontrollierte Vergleichsuntersuchung kann unter geeigneten Voraussetzungen einen spezifischen Beitrag zu kausalen Aussagen leisten.</w:t>
      </w:r>
    </w:p>
    <w:p w14:paraId="75080A2D" w14:textId="77777777" w:rsidR="00533796" w:rsidRPr="00533796" w:rsidRDefault="00533796" w:rsidP="00533796">
      <w:r w:rsidRPr="00533796">
        <w:lastRenderedPageBreak/>
        <w:t>Eine größere Untersuchung mit unterschiedlichen Lernenden, Aufgaben und Unterrichtsbedingungen wäre erforderlich, wenn weiterreichende Aussagen über die Übertragbarkeit der Ergebnisse getroffen werden sollen.</w:t>
      </w:r>
    </w:p>
    <w:p w14:paraId="507B46DA" w14:textId="77777777" w:rsidR="00533796" w:rsidRPr="00533796" w:rsidRDefault="00533796" w:rsidP="00533796">
      <w:r w:rsidRPr="00533796">
        <w:t>Diese unterschiedlichen Forschungsziele dürfen nicht durch eine gemeinsame Bezeichnung als Evaluation verdeckt werden.</w:t>
      </w:r>
    </w:p>
    <w:p w14:paraId="2459F655" w14:textId="77777777" w:rsidR="00533796" w:rsidRPr="00533796" w:rsidRDefault="00533796" w:rsidP="00533796">
      <w:r w:rsidRPr="00533796">
        <w:t>Darüber hinaus müssen die Kriterien zur Bewertung mathematischer Leistungen fachlich begründet werden.</w:t>
      </w:r>
    </w:p>
    <w:p w14:paraId="2A4BEC41" w14:textId="77777777" w:rsidR="00533796" w:rsidRPr="00533796" w:rsidRDefault="00533796" w:rsidP="00533796">
      <w:r w:rsidRPr="00533796">
        <w:t>Für das FRZK ist vorgesehen, die Identifikation gegebener und gesuchter Größen, die Beschreibung funktionaler Beziehungen, die Begründung des Lösungswegs und den Transfer auf neue Aufgaben gesondert zu betrachten.</w:t>
      </w:r>
    </w:p>
    <w:p w14:paraId="3DB33721" w14:textId="77777777" w:rsidR="00533796" w:rsidRPr="00533796" w:rsidRDefault="00533796" w:rsidP="00533796">
      <w:r w:rsidRPr="00533796">
        <w:t>Diese Bereiche können einen geeigneten Ausgangspunkt bilden.</w:t>
      </w:r>
    </w:p>
    <w:p w14:paraId="1F56CBB3" w14:textId="77777777" w:rsidR="00533796" w:rsidRPr="00533796" w:rsidRDefault="00533796" w:rsidP="00533796">
      <w:r w:rsidRPr="00533796">
        <w:t>Sie müssen jedoch so operationalisiert werden, dass die Bewertung nicht die bloße Einhaltung eines FRZK-spezifischen Darstellungsschemas bevorzugt.</w:t>
      </w:r>
    </w:p>
    <w:p w14:paraId="5FD15C48" w14:textId="77777777" w:rsidR="00533796" w:rsidRPr="00533796" w:rsidRDefault="00533796" w:rsidP="00533796">
      <w:r w:rsidRPr="00533796">
        <w:t>Eine mathematisch korrekte Lösung darf nicht deshalb schlechter bewertet werden, weil sie ohne FRZK entwickelt wurde.</w:t>
      </w:r>
    </w:p>
    <w:p w14:paraId="7DCE1037" w14:textId="77777777" w:rsidR="00533796" w:rsidRPr="00533796" w:rsidRDefault="00533796" w:rsidP="00533796">
      <w:r w:rsidRPr="00533796">
        <w:t>Ebenso darf die Verwendung sämtlicher vorgesehenen FRZK-Kennzeichnungen nicht automatisch als hohe mathematische Leistung gelten.</w:t>
      </w:r>
    </w:p>
    <w:p w14:paraId="65511AEB" w14:textId="77777777" w:rsidR="00533796" w:rsidRPr="00533796" w:rsidRDefault="00533796" w:rsidP="00533796">
      <w:r w:rsidRPr="00533796">
        <w:t>Die Bewertung muss sich auf die tatsächlich nachgewiesenen mathematischen Fähigkeiten beziehen.</w:t>
      </w:r>
    </w:p>
    <w:p w14:paraId="73829CD5" w14:textId="77777777" w:rsidR="00533796" w:rsidRPr="00533796" w:rsidRDefault="00533796" w:rsidP="00533796">
      <w:r w:rsidRPr="00533796">
        <w:t>Die in Abschnitt 2.6 untersuchten Anforderungen an Validität und Bewertungszuverlässigkeit [</w:t>
      </w:r>
      <w:proofErr w:type="gramStart"/>
      <w:r w:rsidRPr="00533796">
        <w:t>97]–</w:t>
      </w:r>
      <w:proofErr w:type="gramEnd"/>
      <w:r w:rsidRPr="00533796">
        <w:t>[99] sind deshalb für die weitere Forschung unverzichtbar.</w:t>
      </w:r>
    </w:p>
    <w:p w14:paraId="74C7940F" w14:textId="77777777" w:rsidR="00533796" w:rsidRPr="00533796" w:rsidRDefault="00533796" w:rsidP="00533796">
      <w:r w:rsidRPr="00533796">
        <w:t>Ein möglicher didaktischer Vorteil wäre nur dann überzeugend, wenn er anhand fachlich angemessener und möglichst unabhängig bewerteter Leistungen nachvollziehbar wird.</w:t>
      </w:r>
    </w:p>
    <w:p w14:paraId="2787E6E2" w14:textId="77777777" w:rsidR="00533796" w:rsidRPr="00533796" w:rsidRDefault="00533796" w:rsidP="00533796">
      <w:r w:rsidRPr="00533796">
        <w:t>Auch der Transfer auf neue Aufgaben muss ausdrücklich untersucht werden.</w:t>
      </w:r>
    </w:p>
    <w:p w14:paraId="23B12114" w14:textId="77777777" w:rsidR="00533796" w:rsidRPr="00533796" w:rsidRDefault="00533796" w:rsidP="00533796">
      <w:r w:rsidRPr="00533796">
        <w:t>Ein Lernender kann eine bekannte Aufgabenstruktur mit einem bestimmten Darstellungsverfahren sicher bearbeiten, ohne dass er dieselben Beziehungen bei einer veränderten Aufgabe wiedererkennt.</w:t>
      </w:r>
    </w:p>
    <w:p w14:paraId="5D4EBFD9" w14:textId="77777777" w:rsidR="00533796" w:rsidRPr="00533796" w:rsidRDefault="00533796" w:rsidP="00533796">
      <w:r w:rsidRPr="00533796">
        <w:t>Eine weiterführende Prüfung müsste deshalb berücksichtigen, wie weit sich die neue Aufgabe hinsichtlich ihres mathematischen Zusammenhangs von den zuvor bearbeiteten Aufgaben unterscheidet.</w:t>
      </w:r>
    </w:p>
    <w:p w14:paraId="3122E1E4" w14:textId="77777777" w:rsidR="00533796" w:rsidRPr="00533796" w:rsidRDefault="00533796" w:rsidP="00533796">
      <w:r w:rsidRPr="00533796">
        <w:t>Darüber hinaus ist zu prüfen, ob ein möglicher Vorteil nach einer gewissen Zeit noch erkennbar bleibt.</w:t>
      </w:r>
    </w:p>
    <w:p w14:paraId="2240BD8C" w14:textId="77777777" w:rsidR="00533796" w:rsidRPr="00533796" w:rsidRDefault="00533796" w:rsidP="00533796">
      <w:r w:rsidRPr="00533796">
        <w:t>Ein unmittelbarer Bearbeitungserfolg und eine längerfristig verfügbare mathematische Kompetenz sind nicht identisch.</w:t>
      </w:r>
    </w:p>
    <w:p w14:paraId="28B475E8" w14:textId="77777777" w:rsidR="00533796" w:rsidRPr="00533796" w:rsidRDefault="00533796" w:rsidP="00533796">
      <w:r w:rsidRPr="00533796">
        <w:t>Damit entsteht eine weitere wichtige Anforderung an das FRZK.</w:t>
      </w:r>
    </w:p>
    <w:p w14:paraId="2E1C1B27" w14:textId="77777777" w:rsidR="00533796" w:rsidRPr="00533796" w:rsidRDefault="00533796" w:rsidP="00533796">
      <w:r w:rsidRPr="00533796">
        <w:t>Sein möglicher didaktischer Beitrag darf nicht allein anhand kurzfristiger Ergebnisverbesserungen bewertet werden.</w:t>
      </w:r>
    </w:p>
    <w:p w14:paraId="074A60CB" w14:textId="77777777" w:rsidR="00533796" w:rsidRPr="00533796" w:rsidRDefault="00533796" w:rsidP="00533796">
      <w:r w:rsidRPr="00533796">
        <w:t>Entscheidend ist ebenso, ob Lernende die betreffenden mathematischen Beziehungen besser verstehen, ihren Lösungsweg begründen und zunehmend unabhängig von der ursprünglichen Unterstützung verwenden können.</w:t>
      </w:r>
    </w:p>
    <w:p w14:paraId="4B6FF302" w14:textId="77777777" w:rsidR="00533796" w:rsidRPr="00533796" w:rsidRDefault="00533796" w:rsidP="00533796">
      <w:r w:rsidRPr="00533796">
        <w:lastRenderedPageBreak/>
        <w:t>Die achte Vergleichsebene betrifft das Verhältnis des FRZK zur Systemtheorie und zur physikalischen Modellbildung.</w:t>
      </w:r>
    </w:p>
    <w:p w14:paraId="20CA7476" w14:textId="77777777" w:rsidR="00533796" w:rsidRPr="00533796" w:rsidRDefault="00533796" w:rsidP="00533796">
      <w:r w:rsidRPr="00533796">
        <w:t xml:space="preserve">Die Untersuchungen von </w:t>
      </w:r>
      <w:proofErr w:type="spellStart"/>
      <w:r w:rsidRPr="00533796">
        <w:t>von</w:t>
      </w:r>
      <w:proofErr w:type="spellEnd"/>
      <w:r w:rsidRPr="00533796">
        <w:t xml:space="preserve"> </w:t>
      </w:r>
      <w:proofErr w:type="spellStart"/>
      <w:r w:rsidRPr="00533796">
        <w:t>Bertalanffy</w:t>
      </w:r>
      <w:proofErr w:type="spellEnd"/>
      <w:r w:rsidRPr="00533796">
        <w:t>, Wiener, Ashby, Forrester und weiteren Autoren haben gezeigt, dass die Beschreibung vernetzter Größen, funktionaler Beziehungen, Rückkopplungen und Systemgrenzen bereits Gegenstand umfangreicher wissenschaftlicher Forschung ist [</w:t>
      </w:r>
      <w:proofErr w:type="gramStart"/>
      <w:r w:rsidRPr="00533796">
        <w:t>103]–</w:t>
      </w:r>
      <w:proofErr w:type="gramEnd"/>
      <w:r w:rsidRPr="00533796">
        <w:t>[119].</w:t>
      </w:r>
    </w:p>
    <w:p w14:paraId="11E29974" w14:textId="77777777" w:rsidR="00533796" w:rsidRPr="00533796" w:rsidRDefault="00533796" w:rsidP="00533796">
      <w:r w:rsidRPr="00533796">
        <w:t>Das FRZK kann deshalb weder die allgemeine Betrachtung mathematischer Zusammenhänge als Systeme noch die grafische Darstellung von Rückkopplungen als grundsätzlich neue wissenschaftliche Konzepte beanspruchen.</w:t>
      </w:r>
    </w:p>
    <w:p w14:paraId="3D25AEAA" w14:textId="77777777" w:rsidR="00533796" w:rsidRPr="00533796" w:rsidRDefault="00533796" w:rsidP="00533796">
      <w:r w:rsidRPr="00533796">
        <w:t>Eine mögliche Eigenständigkeit müsste aus einer hinreichend präzisen besonderen mathematischen oder didaktischen Konstruktion hervorgehen.</w:t>
      </w:r>
    </w:p>
    <w:p w14:paraId="69AA7A16" w14:textId="77777777" w:rsidR="00533796" w:rsidRPr="00533796" w:rsidRDefault="00533796" w:rsidP="00533796">
      <w:r w:rsidRPr="00533796">
        <w:t>Besonders wichtig ist dabei, dass eine grafisch dargestellte Beziehung nicht automatisch eine dynamische oder kausale Beziehung besitzt.</w:t>
      </w:r>
    </w:p>
    <w:p w14:paraId="4C1A7F06" w14:textId="77777777" w:rsidR="00533796" w:rsidRPr="00533796" w:rsidRDefault="00533796" w:rsidP="00533796">
      <w:r w:rsidRPr="00533796">
        <w:t>Eine funktionale Abhängigkeit kann unterschiedliche mathematische Bedeutungen haben. Welche Bedeutung vorliegt, hängt von den definierten Größen und den Voraussetzungen der Aufgabe ab.</w:t>
      </w:r>
    </w:p>
    <w:p w14:paraId="2F87EBA3" w14:textId="77777777" w:rsidR="00533796" w:rsidRPr="00533796" w:rsidRDefault="00533796" w:rsidP="00533796">
      <w:r w:rsidRPr="00533796">
        <w:t>Das FRZK darf diese Unterschiede nicht durch eine gemeinsame Systemdarstellung verdecken.</w:t>
      </w:r>
    </w:p>
    <w:p w14:paraId="0C67999F" w14:textId="77777777" w:rsidR="00533796" w:rsidRPr="00533796" w:rsidRDefault="00533796" w:rsidP="00533796">
      <w:r w:rsidRPr="00533796">
        <w:t>Ebenso darf eine gerichtete Verbindung innerhalb einer Zeichnung nicht ohne weitere Begründung als physikalische Ursache-Wirkungs-Beziehung interpretiert werden.</w:t>
      </w:r>
    </w:p>
    <w:p w14:paraId="7D7D0E39" w14:textId="77777777" w:rsidR="00533796" w:rsidRPr="00533796" w:rsidRDefault="00533796" w:rsidP="00533796">
      <w:r w:rsidRPr="00533796">
        <w:t>Die Arbeiten von Pearl zur Kausalität verdeutlichen die Notwendigkeit, mathematische beziehungsweise statistische Beziehungen von kausalen Behauptungen zu unterscheiden [115].</w:t>
      </w:r>
    </w:p>
    <w:p w14:paraId="41979A04" w14:textId="77777777" w:rsidR="00533796" w:rsidRPr="00533796" w:rsidRDefault="00533796" w:rsidP="00533796">
      <w:r w:rsidRPr="00533796">
        <w:t>Für das FRZK ergibt sich daraus eine Grenze seines physikalischen Anspruchs.</w:t>
      </w:r>
    </w:p>
    <w:p w14:paraId="6FFC6849" w14:textId="77777777" w:rsidR="00533796" w:rsidRPr="00533796" w:rsidRDefault="00533796" w:rsidP="00533796">
      <w:r w:rsidRPr="00533796">
        <w:t>Eine mathematische Darstellung kann einen physikalischen Zusammenhang ordnen. Sie beweist jedoch nicht allein durch ihre Struktur, dass der betreffende Zusammenhang in der physikalischen Wirklichkeit besteht.</w:t>
      </w:r>
    </w:p>
    <w:p w14:paraId="4139BABF" w14:textId="77777777" w:rsidR="00533796" w:rsidRPr="00533796" w:rsidRDefault="00533796" w:rsidP="00533796">
      <w:r w:rsidRPr="00533796">
        <w:t>Die in Abschnitt 2.8 untersuchten Grundlagen von Newton, Einstein, Minkowski, Wald und weiteren Autoren zeigen außerdem, dass Raum und Zeit innerhalb etablierter physikalischer Theorien präzise bestimmte Bedeutungen besitzen [</w:t>
      </w:r>
      <w:proofErr w:type="gramStart"/>
      <w:r w:rsidRPr="00533796">
        <w:t>120]–</w:t>
      </w:r>
      <w:proofErr w:type="gramEnd"/>
      <w:r w:rsidRPr="00533796">
        <w:t>[128].</w:t>
      </w:r>
    </w:p>
    <w:p w14:paraId="5EBDFF89" w14:textId="77777777" w:rsidR="00533796" w:rsidRPr="00533796" w:rsidRDefault="00533796" w:rsidP="00533796">
      <w:r w:rsidRPr="00533796">
        <w:t>Die gemeinsame Darstellung räumlicher und zeitlicher Größen ist deshalb weder eine neue physikalische Erkenntnis noch ein hinreichender Nachweis für die Existenz einer eigenständigen Raumzeittheorie.</w:t>
      </w:r>
    </w:p>
    <w:p w14:paraId="3A0115EB" w14:textId="77777777" w:rsidR="00533796" w:rsidRPr="00533796" w:rsidRDefault="00533796" w:rsidP="00533796">
      <w:r w:rsidRPr="00533796">
        <w:t>Insbesondere darf die orthogonale Ausgangsorientierung des FRZK nicht mit einer bereits nachgewiesenen Eigenschaft der physikalischen Raumzeit gleichgesetzt werden.</w:t>
      </w:r>
    </w:p>
    <w:p w14:paraId="56B2A878" w14:textId="77777777" w:rsidR="00533796" w:rsidRPr="00533796" w:rsidRDefault="00533796" w:rsidP="00533796">
      <w:r w:rsidRPr="00533796">
        <w:t>Wenn das FRZK in einer bestimmten physikalischen Modellanwendung verwendet wird, muss es die Voraussetzungen der betreffenden Theorie berücksichtigen.</w:t>
      </w:r>
    </w:p>
    <w:p w14:paraId="1EF5E41B" w14:textId="77777777" w:rsidR="00533796" w:rsidRPr="00533796" w:rsidRDefault="00533796" w:rsidP="00533796">
      <w:r w:rsidRPr="00533796">
        <w:t>Eine zusätzliche Darstellungsregel darf nicht unbemerkt an die Stelle einer physikalisch begründeten Beziehung treten.</w:t>
      </w:r>
    </w:p>
    <w:p w14:paraId="5A3C917C" w14:textId="77777777" w:rsidR="00533796" w:rsidRPr="00533796" w:rsidRDefault="00533796" w:rsidP="00533796">
      <w:r w:rsidRPr="00533796">
        <w:t xml:space="preserve">Ebenso </w:t>
      </w:r>
      <w:proofErr w:type="gramStart"/>
      <w:r w:rsidRPr="00533796">
        <w:t>müssen</w:t>
      </w:r>
      <w:proofErr w:type="gramEnd"/>
      <w:r w:rsidRPr="00533796">
        <w:t xml:space="preserve"> die Bedeutung des Bezugssystems, die verwendeten Einheiten und gegebenenfalls die Unsicherheiten physikalischer Messwerte erkennbar bleiben.</w:t>
      </w:r>
    </w:p>
    <w:p w14:paraId="60A62C4B" w14:textId="77777777" w:rsidR="00533796" w:rsidRPr="00533796" w:rsidRDefault="00533796" w:rsidP="00533796">
      <w:r w:rsidRPr="00533796">
        <w:lastRenderedPageBreak/>
        <w:t>Die in Abschnitt 2.8 untersuchten metrologischen Grundlagen [</w:t>
      </w:r>
      <w:proofErr w:type="gramStart"/>
      <w:r w:rsidRPr="00533796">
        <w:t>129]–</w:t>
      </w:r>
      <w:proofErr w:type="gramEnd"/>
      <w:r w:rsidRPr="00533796">
        <w:t>[132] zeigen, dass diese Anforderungen bereits einen etablierten wissenschaftlichen Rahmen besitzen.</w:t>
      </w:r>
    </w:p>
    <w:p w14:paraId="61FE28D0" w14:textId="77777777" w:rsidR="00533796" w:rsidRPr="00533796" w:rsidRDefault="00533796" w:rsidP="00533796">
      <w:r w:rsidRPr="00533796">
        <w:t>Eine FRZK-Darstellung könnte helfen, die betreffenden Informationen zu ordnen.</w:t>
      </w:r>
    </w:p>
    <w:p w14:paraId="6E709F28" w14:textId="77777777" w:rsidR="00533796" w:rsidRPr="00533796" w:rsidRDefault="00533796" w:rsidP="00533796">
      <w:r w:rsidRPr="00533796">
        <w:t>Daraus ergibt sich aber keine neue Definition physikalischer Messgrößen.</w:t>
      </w:r>
    </w:p>
    <w:p w14:paraId="7196BB70" w14:textId="77777777" w:rsidR="00533796" w:rsidRPr="00533796" w:rsidRDefault="00533796" w:rsidP="00533796">
      <w:r w:rsidRPr="00533796">
        <w:t>Für die wissenschaftliche Gesamtbewertung führt mich diese Gegenüberstellung zu einer grundlegenden Unterscheidung.</w:t>
      </w:r>
    </w:p>
    <w:p w14:paraId="3EA1A5E8" w14:textId="77777777" w:rsidR="00533796" w:rsidRPr="00533796" w:rsidRDefault="00533796" w:rsidP="00533796">
      <w:r w:rsidRPr="00533796">
        <w:t>Die allgemeine Strukturierung mathematischer Aufgaben, die Verbindung mehrerer Repräsentationen, die Unterstützung von Problemlöseprozessen und die ausdrückliche Darstellung von Modellgrenzen sind bereits Gegenstand etablierter Forschung.</w:t>
      </w:r>
    </w:p>
    <w:p w14:paraId="5A66969D" w14:textId="77777777" w:rsidR="00533796" w:rsidRPr="00533796" w:rsidRDefault="00533796" w:rsidP="00533796">
      <w:r w:rsidRPr="00533796">
        <w:t>Das FRZK kann diese Verfahren möglicherweise in einer für bestimmte Aufgaben geeigneten Weise zusammenführen.</w:t>
      </w:r>
    </w:p>
    <w:p w14:paraId="2CACDD01" w14:textId="77777777" w:rsidR="00533796" w:rsidRPr="00533796" w:rsidRDefault="00533796" w:rsidP="00533796">
      <w:r w:rsidRPr="00533796">
        <w:t>Eine solche Integration könnte didaktisch sinnvoll sein, sofern sie zu nachvollziehbaren Verbesserungen führt.</w:t>
      </w:r>
    </w:p>
    <w:p w14:paraId="7EA72C47" w14:textId="77777777" w:rsidR="00533796" w:rsidRPr="00533796" w:rsidRDefault="00533796" w:rsidP="00533796">
      <w:r w:rsidRPr="00533796">
        <w:t>Sie wäre jedoch nicht bereits deshalb eine mathematische Neuerung, weil die entsprechenden Bestandteile innerhalb einer gemeinsamen Darstellung auftreten.</w:t>
      </w:r>
    </w:p>
    <w:p w14:paraId="6E5A937B" w14:textId="77777777" w:rsidR="00533796" w:rsidRPr="00533796" w:rsidRDefault="00533796" w:rsidP="00533796">
      <w:r w:rsidRPr="00533796">
        <w:t>Die besondere Symbolik des FRZK bildet dagegen einen eigenständigen mathematischen Untersuchungsgegenstand.</w:t>
      </w:r>
    </w:p>
    <w:p w14:paraId="23D8C0E8" w14:textId="77777777" w:rsidR="00533796" w:rsidRPr="00533796" w:rsidRDefault="00533796" w:rsidP="00533796">
      <w:r w:rsidRPr="00533796">
        <w:t>Ihre wissenschaftliche Eigenständigkeit kann aber nicht aus der bloßen Verwendung von +∞, −∞, +0 und −0 abgeleitet werden.</w:t>
      </w:r>
    </w:p>
    <w:p w14:paraId="4D6D5B6C" w14:textId="77777777" w:rsidR="00533796" w:rsidRPr="00533796" w:rsidRDefault="00533796" w:rsidP="00533796">
      <w:r w:rsidRPr="00533796">
        <w:t>Ebenso wenig ist der allgemeine Gedanke, zusätzliche Zustands- oder Richtungsinformationen zu erhalten, für sich genommen eine neue mathematische Entdeckung.</w:t>
      </w:r>
    </w:p>
    <w:p w14:paraId="77592196" w14:textId="77777777" w:rsidR="00533796" w:rsidRPr="00533796" w:rsidRDefault="00533796" w:rsidP="00533796">
      <w:r w:rsidRPr="00533796">
        <w:t>Entscheidend ist, welche Objekte und Operationen das FRZK tatsächlich definiert, welche Eigenschaften diese besitzen und wie sie sich von etablierten Strukturen unterscheiden.</w:t>
      </w:r>
    </w:p>
    <w:p w14:paraId="316A7227" w14:textId="77777777" w:rsidR="00533796" w:rsidRPr="00533796" w:rsidRDefault="00533796" w:rsidP="00533796">
      <w:r w:rsidRPr="00533796">
        <w:t>Die mathematische Grundlegung müsste dabei auch die Fälle erfassen, in denen eine Operation nicht zulässig oder ihr Ergebnis nicht eindeutig bestimmt ist.</w:t>
      </w:r>
    </w:p>
    <w:p w14:paraId="5BAA02FB" w14:textId="77777777" w:rsidR="00533796" w:rsidRPr="00533796" w:rsidRDefault="00533796" w:rsidP="00533796">
      <w:r w:rsidRPr="00533796">
        <w:t>Die wissenschaftliche Bewertung eines formalen Systems kann sich nicht allein auf Beispiele beschränken, in denen die vorgesehenen Rechenregeln zu einem plausiblen Ergebnis führen.</w:t>
      </w:r>
    </w:p>
    <w:p w14:paraId="24413598" w14:textId="77777777" w:rsidR="00533796" w:rsidRPr="00533796" w:rsidRDefault="00533796" w:rsidP="00533796">
      <w:r w:rsidRPr="00533796">
        <w:t>Eine solche Prüfung müsste vielmehr auch untersuchen, ob unterschiedliche zulässige Rechenwege miteinander vereinbare Ergebnisse liefern und ob die besonderen Zustände innerhalb der festgelegten Struktur eindeutig interpretiert werden können.</w:t>
      </w:r>
    </w:p>
    <w:p w14:paraId="74B1DCF6" w14:textId="77777777" w:rsidR="00533796" w:rsidRPr="00533796" w:rsidRDefault="00533796" w:rsidP="00533796">
      <w:r w:rsidRPr="00533796">
        <w:t>Dabei ist zu berücksichtigen, dass nicht jede mathematische Erweiterung sämtliche Eigenschaften des ursprünglichen Zahlensystems oder Vektorraums übernehmen muss.</w:t>
      </w:r>
    </w:p>
    <w:p w14:paraId="6676B3EA" w14:textId="77777777" w:rsidR="00533796" w:rsidRPr="00533796" w:rsidRDefault="00533796" w:rsidP="00533796">
      <w:r w:rsidRPr="00533796">
        <w:t>Eine eigene Struktur kann andere Regeln besitzen, sofern diese ausdrücklich definiert und mathematisch konsistent sind.</w:t>
      </w:r>
    </w:p>
    <w:p w14:paraId="72E0FD3C" w14:textId="77777777" w:rsidR="00533796" w:rsidRPr="00533796" w:rsidRDefault="00533796" w:rsidP="00533796">
      <w:r w:rsidRPr="00533796">
        <w:t>Gerade deshalb muss allerdings klar erkennbar bleiben, welche etablierten Rechenregeln weiterhin gelten und welche ausschließlich innerhalb der erweiterten FRZK-Struktur verwendet werden dürfen.</w:t>
      </w:r>
    </w:p>
    <w:p w14:paraId="3C5FCFD9" w14:textId="77777777" w:rsidR="00533796" w:rsidRPr="00533796" w:rsidRDefault="00533796" w:rsidP="00533796">
      <w:r w:rsidRPr="00533796">
        <w:t>Die Einführung einer symbolischen Regel darf nicht dazu führen, dass ihre Anwendbarkeit stillschweigend auf Bereiche ausgedehnt wird, für die sie nicht definiert wurde.</w:t>
      </w:r>
    </w:p>
    <w:p w14:paraId="42B584C9" w14:textId="77777777" w:rsidR="00533796" w:rsidRPr="00533796" w:rsidRDefault="00533796" w:rsidP="00533796">
      <w:r w:rsidRPr="00533796">
        <w:lastRenderedPageBreak/>
        <w:t>Ein weiterer wissenschaftlicher Prüfpunkt betrifft die Frage, in welchem Sinn die besonderen FRZK-Operationen mathematisch notwendig oder zweckmäßig sind.</w:t>
      </w:r>
    </w:p>
    <w:p w14:paraId="48B3DB66" w14:textId="77777777" w:rsidR="00533796" w:rsidRPr="00533796" w:rsidRDefault="00533796" w:rsidP="00533796">
      <w:r w:rsidRPr="00533796">
        <w:t>Eine neue Notation kann bereits vorhandene Informationen ausdrücken, ohne die Menge möglicher mathematischer Aussagen zu erweitern.</w:t>
      </w:r>
    </w:p>
    <w:p w14:paraId="36F4C3BA" w14:textId="77777777" w:rsidR="00533796" w:rsidRPr="00533796" w:rsidRDefault="00533796" w:rsidP="00533796">
      <w:r w:rsidRPr="00533796">
        <w:t>Eine neue mathematische Struktur kann dagegen zusätzliche formal unterscheidbare Objekte enthalten.</w:t>
      </w:r>
    </w:p>
    <w:p w14:paraId="67059115" w14:textId="77777777" w:rsidR="00533796" w:rsidRPr="00533796" w:rsidRDefault="00533796" w:rsidP="00533796">
      <w:r w:rsidRPr="00533796">
        <w:t>Zwischen beiden Möglichkeiten muss ich ausdrücklich unterscheiden.</w:t>
      </w:r>
    </w:p>
    <w:p w14:paraId="5B9BBCA7" w14:textId="77777777" w:rsidR="00533796" w:rsidRPr="00533796" w:rsidRDefault="00533796" w:rsidP="00533796">
      <w:r w:rsidRPr="00533796">
        <w:t>Wenn das FRZK beispielsweise eine einseitige Grenzwertannäherung lediglich durch ein besonderes Symbol kennzeichnet, könnte es sich um eine alternative Schreibweise einer bereits etablierten mathematischen Aussage handeln.</w:t>
      </w:r>
    </w:p>
    <w:p w14:paraId="00A12D56" w14:textId="77777777" w:rsidR="00533796" w:rsidRPr="00533796" w:rsidRDefault="00533796" w:rsidP="00533796">
      <w:r w:rsidRPr="00533796">
        <w:t>Wenn das Symbol dagegen Bestandteil einer eigenständig definierten Rechnung mit zusätzlichen Zuständen und Operationen ist, muss diese Struktur vollständig untersucht werden.</w:t>
      </w:r>
    </w:p>
    <w:p w14:paraId="4254E77A" w14:textId="77777777" w:rsidR="00533796" w:rsidRPr="00533796" w:rsidRDefault="00533796" w:rsidP="00533796">
      <w:r w:rsidRPr="00533796">
        <w:t>Eine solche Untersuchung muss auch feststellen, ob die neu eingeführten Objekte tatsächlich mehr Informationen enthalten als eine geeignete Kombination bereits vorhandener mathematischer Begriffe.</w:t>
      </w:r>
    </w:p>
    <w:p w14:paraId="4E4105BE" w14:textId="77777777" w:rsidR="00533796" w:rsidRPr="00533796" w:rsidRDefault="00533796" w:rsidP="00533796">
      <w:r w:rsidRPr="00533796">
        <w:t>Daraus folgt nicht, dass eine alternative Schreibweise grundsätzlich wertlos wäre.</w:t>
      </w:r>
    </w:p>
    <w:p w14:paraId="2F8627D6" w14:textId="77777777" w:rsidR="00533796" w:rsidRPr="00533796" w:rsidRDefault="00533796" w:rsidP="00533796">
      <w:r w:rsidRPr="00533796">
        <w:t>Eine Notation kann didaktisch geeignet sein, selbst wenn sie keine mathematisch neue Aussage ermöglicht.</w:t>
      </w:r>
    </w:p>
    <w:p w14:paraId="48B3001A" w14:textId="77777777" w:rsidR="00533796" w:rsidRPr="00533796" w:rsidRDefault="00533796" w:rsidP="00533796">
      <w:r w:rsidRPr="00533796">
        <w:t>Ihre Bedeutung liegt dann aber im Bereich der mathematischen Darstellung und nicht in der Entdeckung eines neuen mathematischen Gesetzes.</w:t>
      </w:r>
    </w:p>
    <w:p w14:paraId="1617CA9A" w14:textId="77777777" w:rsidR="00533796" w:rsidRPr="00533796" w:rsidRDefault="00533796" w:rsidP="00533796">
      <w:r w:rsidRPr="00533796">
        <w:t>Diese begriffliche Klarheit erscheint mir für das FRZK besonders wichtig.</w:t>
      </w:r>
    </w:p>
    <w:p w14:paraId="29C431AA" w14:textId="77777777" w:rsidR="00533796" w:rsidRPr="00533796" w:rsidRDefault="00533796" w:rsidP="00533796">
      <w:r w:rsidRPr="00533796">
        <w:t>Die bisherigen Untersuchungen haben gezeigt, dass mehrere seiner Ziele bereits durch etablierte Verfahren verfolgt werden. Seine mögliche wissenschaftliche Bedeutung muss deshalb aus der besonderen Leistung der vorgesehenen Verbindung oder Erweiterung hervorgehen.</w:t>
      </w:r>
    </w:p>
    <w:p w14:paraId="66B217AE" w14:textId="77777777" w:rsidR="00533796" w:rsidRPr="00533796" w:rsidRDefault="00533796" w:rsidP="00533796">
      <w:r w:rsidRPr="00533796">
        <w:t>Ein solches Ergebnis kann positiv, eingeschränkt oder auch negativ ausfallen.</w:t>
      </w:r>
    </w:p>
    <w:p w14:paraId="59434EA4" w14:textId="77777777" w:rsidR="00533796" w:rsidRPr="00533796" w:rsidRDefault="00533796" w:rsidP="00533796">
      <w:r w:rsidRPr="00533796">
        <w:t>Die Wissenschaftlichkeit des Vorhabens hängt nicht davon ab, dass sämtliche FRZK-Annahmen bestätigt werden.</w:t>
      </w:r>
    </w:p>
    <w:p w14:paraId="062CE105" w14:textId="77777777" w:rsidR="00533796" w:rsidRPr="00533796" w:rsidRDefault="00533796" w:rsidP="00533796">
      <w:r w:rsidRPr="00533796">
        <w:t>Vielmehr hängt sie davon ab, dass die Annahmen eindeutig formuliert, mit geeigneten Verfahren überprüft und die erhaltenen Ergebnisse entsprechend ihrer tatsächlichen Aussagekraft interpretiert werden.</w:t>
      </w:r>
    </w:p>
    <w:p w14:paraId="02C11E77" w14:textId="77777777" w:rsidR="00533796" w:rsidRPr="00533796" w:rsidRDefault="00533796" w:rsidP="00533796">
      <w:r w:rsidRPr="00533796">
        <w:t xml:space="preserve">Lakatos untersucht in </w:t>
      </w:r>
      <w:r w:rsidRPr="00533796">
        <w:rPr>
          <w:i/>
          <w:iCs/>
        </w:rPr>
        <w:t xml:space="preserve">Proofs and </w:t>
      </w:r>
      <w:proofErr w:type="spellStart"/>
      <w:r w:rsidRPr="00533796">
        <w:rPr>
          <w:i/>
          <w:iCs/>
        </w:rPr>
        <w:t>Refutations</w:t>
      </w:r>
      <w:proofErr w:type="spellEnd"/>
      <w:r w:rsidRPr="00533796">
        <w:t xml:space="preserve"> die Entwicklung mathematischer Begriffe und die Bedeutung von Beweisen, Gegenbeispielen und begrifflichen Veränderungen. Seine Darstellung verdeutlicht, dass die Entwicklung mathematischer Theorien nicht allein aus der fortlaufenden Bestätigung anfänglicher Vorstellungen besteht. Vielmehr können Schwierigkeiten und Gegenbeispiele dazu beitragen, Begriffe präziser zu bestimmen und die Reichweite mathematischer Aussagen angemessen einzugrenzen. {[Lakatos, Imre (1976). Proofs and </w:t>
      </w:r>
      <w:proofErr w:type="spellStart"/>
      <w:r w:rsidRPr="00533796">
        <w:t>Refutations</w:t>
      </w:r>
      <w:proofErr w:type="spellEnd"/>
      <w:r w:rsidRPr="00533796">
        <w:t xml:space="preserve">: The </w:t>
      </w:r>
      <w:proofErr w:type="spellStart"/>
      <w:r w:rsidRPr="00533796">
        <w:t>Logic</w:t>
      </w:r>
      <w:proofErr w:type="spellEnd"/>
      <w:r w:rsidRPr="00533796">
        <w:t xml:space="preserve"> </w:t>
      </w:r>
      <w:proofErr w:type="spellStart"/>
      <w:r w:rsidRPr="00533796">
        <w:t>of</w:t>
      </w:r>
      <w:proofErr w:type="spellEnd"/>
      <w:r w:rsidRPr="00533796">
        <w:t xml:space="preserve"> </w:t>
      </w:r>
      <w:proofErr w:type="spellStart"/>
      <w:r w:rsidRPr="00533796">
        <w:t>Mathematical</w:t>
      </w:r>
      <w:proofErr w:type="spellEnd"/>
      <w:r w:rsidRPr="00533796">
        <w:t xml:space="preserve"> Discovery. Herausgegeben von John </w:t>
      </w:r>
      <w:proofErr w:type="spellStart"/>
      <w:r w:rsidRPr="00533796">
        <w:t>Worrall</w:t>
      </w:r>
      <w:proofErr w:type="spellEnd"/>
      <w:r w:rsidRPr="00533796">
        <w:t xml:space="preserve"> und Elie Zahar. Cambridge: Cambridge University Press.</w:t>
      </w:r>
      <w:proofErr w:type="gramStart"/>
      <w:r w:rsidRPr="00533796">
        <w:t>]}[</w:t>
      </w:r>
      <w:proofErr w:type="gramEnd"/>
      <w:r w:rsidRPr="00533796">
        <w:t>[147]]</w:t>
      </w:r>
    </w:p>
    <w:p w14:paraId="45BA5DB3" w14:textId="77777777" w:rsidR="00533796" w:rsidRPr="00533796" w:rsidRDefault="00533796" w:rsidP="00533796">
      <w:r w:rsidRPr="00533796">
        <w:t>Für meine Untersuchung ist dieser Gedanke von grundlegender Bedeutung.</w:t>
      </w:r>
    </w:p>
    <w:p w14:paraId="19A964CA" w14:textId="77777777" w:rsidR="00533796" w:rsidRPr="00533796" w:rsidRDefault="00533796" w:rsidP="00533796">
      <w:r w:rsidRPr="00533796">
        <w:lastRenderedPageBreak/>
        <w:t>Wenn eine besondere FRZK-Rechenregel unter bestimmten Bedingungen zu einem Widerspruch führt, darf dieser Befund nicht durch eine nachträgliche und unbegründete Ausnahme verdeckt werden.</w:t>
      </w:r>
    </w:p>
    <w:p w14:paraId="128C4BD0" w14:textId="77777777" w:rsidR="00533796" w:rsidRPr="00533796" w:rsidRDefault="00533796" w:rsidP="00533796">
      <w:r w:rsidRPr="00533796">
        <w:t>Vielmehr muss geprüft werden, welche Voraussetzungen den Widerspruch verursachen und ob die Regel entsprechend eingeschränkt, verändert oder verworfen werden muss.</w:t>
      </w:r>
    </w:p>
    <w:p w14:paraId="2B452768" w14:textId="77777777" w:rsidR="00533796" w:rsidRPr="00533796" w:rsidRDefault="00533796" w:rsidP="00533796">
      <w:r w:rsidRPr="00533796">
        <w:t>Ebenso muss ein mathematisch zulässiger Sonderfall von einer allgemein gültigen Operation unterschieden werden.</w:t>
      </w:r>
    </w:p>
    <w:p w14:paraId="17058724" w14:textId="77777777" w:rsidR="00533796" w:rsidRPr="00533796" w:rsidRDefault="00533796" w:rsidP="00533796">
      <w:r w:rsidRPr="00533796">
        <w:t>Die Entwicklung des FRZK kann deshalb nicht mit der Forderung verbunden sein, dass sämtliche ursprünglich vorgesehenen symbolischen Operationen in unveränderter Form erhalten bleiben müssen.</w:t>
      </w:r>
    </w:p>
    <w:p w14:paraId="4A1E390F" w14:textId="77777777" w:rsidR="00533796" w:rsidRPr="00533796" w:rsidRDefault="00533796" w:rsidP="00533796">
      <w:r w:rsidRPr="00533796">
        <w:t>Die mathematische Prüfung besitzt Vorrang vor dem Wunsch nach einer möglichst umfassenden oder geschlossenen Darstellung.</w:t>
      </w:r>
    </w:p>
    <w:p w14:paraId="047FCB25" w14:textId="77777777" w:rsidR="00533796" w:rsidRPr="00533796" w:rsidRDefault="00533796" w:rsidP="00533796">
      <w:r w:rsidRPr="00533796">
        <w:t>Dies gilt insbesondere für Operationen mit unendlichen symbolischen Werten, für die Verbindung gerichteter Nullzustände mit gewöhnlicher Arithmetik und für die Erhaltung von Orientierungsinformationen bei einer Skalarmultiplikation mit null.</w:t>
      </w:r>
    </w:p>
    <w:p w14:paraId="35A103FD" w14:textId="77777777" w:rsidR="00533796" w:rsidRPr="00533796" w:rsidRDefault="00533796" w:rsidP="00533796">
      <w:r w:rsidRPr="00533796">
        <w:t>Ein geeignetes formales System muss seine Grenzen nicht verbergen. Es muss sie ausdrücklich bestimmen.</w:t>
      </w:r>
    </w:p>
    <w:p w14:paraId="7D22C790" w14:textId="77777777" w:rsidR="00533796" w:rsidRPr="00533796" w:rsidRDefault="00533796" w:rsidP="00533796">
      <w:r w:rsidRPr="00533796">
        <w:t>Gerade die kontrollierte Einschränkung einer Operation kann mathematisch notwendig sein.</w:t>
      </w:r>
    </w:p>
    <w:p w14:paraId="3A4EEA88" w14:textId="77777777" w:rsidR="00533796" w:rsidRPr="00533796" w:rsidRDefault="00533796" w:rsidP="00533796">
      <w:r w:rsidRPr="00533796">
        <w:t>Für die weitere Entwicklung des FRZK ergibt sich daraus ein wissenschaftlicher Anspruch, der sich nicht auf eine möglichst weitreichende Neuheitsbehauptung stützt.</w:t>
      </w:r>
    </w:p>
    <w:p w14:paraId="008829C5" w14:textId="77777777" w:rsidR="00533796" w:rsidRPr="00533796" w:rsidRDefault="00533796" w:rsidP="00533796">
      <w:r w:rsidRPr="00533796">
        <w:t>Ich möchte vielmehr untersuchen, ob sich aus den vorgesehenen Eigenschaften ein klar definiertes mathematisches und didaktisches Verfahren entwickeln lässt, dessen Leistungen und Grenzen nachvollziehbar bestimmbar sind.</w:t>
      </w:r>
    </w:p>
    <w:p w14:paraId="02B70D30" w14:textId="77777777" w:rsidR="00533796" w:rsidRPr="00533796" w:rsidRDefault="00533796" w:rsidP="00533796">
      <w:r w:rsidRPr="00533796">
        <w:t>Dazu gehört die Möglichkeit, dass bestimmte Eigenschaften als zweckmäßige Notationen bereits bekannter Zusammenhänge eingeordnet werden.</w:t>
      </w:r>
    </w:p>
    <w:p w14:paraId="43819AC4" w14:textId="77777777" w:rsidR="00533796" w:rsidRPr="00533796" w:rsidRDefault="00533796" w:rsidP="00533796">
      <w:r w:rsidRPr="00533796">
        <w:t>Ebenso gehört dazu die Möglichkeit, dass bestimmte zusätzliche Operationen nicht konsistent definiert werden können oder dass ihre Einführung gegenüber etablierten Verfahren keinen erkennbaren didaktischen Vorteil besitzt.</w:t>
      </w:r>
    </w:p>
    <w:p w14:paraId="5E1B3C9C" w14:textId="77777777" w:rsidR="00533796" w:rsidRPr="00533796" w:rsidRDefault="00533796" w:rsidP="00533796">
      <w:r w:rsidRPr="00533796">
        <w:t>Ein solches Ergebnis müsste nicht zwangsläufig den gesamten methodisch-didaktischen Darstellungsrahmen infrage stellen.</w:t>
      </w:r>
    </w:p>
    <w:p w14:paraId="55F11160" w14:textId="77777777" w:rsidR="00533796" w:rsidRPr="00533796" w:rsidRDefault="00533796" w:rsidP="00533796">
      <w:r w:rsidRPr="00533796">
        <w:t>Es könnte vielmehr dazu führen, dass seine Verwendung auf diejenigen Aufgabenbereiche begrenzt wird, in denen eine klare und fachlich gerechtfertigte Unterstützung möglich ist.</w:t>
      </w:r>
    </w:p>
    <w:p w14:paraId="1C346E83" w14:textId="77777777" w:rsidR="00533796" w:rsidRPr="00533796" w:rsidRDefault="00533796" w:rsidP="00533796">
      <w:r w:rsidRPr="00533796">
        <w:t>Umgekehrt würde auch ein mathematischer Konsistenznachweis besonderer FRZK-Operationen nicht genügen, um einen allgemeinen didaktischen Nutzen zu behaupten.</w:t>
      </w:r>
    </w:p>
    <w:p w14:paraId="22805AE1" w14:textId="77777777" w:rsidR="00533796" w:rsidRPr="00533796" w:rsidRDefault="00533796" w:rsidP="00533796">
      <w:r w:rsidRPr="00533796">
        <w:t>Die mathematische und die empirische Prüfung bleiben voneinander zu unterscheiden.</w:t>
      </w:r>
    </w:p>
    <w:p w14:paraId="312B2190" w14:textId="77777777" w:rsidR="00533796" w:rsidRPr="00533796" w:rsidRDefault="00533796" w:rsidP="00533796">
      <w:r w:rsidRPr="00533796">
        <w:t>Diese Trennung ist für die wissenschaftliche Gesamtbewertung unverzichtbar.</w:t>
      </w:r>
    </w:p>
    <w:p w14:paraId="5EB35126" w14:textId="77777777" w:rsidR="00533796" w:rsidRPr="00533796" w:rsidRDefault="00533796" w:rsidP="00533796">
      <w:r w:rsidRPr="00533796">
        <w:t>Eine mathematische Konstruktion wird anhand ihrer Definitionen, Operationen und ableitbaren Eigenschaften beurteilt.</w:t>
      </w:r>
    </w:p>
    <w:p w14:paraId="203D15B8" w14:textId="77777777" w:rsidR="00533796" w:rsidRPr="00533796" w:rsidRDefault="00533796" w:rsidP="00533796">
      <w:r w:rsidRPr="00533796">
        <w:t>Eine didaktische Konstruktion wird unter anderem anhand ihrer Verständlichkeit, ihrer praktischen Verwendbarkeit und ihrer möglichen Lernwirkungen untersucht.</w:t>
      </w:r>
    </w:p>
    <w:p w14:paraId="6276F16F" w14:textId="77777777" w:rsidR="00533796" w:rsidRPr="00533796" w:rsidRDefault="00533796" w:rsidP="00533796">
      <w:r w:rsidRPr="00533796">
        <w:lastRenderedPageBreak/>
        <w:t>Eine physikalische Modellanwendung muss schließlich die Bedingungen der zugrunde gelegten Theorie und gegebenenfalls die Ergebnisse geeigneter empirischer Beobachtungen berücksichtigen.</w:t>
      </w:r>
    </w:p>
    <w:p w14:paraId="08191501" w14:textId="77777777" w:rsidR="00533796" w:rsidRPr="00533796" w:rsidRDefault="00533796" w:rsidP="00533796">
      <w:r w:rsidRPr="00533796">
        <w:t>Das FRZK kann diese Bereiche innerhalb eines gemeinsamen Forschungsprogramms miteinander verbinden.</w:t>
      </w:r>
    </w:p>
    <w:p w14:paraId="45478D7F" w14:textId="77777777" w:rsidR="00533796" w:rsidRPr="00533796" w:rsidRDefault="00533796" w:rsidP="00533796">
      <w:r w:rsidRPr="00533796">
        <w:t>Es darf sie jedoch nicht durch einen einzigen allgemeinen Anspruch auf Kohärenz ersetzen.</w:t>
      </w:r>
    </w:p>
    <w:p w14:paraId="650C1B93" w14:textId="77777777" w:rsidR="00533796" w:rsidRPr="00533796" w:rsidRDefault="00533796" w:rsidP="00533796">
      <w:r w:rsidRPr="00533796">
        <w:t>Der Begriff Kohärenz muss selbst so bestimmt werden, dass seine jeweilige Bedeutung nachvollziehbar bleibt.</w:t>
      </w:r>
    </w:p>
    <w:p w14:paraId="1C8AB976" w14:textId="77777777" w:rsidR="00533796" w:rsidRPr="00533796" w:rsidRDefault="00533796" w:rsidP="00533796">
      <w:r w:rsidRPr="00533796">
        <w:t>Soll er die Vereinbarkeit mathematischer Aussagen bezeichnen, sind dafür geeignete logische oder mathematische Kriterien erforderlich.</w:t>
      </w:r>
    </w:p>
    <w:p w14:paraId="10F99C4B" w14:textId="77777777" w:rsidR="00533796" w:rsidRPr="00533796" w:rsidRDefault="00533796" w:rsidP="00533796">
      <w:r w:rsidRPr="00533796">
        <w:t>Soll er die methodische Nachvollziehbarkeit einer Aufgabenbearbeitung beschreiben, muss festgelegt werden, woran diese Eigenschaft erkannt und beurteilt werden kann.</w:t>
      </w:r>
    </w:p>
    <w:p w14:paraId="52ED941B" w14:textId="77777777" w:rsidR="00533796" w:rsidRPr="00533796" w:rsidRDefault="00533796" w:rsidP="00533796">
      <w:r w:rsidRPr="00533796">
        <w:t>Soll er dagegen eine physikalische Größe oder Beziehung bezeichnen, wären eigenständige physikalische Definitionen und entsprechende Belege notwendig.</w:t>
      </w:r>
    </w:p>
    <w:p w14:paraId="7F57A5BF" w14:textId="77777777" w:rsidR="00533796" w:rsidRPr="00533796" w:rsidRDefault="00533796" w:rsidP="00533796">
      <w:r w:rsidRPr="00533796">
        <w:t>Aus der gemeinsamen Bezeichnung folgt nicht, dass diese unterschiedlichen Bedeutungen miteinander identisch sind.</w:t>
      </w:r>
    </w:p>
    <w:p w14:paraId="607E9DB3" w14:textId="77777777" w:rsidR="00533796" w:rsidRPr="00533796" w:rsidRDefault="00533796" w:rsidP="00533796">
      <w:r w:rsidRPr="00533796">
        <w:t>Für die weitere Entwicklung des FRZK erscheint mir deshalb eine ausdrücklich begrenzte Zielsetzung angemessen.</w:t>
      </w:r>
    </w:p>
    <w:p w14:paraId="7474CC0B" w14:textId="77777777" w:rsidR="00533796" w:rsidRPr="00533796" w:rsidRDefault="00533796" w:rsidP="00533796">
      <w:r w:rsidRPr="00533796">
        <w:t>Das System soll zunächst als methodisch-didaktischer Darstellungs- und Bearbeitungsrahmen für mathematische und physikalische Aufgaben untersucht werden.</w:t>
      </w:r>
    </w:p>
    <w:p w14:paraId="3FC4B10A" w14:textId="77777777" w:rsidR="00533796" w:rsidRPr="00533796" w:rsidRDefault="00533796" w:rsidP="00533796">
      <w:r w:rsidRPr="00533796">
        <w:t>Es soll ermöglichen, relevante Größen, funktionale Zusammenhänge, Voraussetzungen und Gültigkeitsbedingungen nachvollziehbar zu ordnen.</w:t>
      </w:r>
    </w:p>
    <w:p w14:paraId="77C8ADF6" w14:textId="77777777" w:rsidR="00533796" w:rsidRPr="00533796" w:rsidRDefault="00533796" w:rsidP="00533796">
      <w:r w:rsidRPr="00533796">
        <w:t>Seine zusätzlichen symbolischen Zustände und Operationen müssen innerhalb einer eigenständig definierten mathematischen Struktur behandelt werden.</w:t>
      </w:r>
    </w:p>
    <w:p w14:paraId="68C6B4B2" w14:textId="77777777" w:rsidR="00533796" w:rsidRPr="00533796" w:rsidRDefault="00533796" w:rsidP="00533796">
      <w:r w:rsidRPr="00533796">
        <w:t>Die spätere geometrische Gestaltung soll nicht durch eine allgemeine FRZK-Vorgabe festgelegt werden, sondern aus den jeweils konstruierten funktionalen Beziehungen hervorgehen.</w:t>
      </w:r>
    </w:p>
    <w:p w14:paraId="2A0EF418" w14:textId="77777777" w:rsidR="00533796" w:rsidRPr="00533796" w:rsidRDefault="00533796" w:rsidP="00533796">
      <w:r w:rsidRPr="00533796">
        <w:t>Eine orthogonale Ausgangsorientierung im Grenzzustand null ist dabei ausdrücklich zu definieren und gegen eine physikalische Raumzeitbehauptung abzugrenzen.</w:t>
      </w:r>
    </w:p>
    <w:p w14:paraId="1AB717FC" w14:textId="77777777" w:rsidR="00533796" w:rsidRPr="00533796" w:rsidRDefault="00533796" w:rsidP="00533796">
      <w:r w:rsidRPr="00533796">
        <w:t>Die mathematische Eignung und der mögliche didaktische Nutzen dieser Festlegungen bleiben Gegenstand der weiteren Untersuchung.</w:t>
      </w:r>
    </w:p>
    <w:p w14:paraId="7D1FDB29" w14:textId="77777777" w:rsidR="00533796" w:rsidRPr="00533796" w:rsidRDefault="00533796" w:rsidP="00533796">
      <w:r w:rsidRPr="00533796">
        <w:t>Damit ergibt sich aus der kritischen Gegenüberstellung keine pauschale Bestätigung des FRZK-Anspruchs.</w:t>
      </w:r>
    </w:p>
    <w:p w14:paraId="4A27B213" w14:textId="77777777" w:rsidR="00533796" w:rsidRPr="00533796" w:rsidRDefault="00533796" w:rsidP="00533796">
      <w:r w:rsidRPr="00533796">
        <w:t>Die Literatur zeigt vielmehr, dass die meisten allgemein formulierten didaktischen und methodischen Ziele bereits in etablierten Forschungsansätzen enthalten sind.</w:t>
      </w:r>
    </w:p>
    <w:p w14:paraId="6FE7583E" w14:textId="77777777" w:rsidR="00533796" w:rsidRPr="00533796" w:rsidRDefault="00533796" w:rsidP="00533796">
      <w:r w:rsidRPr="00533796">
        <w:t>Die wissenschaftliche Eigenständigkeit des FRZK kann deshalb nicht allein mit der Strukturierung von Aufgaben, der Verbindung von Repräsentationen, der Darstellung funktionaler Beziehungen oder der Beachtung von Modellgrenzen begründet werden.</w:t>
      </w:r>
    </w:p>
    <w:p w14:paraId="19313E75" w14:textId="77777777" w:rsidR="00533796" w:rsidRPr="00533796" w:rsidRDefault="00533796" w:rsidP="00533796">
      <w:r w:rsidRPr="00533796">
        <w:t xml:space="preserve">Seine besonderen symbolischen Festlegungen könnten einen eigenständigen mathematischen Untersuchungsgegenstand bilden. Ob daraus eine konsistente Struktur mit </w:t>
      </w:r>
      <w:r w:rsidRPr="00533796">
        <w:lastRenderedPageBreak/>
        <w:t>unterscheidbaren Eigenschaften entsteht, muss jedoch erst vollständig nachgewiesen werden.</w:t>
      </w:r>
    </w:p>
    <w:p w14:paraId="1135D2C4" w14:textId="77777777" w:rsidR="00533796" w:rsidRPr="00533796" w:rsidRDefault="00533796" w:rsidP="00533796">
      <w:r w:rsidRPr="00533796">
        <w:t>Auch die mögliche didaktische Bedeutung bleibt offen.</w:t>
      </w:r>
    </w:p>
    <w:p w14:paraId="58E36EE3" w14:textId="77777777" w:rsidR="00533796" w:rsidRPr="00533796" w:rsidRDefault="00533796" w:rsidP="00533796">
      <w:r w:rsidRPr="00533796">
        <w:t>Die bisherige Forschung begründet die Möglichkeit, dass strukturierte Darstellungen und geeignete Lernhilfen mathematische Leistungen unterstützen können.</w:t>
      </w:r>
    </w:p>
    <w:p w14:paraId="2821D175" w14:textId="77777777" w:rsidR="00533796" w:rsidRPr="00533796" w:rsidRDefault="00533796" w:rsidP="00533796">
      <w:r w:rsidRPr="00533796">
        <w:t>Sie belegt aber nicht, dass gerade das FRZK unter vergleichbaren Bedingungen eine höhere Verständlichkeit, geringere Fehlerhäufigkeit oder bessere Transferleistungen hervorbringt.</w:t>
      </w:r>
    </w:p>
    <w:p w14:paraId="346D4AEC" w14:textId="77777777" w:rsidR="00533796" w:rsidRPr="00533796" w:rsidRDefault="00533796" w:rsidP="00533796">
      <w:r w:rsidRPr="00533796">
        <w:t>Diese Aussagen können erst durch eine entsprechend geplante empirische Untersuchung gestützt werden.</w:t>
      </w:r>
    </w:p>
    <w:p w14:paraId="5FE01C45" w14:textId="77777777" w:rsidR="00533796" w:rsidRPr="00533796" w:rsidRDefault="00533796" w:rsidP="00533796">
      <w:r w:rsidRPr="00533796">
        <w:t>Für mich ist diese Unterscheidung keine Einschränkung der wissenschaftlichen Bedeutung des Vorhabens, sondern eine notwendige Voraussetzung seiner weiteren Entwicklung.</w:t>
      </w:r>
    </w:p>
    <w:p w14:paraId="33A9696B" w14:textId="77777777" w:rsidR="00533796" w:rsidRPr="00533796" w:rsidRDefault="00533796" w:rsidP="00533796">
      <w:r w:rsidRPr="00533796">
        <w:t>Erst wenn der bereits erreichte Forschungsstand ausdrücklich anerkannt wird, lässt sich bestimmen, welche Fragen tatsächlich offen sind und welche zusätzliche wissenschaftliche Leistung eine Untersuchung des FRZK möglicherweise erbringen kann.</w:t>
      </w:r>
    </w:p>
    <w:p w14:paraId="053E0C5C" w14:textId="77777777" w:rsidR="00533796" w:rsidRPr="00533796" w:rsidRDefault="00533796" w:rsidP="00533796">
      <w:r w:rsidRPr="00533796">
        <w:t>Dabei muss auch berücksichtigt werden, dass eine Forschungslücke nicht allein dadurch entsteht, dass ein bestimmtes Verfahren unter einem neuen Namen noch nicht untersucht wurde.</w:t>
      </w:r>
    </w:p>
    <w:p w14:paraId="386CDAC6" w14:textId="77777777" w:rsidR="00533796" w:rsidRPr="00533796" w:rsidRDefault="00533796" w:rsidP="00533796">
      <w:r w:rsidRPr="00533796">
        <w:t>Eine eigenständige Forschungslücke setzt vielmehr eine sachlich relevante offene Frage voraus, die durch den vorhandenen Forschungsstand nicht bereits ausreichend beantwortet wird.</w:t>
      </w:r>
    </w:p>
    <w:p w14:paraId="43119DFE" w14:textId="77777777" w:rsidR="00533796" w:rsidRPr="00533796" w:rsidRDefault="00533796" w:rsidP="00533796">
      <w:r w:rsidRPr="00533796">
        <w:t>Für das FRZK könnte eine solche Frage beispielsweise darin bestehen, ob eine klar definierte besondere Darstellungsstruktur bei bestimmten mathematischen Aufgaben einen zusätzlichen Nutzen besitzt, der gegenüber geeigneten etablierten Verfahren nachweisbar ist.</w:t>
      </w:r>
    </w:p>
    <w:p w14:paraId="15E6FEBB" w14:textId="77777777" w:rsidR="00533796" w:rsidRPr="00533796" w:rsidRDefault="00533796" w:rsidP="00533796">
      <w:r w:rsidRPr="00533796">
        <w:t>Eine weitere offene Frage betrifft die mathematische Tragfähigkeit der vorgesehenen symbolischen Erweiterungen. Hier wäre zu klären, welche Operationen eindeutig definiert werden können und welche Eigenschaften die daraus entstehende Struktur besitzt.</w:t>
      </w:r>
    </w:p>
    <w:p w14:paraId="59C6FD29" w14:textId="77777777" w:rsidR="00533796" w:rsidRPr="00533796" w:rsidRDefault="00533796" w:rsidP="00533796">
      <w:r w:rsidRPr="00533796">
        <w:t>Beide Fragen können unabhängig voneinander wissenschaftlich relevant sein.</w:t>
      </w:r>
    </w:p>
    <w:p w14:paraId="41EAF4B2" w14:textId="77777777" w:rsidR="00533796" w:rsidRPr="00533796" w:rsidRDefault="00533796" w:rsidP="00533796">
      <w:r w:rsidRPr="00533796">
        <w:t>Sie dürfen jedoch nicht miteinander verwechselt werden.</w:t>
      </w:r>
    </w:p>
    <w:p w14:paraId="6DBA3298" w14:textId="77777777" w:rsidR="00533796" w:rsidRPr="00533796" w:rsidRDefault="00533796" w:rsidP="00533796">
      <w:r w:rsidRPr="00533796">
        <w:t>Die kritische Gegenüberstellung führt mich damit zu einer präziseren Bestimmung des weiteren Forschungsbedarfs.</w:t>
      </w:r>
    </w:p>
    <w:p w14:paraId="1B33DA92" w14:textId="77777777" w:rsidR="00533796" w:rsidRPr="00533796" w:rsidRDefault="00533796" w:rsidP="00533796">
      <w:r w:rsidRPr="00533796">
        <w:t>Die didaktischen Grundideen des FRZK sind in wesentlichen Teilen an bereits etablierte Konzepte anschlussfähig. Dies begründet ihre grundsätzliche Untersuchbarkeit, aber noch keinen besonderen Wirksamkeitsnachweis.</w:t>
      </w:r>
    </w:p>
    <w:p w14:paraId="2F54D580" w14:textId="77777777" w:rsidR="00533796" w:rsidRPr="00533796" w:rsidRDefault="00533796" w:rsidP="00533796">
      <w:r w:rsidRPr="00533796">
        <w:t>Die vorgesehenen mathematischen Erweiterungen besitzen einen eigenständigen formalen Klärungsbedarf. Ihre wissenschaftliche Bedeutung kann nicht aus begrifflichen Analogien zu bestehenden mathematischen oder technischen Zahlensystemen abgeleitet werden.</w:t>
      </w:r>
    </w:p>
    <w:p w14:paraId="648F6DC2" w14:textId="77777777" w:rsidR="00533796" w:rsidRPr="00533796" w:rsidRDefault="00533796" w:rsidP="00533796">
      <w:r w:rsidRPr="00533796">
        <w:t>Die physikalischen Begriffe Raum, Zeit und Beobachtung müssen entsprechend den Voraussetzungen des jeweils verwendeten Modells behandelt werden. Eine allgemeine neue physikalische Theorie ist für den ursprünglichen Zweck des FRZK weder erforderlich noch durch die bisherige Untersuchung begründet.</w:t>
      </w:r>
    </w:p>
    <w:p w14:paraId="6D7298A5" w14:textId="77777777" w:rsidR="00533796" w:rsidRPr="00533796" w:rsidRDefault="00533796" w:rsidP="00533796">
      <w:r w:rsidRPr="00533796">
        <w:lastRenderedPageBreak/>
        <w:t>Die empirische Untersuchung muss schließlich zwischen dem Einfluss des Darstellungsverfahrens, der individuellen Unterstützung und den vorhandenen mathematischen Fähigkeiten unterscheiden.</w:t>
      </w:r>
    </w:p>
    <w:p w14:paraId="6056E4BB" w14:textId="77777777" w:rsidR="00533796" w:rsidRPr="00533796" w:rsidRDefault="00533796" w:rsidP="00533796">
      <w:r w:rsidRPr="00533796">
        <w:t>Damit ist die Grundlage für die abschließende Untersuchung des Forschungsstands gelegt.</w:t>
      </w:r>
    </w:p>
    <w:p w14:paraId="0091BE44" w14:textId="77777777" w:rsidR="00533796" w:rsidRPr="00533796" w:rsidRDefault="00533796" w:rsidP="00533796">
      <w:r w:rsidRPr="00533796">
        <w:t>Im folgenden Abschnitt bestimme ich die verbleibende Forschungslücke und leite daraus die Anforderungen an die mathematische Grundlegung des FRZK ab.</w:t>
      </w:r>
    </w:p>
    <w:p w14:paraId="723CF27E" w14:textId="77777777" w:rsidR="00533796" w:rsidRPr="00533796" w:rsidRDefault="00533796" w:rsidP="00533796">
      <w:r w:rsidRPr="00533796">
        <w:t>Dabei werde ich insbesondere klären, welche Definitionen für die besonderen symbolischen Zustände erforderlich sind, welche Eigenschaften ihrer Operationen geprüft werden müssen und wie die mathematische Struktur so bestimmt werden kann, dass ihre didaktische Anwendung anschließend unter nachvollziehbaren Bedingungen untersucht werden kann.</w:t>
      </w:r>
    </w:p>
    <w:p w14:paraId="272FCA08" w14:textId="77777777" w:rsidR="00533796" w:rsidRPr="00533796" w:rsidRDefault="00533796" w:rsidP="00533796">
      <w:r w:rsidRPr="00533796">
        <w:t>Die weitere Entwicklung beginnt damit nicht bei der Behauptung einer bereits erwiesenen mathematischen oder physikalischen Neuerung.</w:t>
      </w:r>
    </w:p>
    <w:p w14:paraId="6F665677" w14:textId="77777777" w:rsidR="00533796" w:rsidRPr="00533796" w:rsidRDefault="00533796" w:rsidP="00533796">
      <w:r w:rsidRPr="00533796">
        <w:t>Sie beginnt bei der Aufgabe, einen ausdrücklich begrenzten methodisch-didaktischen Ansatz formal präzise, fachlich überprüfbar und empirisch untersuchbar zu machen.</w:t>
      </w:r>
    </w:p>
    <w:p w14:paraId="79C02352" w14:textId="77777777" w:rsidR="0093089D" w:rsidRPr="0093089D" w:rsidRDefault="0093089D" w:rsidP="0093089D">
      <w:pPr>
        <w:pStyle w:val="berschrift2"/>
      </w:pPr>
      <w:r w:rsidRPr="0093089D">
        <w:t>2.10 Forschungslücke und Anforderungen an die mathematische Grundlegung</w:t>
      </w:r>
    </w:p>
    <w:p w14:paraId="5B180ACE" w14:textId="77777777" w:rsidR="0093089D" w:rsidRPr="0093089D" w:rsidRDefault="0093089D" w:rsidP="0093089D">
      <w:r w:rsidRPr="0093089D">
        <w:t>Die vorausgehende Literaturuntersuchung hat gezeigt, dass die mathematische Darstellung funktionaler Beziehungen, die Strukturierung von Aufgabeninformationen und die Unterstützung mathematischer Lernprozesse bereits Gegenstand umfangreicher wissenschaftlicher Forschung sind. Die betrachteten Arbeiten zur mathematischen Modellbildung, zu Repräsentationen, zum Problemlösen, zur Begriffsbildung und zur individuellen Lernförderung liefern differenzierte theoretische und empirische Grundlagen. Darüber hinaus stehen mit der Systemtheorie, der Kybernetik und der mathematischen Beschreibung physikalischer Raum-Zeit-Beziehungen etablierte Forschungsansätze zur Verfügung, die wesentliche Aspekte der Darstellung und Untersuchung funktionaler Zusammenhänge behandeln.</w:t>
      </w:r>
    </w:p>
    <w:p w14:paraId="44637127" w14:textId="77777777" w:rsidR="0093089D" w:rsidRPr="0093089D" w:rsidRDefault="0093089D" w:rsidP="0093089D">
      <w:r w:rsidRPr="0093089D">
        <w:t>Aus diesem Forschungsstand ergibt sich zunächst keine allgemeine Lücke hinsichtlich der wissenschaftlichen Möglichkeiten, mathematische Beziehungen geordnet darzustellen. Ebenso wenig fehlt es der Mathematik an Verfahren, um einseitige Grenzprozesse, unbegrenztes Verhalten, Vektoroperationen oder geometrische Beziehungen formal zu beschreiben. Solche Verfahren sind bereits innerhalb etablierter mathematischer Strukturen entwickelt und untersucht worden.</w:t>
      </w:r>
    </w:p>
    <w:p w14:paraId="35F8C9B9" w14:textId="77777777" w:rsidR="0093089D" w:rsidRPr="0093089D" w:rsidRDefault="0093089D" w:rsidP="0093089D">
      <w:r w:rsidRPr="0093089D">
        <w:t>Für das Funktionale Raum-Zeit-Kohärenzsystem muss ich die Forschungslücke deshalb enger bestimmen. Die wissenschaftlich relevante Frage besteht nicht darin, ob mathematische Zusammenhänge grundsätzlich strukturiert dargestellt werden können. Sie besteht vielmehr darin, ob die spezifisch vorgesehene Verbindung einer gemeinsamen funktionalen Aufgabenstruktur mit ausdrücklich definierten zusätzlichen symbolischen Zuständen und Operationen eine mathematisch tragfähige und didaktisch zweckmäßige Konstruktion ermöglicht.</w:t>
      </w:r>
    </w:p>
    <w:p w14:paraId="245F8EE8" w14:textId="77777777" w:rsidR="0093089D" w:rsidRPr="0093089D" w:rsidRDefault="0093089D" w:rsidP="0093089D">
      <w:r w:rsidRPr="0093089D">
        <w:t xml:space="preserve">Das FRZK soll dabei seinem ursprünglichen Zweck </w:t>
      </w:r>
      <w:proofErr w:type="gramStart"/>
      <w:r w:rsidRPr="0093089D">
        <w:t>nach keine neue physikalische Theorie</w:t>
      </w:r>
      <w:proofErr w:type="gramEnd"/>
      <w:r w:rsidRPr="0093089D">
        <w:t xml:space="preserve"> begründen. Es soll einen methodisch-didaktischen Darstellungs- und Bearbeitungsrahmen für die systematische Analyse und Erklärung mathematischer und physikalischer Aufgaben bereitstellen. Zu seinen besonderen Festlegungen gehören die Unterscheidung positiver und </w:t>
      </w:r>
      <w:r w:rsidRPr="0093089D">
        <w:lastRenderedPageBreak/>
        <w:t>negativer symbolischer Unendlichkeitszustände, die Unterscheidung positiver und negativer gerichteter Nullzustände, ein zusätzlicher orientierungsbezogener Zustand bei der Skalarmultiplikation eines Vektors mit null sowie eine orthogonale Ausgangsorientierung im Grenzzustand null.</w:t>
      </w:r>
    </w:p>
    <w:p w14:paraId="00FA25D0" w14:textId="77777777" w:rsidR="0093089D" w:rsidRPr="0093089D" w:rsidRDefault="0093089D" w:rsidP="0093089D">
      <w:r w:rsidRPr="0093089D">
        <w:t>Diese Festlegungen bilden den mathematischen Kern des weiter zu untersuchenden Ansatzes. Sie können jedoch nicht allein dadurch gerechtfertigt werden, dass ihre Darstellung für einzelne mathematische Aufgaben anschaulich erscheint. Ebenso wenig folgt ihre mathematische Gültigkeit aus der allgemeinen Bedeutung von Richtung, Orientierung oder Systemzustand.</w:t>
      </w:r>
    </w:p>
    <w:p w14:paraId="178953A3" w14:textId="77777777" w:rsidR="0093089D" w:rsidRPr="0093089D" w:rsidRDefault="0093089D" w:rsidP="0093089D">
      <w:r w:rsidRPr="0093089D">
        <w:t>Ich muss deshalb zunächst klären, welche mathematischen Gegenstände durch die vorgesehenen Symbole bezeichnet werden, wie ihre Operationen definiert sind und welche Eigenschaften aus diesen Definitionen tatsächlich folgen. Anschließend muss geprüft werden, welche Beziehungen zu bereits vorhandenen mathematischen Strukturen bestehen und ob sich daraus ein fachlich sinnvoller Anwendungsbereich ableiten lässt.</w:t>
      </w:r>
    </w:p>
    <w:p w14:paraId="0A5A5B1A" w14:textId="77777777" w:rsidR="0093089D" w:rsidRPr="0093089D" w:rsidRDefault="0093089D" w:rsidP="0093089D">
      <w:r w:rsidRPr="0093089D">
        <w:t>Erst wenn diese Fragen ausreichend beantwortet sind, kann der besondere didaktische Nutzen der FRZK-Symbolik unter nachvollziehbaren Bedingungen untersucht werden.</w:t>
      </w:r>
    </w:p>
    <w:p w14:paraId="4765ACFB" w14:textId="77777777" w:rsidR="0093089D" w:rsidRPr="0093089D" w:rsidRDefault="0093089D" w:rsidP="0093089D">
      <w:r w:rsidRPr="0093089D">
        <w:t>Die erste verbleibende Forschungsfrage betrifft damit den mathematischen Status des FRZK selbst. Es ist ausdrücklich zu unterscheiden, ob es sich um eine alternative Notation bereits bekannter Zusammenhänge, eine erweiterte mathematische Zustandsbeschreibung oder eine eigenständige algebraische beziehungsweise geometrische Struktur handelt.</w:t>
      </w:r>
    </w:p>
    <w:p w14:paraId="22A9E1AE" w14:textId="77777777" w:rsidR="0093089D" w:rsidRPr="0093089D" w:rsidRDefault="0093089D" w:rsidP="0093089D">
      <w:r w:rsidRPr="0093089D">
        <w:t>Diese Möglichkeiten schließen sich nicht unter allen Bedingungen gegenseitig aus. Ein Darstellungsrahmen kann bekannte mathematische Objekte verwenden und zusätzlich neue Kennzeichnungen einführen. Er kann auch eine bestimmte Teilstruktur mathematisch erweitern, während andere Bestandteile unverändert bleiben. Entscheidend ist jedoch, dass für jede solche Erweiterung klar bestimmt wird, auf welchen mathematischen Gegenstandsbereich sie sich bezieht.</w:t>
      </w:r>
    </w:p>
    <w:p w14:paraId="6A438CC0" w14:textId="77777777" w:rsidR="0093089D" w:rsidRPr="0093089D" w:rsidRDefault="0093089D" w:rsidP="0093089D">
      <w:r w:rsidRPr="0093089D">
        <w:t xml:space="preserve">Für diese Aufgabe bietet die axiomatische Behandlung mathematischer Strukturen einen geeigneten Ausgangspunkt. </w:t>
      </w:r>
      <w:proofErr w:type="spellStart"/>
      <w:r w:rsidRPr="0093089D">
        <w:t>Enderton</w:t>
      </w:r>
      <w:proofErr w:type="spellEnd"/>
      <w:r w:rsidRPr="0093089D">
        <w:t xml:space="preserve"> entwickelt in </w:t>
      </w:r>
      <w:r w:rsidRPr="0093089D">
        <w:rPr>
          <w:i/>
          <w:iCs/>
        </w:rPr>
        <w:t xml:space="preserve">Elements </w:t>
      </w:r>
      <w:proofErr w:type="spellStart"/>
      <w:r w:rsidRPr="0093089D">
        <w:rPr>
          <w:i/>
          <w:iCs/>
        </w:rPr>
        <w:t>of</w:t>
      </w:r>
      <w:proofErr w:type="spellEnd"/>
      <w:r w:rsidRPr="0093089D">
        <w:rPr>
          <w:i/>
          <w:iCs/>
        </w:rPr>
        <w:t xml:space="preserve"> Set Theory</w:t>
      </w:r>
      <w:r w:rsidRPr="0093089D">
        <w:t xml:space="preserve"> grundlegende Begriffe der Mengenlehre und behandelt unter anderem geordnete Paare, Relationen, Funktionen, Zahlenkonstruktionen und die Rolle ausdrücklich formulierter Axiome. Seine Darstellung verdeutlicht, wie mathematische Gegenstände aus definierten Ausgangsbegriffen und Operationen aufgebaut werden können. {[</w:t>
      </w:r>
      <w:proofErr w:type="spellStart"/>
      <w:r w:rsidRPr="0093089D">
        <w:t>Enderton</w:t>
      </w:r>
      <w:proofErr w:type="spellEnd"/>
      <w:r w:rsidRPr="0093089D">
        <w:t xml:space="preserve">, Herbert B. (1977). Elements </w:t>
      </w:r>
      <w:proofErr w:type="spellStart"/>
      <w:r w:rsidRPr="0093089D">
        <w:t>of</w:t>
      </w:r>
      <w:proofErr w:type="spellEnd"/>
      <w:r w:rsidRPr="0093089D">
        <w:t xml:space="preserve"> Set Theory. New York: Academic Press. DOI: 10.1016/C2009-0-22079-4.</w:t>
      </w:r>
      <w:proofErr w:type="gramStart"/>
      <w:r w:rsidRPr="0093089D">
        <w:t>]}[</w:t>
      </w:r>
      <w:proofErr w:type="gramEnd"/>
      <w:r w:rsidRPr="0093089D">
        <w:t>[142]]</w:t>
      </w:r>
    </w:p>
    <w:p w14:paraId="3C7B98F6" w14:textId="77777777" w:rsidR="0093089D" w:rsidRPr="0093089D" w:rsidRDefault="0093089D" w:rsidP="0093089D">
      <w:r w:rsidRPr="0093089D">
        <w:t>Für meine Untersuchung ergibt sich daraus die Anforderung, die im FRZK verwendeten mathematischen Gegenstände nicht allein durch ihre Bezeichnung oder grafische Gestalt einzuführen. Vielmehr muss bestimmt werden, welche Bestandteile sie besitzen, wann zwei solche Gegenstände als gleich gelten und welche Operationen auf ihnen zulässig sind.</w:t>
      </w:r>
    </w:p>
    <w:p w14:paraId="6CA7EED4" w14:textId="77777777" w:rsidR="0093089D" w:rsidRPr="0093089D" w:rsidRDefault="0093089D" w:rsidP="0093089D">
      <w:r w:rsidRPr="0093089D">
        <w:t>Dies betrifft zunächst die grundlegende Unterscheidung zwischen einer gewöhnlichen reellen Zahl und einem zusätzlichen symbolischen Zustand. Wenn das FRZK die positive und die negative Annäherungsrichtung an null durch verschiedene Zustände repräsentiert, muss geklärt werden, ob diese Zustände eigene mathematische Objekte bilden oder lediglich besondere Kennzeichnungen eines Grenzprozesses darstellen.</w:t>
      </w:r>
    </w:p>
    <w:p w14:paraId="01823694" w14:textId="77777777" w:rsidR="0093089D" w:rsidRPr="0093089D" w:rsidRDefault="0093089D" w:rsidP="0093089D">
      <w:r w:rsidRPr="0093089D">
        <w:lastRenderedPageBreak/>
        <w:t>Eine bloße Unterscheidung der Schreibweise genügt hierfür nicht. Die mathematische Bedeutung entsteht erst aus der Festlegung, welche Beziehungen und Operationen mit den betreffenden Zeichen zulässig sind.</w:t>
      </w:r>
    </w:p>
    <w:p w14:paraId="7B746D1B" w14:textId="77777777" w:rsidR="0093089D" w:rsidRPr="0093089D" w:rsidRDefault="0093089D" w:rsidP="0093089D">
      <w:r w:rsidRPr="0093089D">
        <w:t>Insbesondere darf ich nicht voraussetzen, dass alle Rechenregeln der gewöhnlichen reellen Zahlen unverändert auf die zusätzlichen Zustände übertragen werden können. Eine solche Übertragung wäre nur dann gerechtfertigt, wenn die jeweiligen Operationen entsprechend definiert und ihre Eigenschaften nachgewiesen wurden.</w:t>
      </w:r>
    </w:p>
    <w:p w14:paraId="3C8A9E7E" w14:textId="77777777" w:rsidR="0093089D" w:rsidRPr="0093089D" w:rsidRDefault="0093089D" w:rsidP="0093089D">
      <w:r w:rsidRPr="0093089D">
        <w:t>Umgekehrt ist es möglich, dass eine besondere FRZK-Operation lediglich in einem ausdrücklich eingeschränkten Bereich vorgesehen wird. In diesem Fall muss die mathematische Struktur ihre Gültigkeitsgrenzen enthalten und Fälle erfassen, in denen eine Operation nicht definiert ist.</w:t>
      </w:r>
    </w:p>
    <w:p w14:paraId="2CEF2C8E" w14:textId="77777777" w:rsidR="0093089D" w:rsidRPr="0093089D" w:rsidRDefault="0093089D" w:rsidP="0093089D">
      <w:r w:rsidRPr="0093089D">
        <w:t>Damit wird eine weitere Anforderung deutlich. Die mathematische Grundlegung darf nicht ausschließlich aus einer Sammlung einzelner Rechenbeispiele bestehen. Sie muss vielmehr einen allgemeinen Rahmen bereitstellen, in dem sich bestimmen lässt, ob eine bestimmte Operation für gegebene Zustände zulässig ist und welches Ergebnis daraus folgt.</w:t>
      </w:r>
    </w:p>
    <w:p w14:paraId="6E8D02D3" w14:textId="77777777" w:rsidR="0093089D" w:rsidRPr="0093089D" w:rsidRDefault="0093089D" w:rsidP="0093089D">
      <w:r w:rsidRPr="0093089D">
        <w:t>Eine zweite Forschungsfrage betrifft die Bedeutung des funktionalen Zusammenhangs innerhalb des FRZK.</w:t>
      </w:r>
    </w:p>
    <w:p w14:paraId="32B23E2E" w14:textId="77777777" w:rsidR="0093089D" w:rsidRPr="0093089D" w:rsidRDefault="0093089D" w:rsidP="0093089D">
      <w:r w:rsidRPr="0093089D">
        <w:t>Im gewöhnlichen mathematischen Sinn können Funktionen, Relationen und Operationen auf unterschiedlichen Mengen beziehungsweise mathematischen Strukturen definiert werden. Eine funktionale Beziehung besitzt damit nicht allein aufgrund ihrer Darstellung eine bestimmte geometrische oder physikalische Bedeutung.</w:t>
      </w:r>
    </w:p>
    <w:p w14:paraId="7B084958" w14:textId="77777777" w:rsidR="0093089D" w:rsidRPr="0093089D" w:rsidRDefault="0093089D" w:rsidP="0093089D">
      <w:r w:rsidRPr="0093089D">
        <w:t>Für das FRZK muss deshalb geklärt werden, welche Eigenschaften einer dargestellten Beziehung zu ihrer mathematischen Definition gehören und welche lediglich durch die gewählte grafische oder didaktische Repräsentation entstehen.</w:t>
      </w:r>
    </w:p>
    <w:p w14:paraId="07F29E9F" w14:textId="77777777" w:rsidR="0093089D" w:rsidRPr="0093089D" w:rsidRDefault="0093089D" w:rsidP="0093089D">
      <w:r w:rsidRPr="0093089D">
        <w:t>Eine grafische Verbindung zweier Größen kann beispielsweise eine bereits definierte Funktion darstellen. Sie kann aber auch eine erst zu untersuchende Beziehung markieren. Ebenso kann sie eine mathematische Operation oder eine zusätzliche Modellannahme kennzeichnen.</w:t>
      </w:r>
    </w:p>
    <w:p w14:paraId="01BBF1BD" w14:textId="77777777" w:rsidR="0093089D" w:rsidRPr="0093089D" w:rsidRDefault="0093089D" w:rsidP="0093089D">
      <w:r w:rsidRPr="0093089D">
        <w:t>Diese unterschiedlichen Bedeutungen dürfen nicht unbemerkt gleichgesetzt werden.</w:t>
      </w:r>
    </w:p>
    <w:p w14:paraId="22358713" w14:textId="77777777" w:rsidR="0093089D" w:rsidRPr="0093089D" w:rsidRDefault="0093089D" w:rsidP="0093089D">
      <w:r w:rsidRPr="0093089D">
        <w:t>Das FRZK benötigt daher eine eindeutige Unterscheidung zwischen mathematischen Objekten, den auf ihnen definierten Operationen, funktionalen Beziehungen und ihren grafischen Darstellungen.</w:t>
      </w:r>
    </w:p>
    <w:p w14:paraId="7A8BAC35" w14:textId="77777777" w:rsidR="0093089D" w:rsidRPr="0093089D" w:rsidRDefault="0093089D" w:rsidP="0093089D">
      <w:r w:rsidRPr="0093089D">
        <w:t>Ein solcher Aufbau ist insbesondere dann notwendig, wenn mehrere funktionale Beziehungen innerhalb eines gemeinsamen Rahmens betrachtet werden sollen.</w:t>
      </w:r>
    </w:p>
    <w:p w14:paraId="5B5A68F6" w14:textId="77777777" w:rsidR="0093089D" w:rsidRPr="0093089D" w:rsidRDefault="0093089D" w:rsidP="0093089D">
      <w:r w:rsidRPr="0093089D">
        <w:t>Aus der gemeinsamen Darstellung folgt zunächst nicht, dass sämtliche Beziehungen denselben Definitionsbereich besitzen, dieselbe mathematische Struktur verwenden oder auf dieselbe Weise miteinander verknüpft werden können.</w:t>
      </w:r>
    </w:p>
    <w:p w14:paraId="36797B03" w14:textId="77777777" w:rsidR="0093089D" w:rsidRPr="0093089D" w:rsidRDefault="0093089D" w:rsidP="0093089D">
      <w:r w:rsidRPr="0093089D">
        <w:t>Die entsprechenden Voraussetzungen müssen für jede Operation und jede Kombination von Beziehungen erkennbar bleiben.</w:t>
      </w:r>
    </w:p>
    <w:p w14:paraId="6D70ED2A" w14:textId="77777777" w:rsidR="0093089D" w:rsidRPr="0093089D" w:rsidRDefault="0093089D" w:rsidP="0093089D">
      <w:r w:rsidRPr="0093089D">
        <w:t>Die dritte Forschungsfrage betrifft die zusätzlichen gerichteten Nullzustände.</w:t>
      </w:r>
    </w:p>
    <w:p w14:paraId="2047649D" w14:textId="77777777" w:rsidR="0093089D" w:rsidRPr="0093089D" w:rsidRDefault="0093089D" w:rsidP="0093089D">
      <w:r w:rsidRPr="0093089D">
        <w:t xml:space="preserve">Die gewöhnliche mathematische Analysis verfügt bereits über Verfahren zur Beschreibung einseitiger Grenzprozesse. Die Betrachtung einer Annäherung an null von positiven </w:t>
      </w:r>
      <w:r w:rsidRPr="0093089D">
        <w:lastRenderedPageBreak/>
        <w:t>beziehungsweise negativen Argumentwerten aus verlangt keine Aufspaltung der gewöhnlichen reellen Zahl null in zwei verschiedene reelle Zahlen.</w:t>
      </w:r>
    </w:p>
    <w:p w14:paraId="6DEB945A" w14:textId="77777777" w:rsidR="0093089D" w:rsidRPr="0093089D" w:rsidRDefault="0093089D" w:rsidP="0093089D">
      <w:r w:rsidRPr="0093089D">
        <w:t>Eine besondere symbolische Unterscheidung kann dennoch mathematisch und didaktisch untersucht werden. Voraussetzung ist jedoch, dass ihre Bedeutung ausdrücklich von der gewöhnlichen reellen null abgegrenzt wird.</w:t>
      </w:r>
    </w:p>
    <w:p w14:paraId="01A73F2E" w14:textId="77777777" w:rsidR="0093089D" w:rsidRPr="0093089D" w:rsidRDefault="0093089D" w:rsidP="0093089D">
      <w:r w:rsidRPr="0093089D">
        <w:t>Das FRZK soll die Richtungsinformation nicht lediglich während einer einzelnen Grenzwertbetrachtung sprachlich benennen, sondern sie innerhalb seiner vorgesehenen symbolischen Rechnung verfügbar halten.</w:t>
      </w:r>
    </w:p>
    <w:p w14:paraId="082F6C34" w14:textId="77777777" w:rsidR="0093089D" w:rsidRPr="0093089D" w:rsidRDefault="0093089D" w:rsidP="0093089D">
      <w:r w:rsidRPr="0093089D">
        <w:t>Daraus ergibt sich die Frage, welche mathematischen Informationen ein solcher gerichteter Nullzustand tatsächlich enthält.</w:t>
      </w:r>
    </w:p>
    <w:p w14:paraId="1E56CBFA" w14:textId="77777777" w:rsidR="0093089D" w:rsidRPr="0093089D" w:rsidRDefault="0093089D" w:rsidP="0093089D">
      <w:r w:rsidRPr="0093089D">
        <w:t>Eine mögliche Bedeutung wäre die Kennzeichnung einer bestimmten Annäherungsrichtung. In diesem Fall müsste die Struktur festlegen, auf welche Art von Grenzprozess sich diese Kennzeichnung bezieht und welche Schlussfolgerungen aus ihr zulässig sind.</w:t>
      </w:r>
    </w:p>
    <w:p w14:paraId="02DC06EF" w14:textId="77777777" w:rsidR="0093089D" w:rsidRPr="0093089D" w:rsidRDefault="0093089D" w:rsidP="0093089D">
      <w:r w:rsidRPr="0093089D">
        <w:t>Eine andere Bedeutung wäre die Einführung zusätzlicher symbolischer Objekte, die unter bestimmten Operationen ein eigenständiges Rechenverhalten besitzen. Dies würde weitergehende Definitionen verlangen.</w:t>
      </w:r>
    </w:p>
    <w:p w14:paraId="4E02B722" w14:textId="77777777" w:rsidR="0093089D" w:rsidRPr="0093089D" w:rsidRDefault="0093089D" w:rsidP="0093089D">
      <w:r w:rsidRPr="0093089D">
        <w:t>Für die mathematische Grundlegung muss ich deshalb zunächst festlegen, ob die betreffenden Zustände als Grenzinformationen, als Elemente einer erweiterten Struktur oder als eine Kombination beider Aspekte behandelt werden sollen.</w:t>
      </w:r>
    </w:p>
    <w:p w14:paraId="59386D4E" w14:textId="77777777" w:rsidR="0093089D" w:rsidRPr="0093089D" w:rsidRDefault="0093089D" w:rsidP="0093089D">
      <w:r w:rsidRPr="0093089D">
        <w:t>Dabei ist besonders wichtig, zwischen der Richtung der Annäherung einer unabhängigen Variablen und dem Vorzeichen der zugehörigen Funktionswerte zu unterscheiden.</w:t>
      </w:r>
    </w:p>
    <w:p w14:paraId="64C6293E" w14:textId="77777777" w:rsidR="0093089D" w:rsidRPr="0093089D" w:rsidRDefault="0093089D" w:rsidP="0093089D">
      <w:r w:rsidRPr="0093089D">
        <w:t>Eine Variable kann sich beispielsweise von positiven Argumentwerten aus der null nähern, während die Funktionswerte unter bestimmten Voraussetzungen negativ sind. Die Annäherungsrichtung der Variablen und die Richtung beziehungsweise das Vorzeichen des Funktionsverhaltens sind deshalb nicht notwendig identisch.</w:t>
      </w:r>
    </w:p>
    <w:p w14:paraId="21291C8C" w14:textId="77777777" w:rsidR="0093089D" w:rsidRPr="0093089D" w:rsidRDefault="0093089D" w:rsidP="0093089D">
      <w:r w:rsidRPr="0093089D">
        <w:t>Eine FRZK-Regel darf diese Unterscheidung nicht durch eine einzige mehrdeutige Vorzeichenkennzeichnung verdecken.</w:t>
      </w:r>
    </w:p>
    <w:p w14:paraId="4138E55A" w14:textId="77777777" w:rsidR="0093089D" w:rsidRPr="0093089D" w:rsidRDefault="0093089D" w:rsidP="0093089D">
      <w:r w:rsidRPr="0093089D">
        <w:t>Ebenso muss bestimmt werden, wie sich gerichtete Nullzustände unter zulässigen Operationen verhalten.</w:t>
      </w:r>
    </w:p>
    <w:p w14:paraId="3EC373E7" w14:textId="77777777" w:rsidR="0093089D" w:rsidRPr="0093089D" w:rsidRDefault="0093089D" w:rsidP="0093089D">
      <w:r w:rsidRPr="0093089D">
        <w:t>Dies betrifft insbesondere die Multiplikation mit positiven und negativen Faktoren, die Verbindung mit gewöhnlichen reellen Zahlen und die Behandlung von Operationen, bei denen eine Annäherungsrichtung nicht mehr eindeutig bestimmt werden kann.</w:t>
      </w:r>
    </w:p>
    <w:p w14:paraId="6B424653" w14:textId="77777777" w:rsidR="0093089D" w:rsidRPr="0093089D" w:rsidRDefault="0093089D" w:rsidP="0093089D">
      <w:r w:rsidRPr="0093089D">
        <w:t>Eine Regel muss auch dann eindeutig bleiben, wenn mehrere symbolische Zustände in einem Ausdruck auftreten.</w:t>
      </w:r>
    </w:p>
    <w:p w14:paraId="6890BD16" w14:textId="77777777" w:rsidR="0093089D" w:rsidRPr="0093089D" w:rsidRDefault="0093089D" w:rsidP="0093089D">
      <w:r w:rsidRPr="0093089D">
        <w:t>Sollte eine Operation unter bestimmten Bedingungen mehrdeutige oder widersprüchliche Ergebnisse ermöglichen, muss ihr Gültigkeitsbereich entsprechend eingeschränkt werden.</w:t>
      </w:r>
    </w:p>
    <w:p w14:paraId="13B2D43B" w14:textId="77777777" w:rsidR="0093089D" w:rsidRPr="0093089D" w:rsidRDefault="0093089D" w:rsidP="0093089D">
      <w:r w:rsidRPr="0093089D">
        <w:t>Der Nachweis dieser Eigenschaften ist eine Aufgabe der mathematischen Grundlegung und darf nicht durch die Beobachtung ersetzt werden, dass die betreffende Regel bei ausgewählten Unterrichtsbeispielen zu plausiblen Ergebnissen führt.</w:t>
      </w:r>
    </w:p>
    <w:p w14:paraId="4E8489BD" w14:textId="77777777" w:rsidR="0093089D" w:rsidRPr="0093089D" w:rsidRDefault="0093089D" w:rsidP="0093089D">
      <w:r w:rsidRPr="0093089D">
        <w:t>Die vierte Forschungsfrage betrifft die symbolischen Unendlichkeitszustände.</w:t>
      </w:r>
    </w:p>
    <w:p w14:paraId="4DA4FB3D" w14:textId="77777777" w:rsidR="0093089D" w:rsidRPr="0093089D" w:rsidRDefault="0093089D" w:rsidP="0093089D">
      <w:r w:rsidRPr="0093089D">
        <w:t xml:space="preserve">Die positive und negative Unendlichkeit </w:t>
      </w:r>
      <w:proofErr w:type="gramStart"/>
      <w:r w:rsidRPr="0093089D">
        <w:t>besitzen</w:t>
      </w:r>
      <w:proofErr w:type="gramEnd"/>
      <w:r w:rsidRPr="0093089D">
        <w:t xml:space="preserve"> bereits in der etablierten Analysis und in erweiterten mathematischen Strukturen ausdrücklich bestimmte Bedeutungen. Zudem zeigt </w:t>
      </w:r>
      <w:r w:rsidRPr="0093089D">
        <w:lastRenderedPageBreak/>
        <w:t>die in Abschnitt 2.9 untersuchte Gleitkommaarithmetik nach IEEE 754, dass auch technische Rechensysteme vorzeichenbehaftete Unendlichkeitswerte und besondere Nullrepräsentationen verwenden [29].</w:t>
      </w:r>
    </w:p>
    <w:p w14:paraId="4D473C5C" w14:textId="77777777" w:rsidR="0093089D" w:rsidRPr="0093089D" w:rsidRDefault="0093089D" w:rsidP="0093089D">
      <w:r w:rsidRPr="0093089D">
        <w:t>Die bloße Einführung solcher Zeichen begründet deshalb keinen mathematischen Neuheitsanspruch des FRZK.</w:t>
      </w:r>
    </w:p>
    <w:p w14:paraId="40E37029" w14:textId="77777777" w:rsidR="0093089D" w:rsidRPr="0093089D" w:rsidRDefault="0093089D" w:rsidP="0093089D">
      <w:r w:rsidRPr="0093089D">
        <w:t>Ein möglicher eigener Beitrag könnte sich nur aus ihrer besonderen Definition, ihren zusätzlichen Zustandsinformationen oder den ausdrücklich festgelegten Operationen ergeben.</w:t>
      </w:r>
    </w:p>
    <w:p w14:paraId="7052AD75" w14:textId="77777777" w:rsidR="0093089D" w:rsidRPr="0093089D" w:rsidRDefault="0093089D" w:rsidP="0093089D">
      <w:r w:rsidRPr="0093089D">
        <w:t>Insbesondere muss das FRZK bestimmen, welche Bedeutung ein symbolischer Unendlichkeitszustand innerhalb seiner Struktur besitzt. Dies kann nicht allein durch die Vorstellung eines besonders großen Zahlenwerts geschehen.</w:t>
      </w:r>
    </w:p>
    <w:p w14:paraId="2ED5562B" w14:textId="77777777" w:rsidR="0093089D" w:rsidRPr="0093089D" w:rsidRDefault="0093089D" w:rsidP="0093089D">
      <w:r w:rsidRPr="0093089D">
        <w:t>Unbegrenztes mathematisches Verhalten ist von einem endlichen Zahlenwert grundsätzlich zu unterscheiden. Auch die Verwendung eines zusätzlichen Symbols ändert daran zunächst nichts.</w:t>
      </w:r>
    </w:p>
    <w:p w14:paraId="4957826B" w14:textId="77777777" w:rsidR="0093089D" w:rsidRPr="0093089D" w:rsidRDefault="0093089D" w:rsidP="0093089D">
      <w:r w:rsidRPr="0093089D">
        <w:t>Für die mathematische Grundlegung muss daher bestimmt werden, welche Operationen mit symbolischen Unendlichkeitszuständen zulässig sein sollen und wann eine solche Operation keine eindeutige Auswertung ermöglicht.</w:t>
      </w:r>
    </w:p>
    <w:p w14:paraId="3D3311B2" w14:textId="77777777" w:rsidR="0093089D" w:rsidRPr="0093089D" w:rsidRDefault="0093089D" w:rsidP="0093089D">
      <w:r w:rsidRPr="0093089D">
        <w:t>Besonders wichtig sind dabei Ausdrücke, in denen mehrere unbegrenzt wachsende oder sich gegenseitig aufhebende Größen auftreten.</w:t>
      </w:r>
    </w:p>
    <w:p w14:paraId="6B3AB6CC" w14:textId="77777777" w:rsidR="0093089D" w:rsidRPr="0093089D" w:rsidRDefault="0093089D" w:rsidP="0093089D">
      <w:r w:rsidRPr="0093089D">
        <w:t>Ein Quotient zweier unbegrenzt wachsender Ausdrücke besitzt nicht allein aufgrund dieser Eigenschaft einen festgelegten Grenzwert.</w:t>
      </w:r>
    </w:p>
    <w:p w14:paraId="4683A7D8" w14:textId="77777777" w:rsidR="0093089D" w:rsidRPr="0093089D" w:rsidRDefault="0093089D" w:rsidP="0093089D">
      <w:r w:rsidRPr="0093089D">
        <w:t>Sein Verhalten hängt vielmehr von weiteren Eigenschaften der beteiligten Funktionen und ihrem jeweiligen Wachstum ab.</w:t>
      </w:r>
    </w:p>
    <w:p w14:paraId="43CAED80" w14:textId="77777777" w:rsidR="0093089D" w:rsidRPr="0093089D" w:rsidRDefault="0093089D" w:rsidP="0093089D">
      <w:r w:rsidRPr="0093089D">
        <w:t>Eine allgemeine symbolische Rechenregel müsste diese Abhängigkeit berücksichtigen.</w:t>
      </w:r>
    </w:p>
    <w:p w14:paraId="5B060DC8" w14:textId="77777777" w:rsidR="0093089D" w:rsidRPr="0093089D" w:rsidRDefault="0093089D" w:rsidP="0093089D">
      <w:r w:rsidRPr="0093089D">
        <w:t>Für das FRZK ergibt sich daraus die Notwendigkeit, die symbolische Rechnung und ihre Gültigkeitsbedingungen ausdrücklich miteinander zu verbinden.</w:t>
      </w:r>
    </w:p>
    <w:p w14:paraId="124B9A09" w14:textId="77777777" w:rsidR="0093089D" w:rsidRPr="0093089D" w:rsidRDefault="0093089D" w:rsidP="0093089D">
      <w:r w:rsidRPr="0093089D">
        <w:t>Dabei darf die mathematische Mehrdeutigkeit eines Ausdrucks nicht durch eine bloße Vereinfachung der Schreibweise verdeckt werden.</w:t>
      </w:r>
    </w:p>
    <w:p w14:paraId="7960FFB7" w14:textId="77777777" w:rsidR="0093089D" w:rsidRPr="0093089D" w:rsidRDefault="0093089D" w:rsidP="0093089D">
      <w:r w:rsidRPr="0093089D">
        <w:t>Ebenso muss der Unterschied zwischen einem Grenzprozess und einer formal definierten Operation mit einem zusätzlichen Symbol erhalten bleiben.</w:t>
      </w:r>
    </w:p>
    <w:p w14:paraId="193F1561" w14:textId="77777777" w:rsidR="0093089D" w:rsidRPr="0093089D" w:rsidRDefault="0093089D" w:rsidP="0093089D">
      <w:r w:rsidRPr="0093089D">
        <w:t>Eine weitere Anforderung betrifft die Vereinbarkeit solcher Operationen mit den bereits bekannten Rechenregeln.</w:t>
      </w:r>
    </w:p>
    <w:p w14:paraId="2423F47F" w14:textId="77777777" w:rsidR="0093089D" w:rsidRPr="0093089D" w:rsidRDefault="0093089D" w:rsidP="0093089D">
      <w:r w:rsidRPr="0093089D">
        <w:t>Wenn eine besondere FRZK-Operation nur innerhalb einer eingeschränkten Menge von Zuständen definiert ist, darf daraus nicht ohne Weiteres gefolgert werden, dass sie sämtliche Eigenschaften einer gewöhnlichen Körperoperation besitzt.</w:t>
      </w:r>
    </w:p>
    <w:p w14:paraId="12675FD7" w14:textId="77777777" w:rsidR="0093089D" w:rsidRPr="0093089D" w:rsidRDefault="0093089D" w:rsidP="0093089D">
      <w:r w:rsidRPr="0093089D">
        <w:t>Die mathematische Grundlegung muss deshalb für jede relevante Operation prüfen, welche Eigenschaften gelten und welche nicht vorausgesetzt werden dürfen.</w:t>
      </w:r>
    </w:p>
    <w:p w14:paraId="22D47B52" w14:textId="77777777" w:rsidR="0093089D" w:rsidRPr="0093089D" w:rsidRDefault="0093089D" w:rsidP="0093089D">
      <w:r w:rsidRPr="0093089D">
        <w:t xml:space="preserve">Hierzu </w:t>
      </w:r>
      <w:proofErr w:type="gramStart"/>
      <w:r w:rsidRPr="0093089D">
        <w:t>gehören</w:t>
      </w:r>
      <w:proofErr w:type="gramEnd"/>
      <w:r w:rsidRPr="0093089D">
        <w:t xml:space="preserve"> beispielsweise die Eindeutigkeit des Ergebnisses, die Vereinbarkeit verschiedener zulässiger Rechenwege und die Frage, ob bestimmte algebraische Umformungen weiterhin erlaubt sind.</w:t>
      </w:r>
    </w:p>
    <w:p w14:paraId="4C8BC5D1" w14:textId="77777777" w:rsidR="0093089D" w:rsidRPr="0093089D" w:rsidRDefault="0093089D" w:rsidP="0093089D">
      <w:r w:rsidRPr="0093089D">
        <w:lastRenderedPageBreak/>
        <w:t>Eine ausdrückliche Einschränkung des Gültigkeitsbereichs ist dabei kein Mangel an mathematischer Strenge. Sie kann vielmehr Voraussetzung einer widerspruchsfreien Definition sein.</w:t>
      </w:r>
    </w:p>
    <w:p w14:paraId="2930B247" w14:textId="77777777" w:rsidR="0093089D" w:rsidRPr="0093089D" w:rsidRDefault="0093089D" w:rsidP="0093089D">
      <w:r w:rsidRPr="0093089D">
        <w:t>Die fünfte Forschungsfrage betrifft die Vektoroperationen des FRZK und den vorgesehenen Orientierungserhalt bei der Skalarmultiplikation mit null.</w:t>
      </w:r>
    </w:p>
    <w:p w14:paraId="4C340EFB" w14:textId="77777777" w:rsidR="0093089D" w:rsidRPr="0093089D" w:rsidRDefault="0093089D" w:rsidP="0093089D">
      <w:r w:rsidRPr="0093089D">
        <w:t>Innerhalb der gewöhnlichen linearen Algebra ist der Nullvektor eindeutig als additives neutrales Element eines Vektorraums bestimmt. Die Skalarmultiplikation mit dem Skalar null führt unabhängig von der Ausgangsrichtung zum gewöhnlichen Nullvektor.</w:t>
      </w:r>
    </w:p>
    <w:p w14:paraId="042F8E13" w14:textId="77777777" w:rsidR="0093089D" w:rsidRPr="0093089D" w:rsidRDefault="0093089D" w:rsidP="0093089D">
      <w:proofErr w:type="spellStart"/>
      <w:r w:rsidRPr="0093089D">
        <w:t>Halmos</w:t>
      </w:r>
      <w:proofErr w:type="spellEnd"/>
      <w:r w:rsidRPr="0093089D">
        <w:t xml:space="preserve"> behandelt in </w:t>
      </w:r>
      <w:r w:rsidRPr="0093089D">
        <w:rPr>
          <w:i/>
          <w:iCs/>
        </w:rPr>
        <w:t>Finite-Dimensional Vector Spaces</w:t>
      </w:r>
      <w:r w:rsidRPr="0093089D">
        <w:t xml:space="preserve"> die grundlegenden algebraischen Eigenschaften </w:t>
      </w:r>
      <w:proofErr w:type="spellStart"/>
      <w:r w:rsidRPr="0093089D">
        <w:t>endlichdimensionaler</w:t>
      </w:r>
      <w:proofErr w:type="spellEnd"/>
      <w:r w:rsidRPr="0093089D">
        <w:t xml:space="preserve"> Vektorräume und die Bedeutung ihrer definierten Operationen. Damit bietet seine Darstellung einen geeigneten Vergleichsmaßstab für die mathematische Behandlung von Vektoren und linearen Abbildungen. {[</w:t>
      </w:r>
      <w:proofErr w:type="spellStart"/>
      <w:r w:rsidRPr="0093089D">
        <w:t>Halmos</w:t>
      </w:r>
      <w:proofErr w:type="spellEnd"/>
      <w:r w:rsidRPr="0093089D">
        <w:t xml:space="preserve">, Paul R. (1958). Finite-Dimensional Vector Spaces. 2. Auflage. Princeton, NJ: D. Van </w:t>
      </w:r>
      <w:proofErr w:type="spellStart"/>
      <w:r w:rsidRPr="0093089D">
        <w:t>Nostrand</w:t>
      </w:r>
      <w:proofErr w:type="spellEnd"/>
      <w:r w:rsidRPr="0093089D">
        <w:t xml:space="preserve">. Spätere Ausgabe: Springer, </w:t>
      </w:r>
      <w:proofErr w:type="spellStart"/>
      <w:r w:rsidRPr="0093089D">
        <w:t>Undergraduate</w:t>
      </w:r>
      <w:proofErr w:type="spellEnd"/>
      <w:r w:rsidRPr="0093089D">
        <w:t xml:space="preserve"> Texts in </w:t>
      </w:r>
      <w:proofErr w:type="spellStart"/>
      <w:r w:rsidRPr="0093089D">
        <w:t>Mathematics</w:t>
      </w:r>
      <w:proofErr w:type="spellEnd"/>
      <w:r w:rsidRPr="0093089D">
        <w:t>. DOI der Springer-Ausgabe: 10.1007/978-1-4612-6387-6.</w:t>
      </w:r>
      <w:proofErr w:type="gramStart"/>
      <w:r w:rsidRPr="0093089D">
        <w:t>]}[</w:t>
      </w:r>
      <w:proofErr w:type="gramEnd"/>
      <w:r w:rsidRPr="0093089D">
        <w:t>[143]]</w:t>
      </w:r>
    </w:p>
    <w:p w14:paraId="2F6A2F0B" w14:textId="77777777" w:rsidR="0093089D" w:rsidRPr="0093089D" w:rsidRDefault="0093089D" w:rsidP="0093089D">
      <w:r w:rsidRPr="0093089D">
        <w:t>Für das FRZK ergibt sich daraus eine eindeutige fachliche Grenze. Der gewöhnliche Nullvektor besitzt nicht allein aufgrund seiner algebraischen Definition eine rekonstruierbare ursprüngliche Orientierung.</w:t>
      </w:r>
    </w:p>
    <w:p w14:paraId="179B7F0F" w14:textId="77777777" w:rsidR="0093089D" w:rsidRPr="0093089D" w:rsidRDefault="0093089D" w:rsidP="0093089D">
      <w:r w:rsidRPr="0093089D">
        <w:t>Wenn das FRZK diese Orientierung erhalten möchte, muss die betreffende Information ausdrücklich als zusätzlicher Bestandteil seiner mathematischen Beschreibung eingeführt werden.</w:t>
      </w:r>
    </w:p>
    <w:p w14:paraId="43660F8E" w14:textId="77777777" w:rsidR="0093089D" w:rsidRPr="0093089D" w:rsidRDefault="0093089D" w:rsidP="0093089D">
      <w:r w:rsidRPr="0093089D">
        <w:t>Dabei muss zwischen dem Ergebnis einer gewöhnlichen Vektoroperation und einem erweiterten Zustand unterschieden werden, der neben diesem Ergebnis weitere Informationen enthält.</w:t>
      </w:r>
    </w:p>
    <w:p w14:paraId="3D6FA1C3" w14:textId="77777777" w:rsidR="0093089D" w:rsidRPr="0093089D" w:rsidRDefault="0093089D" w:rsidP="0093089D">
      <w:r w:rsidRPr="0093089D">
        <w:t>Eine solche Erweiterung kann verschiedene mathematische Gestalten besitzen. Sie könnte beispielsweise eine zuvor vorhandene Richtung als zusätzliche Zustandsinformation führen oder eine eigenständige Menge orientierter Zustände mit ausdrücklich definierten Operationen vorsehen.</w:t>
      </w:r>
    </w:p>
    <w:p w14:paraId="7E9D943F" w14:textId="77777777" w:rsidR="0093089D" w:rsidRPr="0093089D" w:rsidRDefault="0093089D" w:rsidP="0093089D">
      <w:r w:rsidRPr="0093089D">
        <w:t>Welche Konstruktion für das FRZK geeignet ist, kann nicht allein aus der gewünschten Anschaulichkeit entschieden werden. Entscheidend sind ihre mathematischen Eigenschaften und ihre Vereinbarkeit mit den übrigen Festlegungen.</w:t>
      </w:r>
    </w:p>
    <w:p w14:paraId="7E4D2FFE" w14:textId="77777777" w:rsidR="0093089D" w:rsidRPr="0093089D" w:rsidRDefault="0093089D" w:rsidP="0093089D">
      <w:r w:rsidRPr="0093089D">
        <w:t>Besonders wichtig ist die Frage, wann zwei orientierungserhaltende Zustände als gleich gelten.</w:t>
      </w:r>
    </w:p>
    <w:p w14:paraId="72370DE5" w14:textId="77777777" w:rsidR="0093089D" w:rsidRPr="0093089D" w:rsidRDefault="0093089D" w:rsidP="0093089D">
      <w:r w:rsidRPr="0093089D">
        <w:t>Wenn verschiedene Ausgangsvektoren nach einer Skalarmultiplikation mit null denselben gewöhnlichen Nullvektor ergeben, aber unterschiedliche Orientierungsinformationen besitzen, müsste eine erweiterte Struktur diese Zustände gegebenenfalls voneinander unterscheiden.</w:t>
      </w:r>
    </w:p>
    <w:p w14:paraId="451CF650" w14:textId="77777777" w:rsidR="0093089D" w:rsidRPr="0093089D" w:rsidRDefault="0093089D" w:rsidP="0093089D">
      <w:r w:rsidRPr="0093089D">
        <w:t>In diesem Fall darf der erweiterte Zustand nicht unbemerkt mit dem gewöhnlichen Nullvektor identifiziert werden.</w:t>
      </w:r>
    </w:p>
    <w:p w14:paraId="0322391A" w14:textId="77777777" w:rsidR="0093089D" w:rsidRPr="0093089D" w:rsidRDefault="0093089D" w:rsidP="0093089D">
      <w:r w:rsidRPr="0093089D">
        <w:t>Eine weitere Frage betrifft den Ausgangsfall, in dem bereits vor der Skalarmultiplikation der gewöhnliche Nullvektor vorliegt.</w:t>
      </w:r>
    </w:p>
    <w:p w14:paraId="52F54C59" w14:textId="77777777" w:rsidR="0093089D" w:rsidRPr="0093089D" w:rsidRDefault="0093089D" w:rsidP="0093089D">
      <w:r w:rsidRPr="0093089D">
        <w:t>Ohne eine zusätzliche gespeicherte Information lässt sich diesem gewöhnlichen Nullvektor keine eindeutige ursprüngliche Orientierung zuordnen.</w:t>
      </w:r>
    </w:p>
    <w:p w14:paraId="277ECB20" w14:textId="77777777" w:rsidR="0093089D" w:rsidRPr="0093089D" w:rsidRDefault="0093089D" w:rsidP="0093089D">
      <w:r w:rsidRPr="0093089D">
        <w:lastRenderedPageBreak/>
        <w:t>Das FRZK muss deshalb festlegen, ob in diesem Fall ein nicht orientierter Zustand, ein besonderer neutraler Zustand oder eine andere ausdrücklich definierte Struktur verwendet werden soll.</w:t>
      </w:r>
    </w:p>
    <w:p w14:paraId="46435E78" w14:textId="77777777" w:rsidR="0093089D" w:rsidRPr="0093089D" w:rsidRDefault="0093089D" w:rsidP="0093089D">
      <w:r w:rsidRPr="0093089D">
        <w:t>Eine willkürliche nachträgliche Zuweisung einer Orientierung wäre dagegen keine mathematische Rekonstruktion einer zuvor vorhandenen Information.</w:t>
      </w:r>
    </w:p>
    <w:p w14:paraId="218C0540" w14:textId="77777777" w:rsidR="0093089D" w:rsidRPr="0093089D" w:rsidRDefault="0093089D" w:rsidP="0093089D">
      <w:r w:rsidRPr="0093089D">
        <w:t>Auch die Behandlung weiterer Skalarmultiplikationen verlangt eine Prüfung.</w:t>
      </w:r>
    </w:p>
    <w:p w14:paraId="13B2320F" w14:textId="77777777" w:rsidR="0093089D" w:rsidRPr="0093089D" w:rsidRDefault="0093089D" w:rsidP="0093089D">
      <w:r w:rsidRPr="0093089D">
        <w:t>Dabei muss beispielsweise geklärt werden, wie sich ein erweiterter orientierter Zustand bei einer erneuten Multiplikation mit positiven, negativen oder nullartigen Faktoren verhält.</w:t>
      </w:r>
    </w:p>
    <w:p w14:paraId="363719B4" w14:textId="77777777" w:rsidR="0093089D" w:rsidRPr="0093089D" w:rsidRDefault="0093089D" w:rsidP="0093089D">
      <w:r w:rsidRPr="0093089D">
        <w:t>Die entsprechenden Operationen müssen innerhalb der gewählten Struktur miteinander vereinbar sein.</w:t>
      </w:r>
    </w:p>
    <w:p w14:paraId="7AE1E754" w14:textId="77777777" w:rsidR="0093089D" w:rsidRPr="0093089D" w:rsidRDefault="0093089D" w:rsidP="0093089D">
      <w:r w:rsidRPr="0093089D">
        <w:t>Soll eine Richtung bei einer Vorzeichenumkehr geändert werden, ist diese Regel ausdrücklich zu definieren. Soll eine bestimmte Ausgangsinformation unabhängig von späteren Operationen erhalten bleiben, muss geklärt werden, welche Art von Information tatsächlich gespeichert wird.</w:t>
      </w:r>
    </w:p>
    <w:p w14:paraId="477472A8" w14:textId="77777777" w:rsidR="0093089D" w:rsidRPr="0093089D" w:rsidRDefault="0093089D" w:rsidP="0093089D">
      <w:r w:rsidRPr="0093089D">
        <w:t>Beide Konzepte sind mathematisch unterscheidbar.</w:t>
      </w:r>
    </w:p>
    <w:p w14:paraId="595F7BA9" w14:textId="77777777" w:rsidR="0093089D" w:rsidRPr="0093089D" w:rsidRDefault="0093089D" w:rsidP="0093089D">
      <w:r w:rsidRPr="0093089D">
        <w:t>Eine zusätzliche Herausforderung ergibt sich daraus, dass räumliche Orientierungen nicht auf die beiden möglichen Annäherungsrichtungen einer reellen Variablen reduziert werden können.</w:t>
      </w:r>
    </w:p>
    <w:p w14:paraId="3F17DA10" w14:textId="77777777" w:rsidR="0093089D" w:rsidRPr="0093089D" w:rsidRDefault="0093089D" w:rsidP="0093089D">
      <w:r w:rsidRPr="0093089D">
        <w:t>Die gerichteten skalaren Nullzustände und ein orientierter Vektorzustand besitzen deshalb nicht automatisch dieselbe mathematische Struktur.</w:t>
      </w:r>
    </w:p>
    <w:p w14:paraId="11155F39" w14:textId="77777777" w:rsidR="0093089D" w:rsidRPr="0093089D" w:rsidRDefault="0093089D" w:rsidP="0093089D">
      <w:r w:rsidRPr="0093089D">
        <w:t>Eine gemeinsame Behandlung erfordert eine ausdrückliche Definition der Beziehungen zwischen beiden Arten von Zustandsinformationen.</w:t>
      </w:r>
    </w:p>
    <w:p w14:paraId="7BF2C527" w14:textId="77777777" w:rsidR="0093089D" w:rsidRPr="0093089D" w:rsidRDefault="0093089D" w:rsidP="0093089D">
      <w:r w:rsidRPr="0093089D">
        <w:t>Für die mathematische Grundlegung folgt daraus, dass die vorgesehenen skalaren und vektoriellen Erweiterungen zunächst getrennt präzisiert und erst anschließend unter geeigneten Voraussetzungen miteinander verbunden werden sollten.</w:t>
      </w:r>
    </w:p>
    <w:p w14:paraId="2B8252E5" w14:textId="77777777" w:rsidR="0093089D" w:rsidRPr="0093089D" w:rsidRDefault="0093089D" w:rsidP="0093089D">
      <w:r w:rsidRPr="0093089D">
        <w:t>Die sechste Forschungsfrage betrifft die orthogonale Ausgangsorientierung im Grenzzustand null.</w:t>
      </w:r>
    </w:p>
    <w:p w14:paraId="41B2DA0E" w14:textId="77777777" w:rsidR="0093089D" w:rsidRPr="0093089D" w:rsidRDefault="0093089D" w:rsidP="0093089D">
      <w:r w:rsidRPr="0093089D">
        <w:t>Das FRZK soll keine allgemeine Geometrie funktionaler Zusammenhänge vorgeben. Es fordert lediglich eine orthogonale Ausgangsorientierung im entsprechenden Grenzzustand. Die später entstehende Geometrie bleibt von den konstruierten funktionalen Beziehungen abhängig.</w:t>
      </w:r>
    </w:p>
    <w:p w14:paraId="05643424" w14:textId="77777777" w:rsidR="0093089D" w:rsidRPr="0093089D" w:rsidRDefault="0093089D" w:rsidP="0093089D">
      <w:r w:rsidRPr="0093089D">
        <w:t>Diese Festlegung muss jedoch mathematisch genauer bestimmt werden.</w:t>
      </w:r>
    </w:p>
    <w:p w14:paraId="7030EF84" w14:textId="77777777" w:rsidR="0093089D" w:rsidRPr="0093089D" w:rsidRDefault="0093089D" w:rsidP="0093089D">
      <w:r w:rsidRPr="0093089D">
        <w:t>Insbesondere ist zu klären, welche Objekte als Ausgangsrichtungen betrachtet werden, auf welchen mathematischen Raum sie sich beziehen und in welchem Sinn die Orthogonalität definiert ist.</w:t>
      </w:r>
    </w:p>
    <w:p w14:paraId="20617BC3" w14:textId="77777777" w:rsidR="0093089D" w:rsidRPr="0093089D" w:rsidRDefault="0093089D" w:rsidP="0093089D">
      <w:r w:rsidRPr="0093089D">
        <w:t>Eine grafische Rechtwinkligkeit genügt hierfür nicht.</w:t>
      </w:r>
    </w:p>
    <w:p w14:paraId="56D5B564" w14:textId="77777777" w:rsidR="0093089D" w:rsidRPr="0093089D" w:rsidRDefault="0093089D" w:rsidP="0093089D">
      <w:r w:rsidRPr="0093089D">
        <w:t>Ebenso kann eine orthogonale Ausgangsorientierung nicht allein aus der leeren Menge oder aus der gewöhnlichen reellen null abgeleitet werden.</w:t>
      </w:r>
    </w:p>
    <w:p w14:paraId="5F9C9717" w14:textId="77777777" w:rsidR="0093089D" w:rsidRPr="0093089D" w:rsidRDefault="0093089D" w:rsidP="0093089D">
      <w:r w:rsidRPr="0093089D">
        <w:t>Die leere Menge enthält zunächst keine Achsen. Der gewöhnliche Nullvektor besitzt keine von sich aus bestimmte Orientierung.</w:t>
      </w:r>
    </w:p>
    <w:p w14:paraId="155D3E6D" w14:textId="77777777" w:rsidR="0093089D" w:rsidRPr="0093089D" w:rsidRDefault="0093089D" w:rsidP="0093089D">
      <w:r w:rsidRPr="0093089D">
        <w:lastRenderedPageBreak/>
        <w:t>Soll das FRZK eine orthogonale Ausgangsstruktur verwenden, muss diese Struktur deshalb ausdrücklich eingeführt werden.</w:t>
      </w:r>
    </w:p>
    <w:p w14:paraId="353092BF" w14:textId="77777777" w:rsidR="0093089D" w:rsidRPr="0093089D" w:rsidRDefault="0093089D" w:rsidP="0093089D">
      <w:r w:rsidRPr="0093089D">
        <w:t>Dabei ist zunächst zu entscheiden, ob die betreffenden Ausgangsrichtungen Bestandteil eines gewählten Darstellungsraums oder Elemente einer eigenständig definierten erweiterten mathematischen Struktur sind.</w:t>
      </w:r>
    </w:p>
    <w:p w14:paraId="237A773D" w14:textId="77777777" w:rsidR="0093089D" w:rsidRPr="0093089D" w:rsidRDefault="0093089D" w:rsidP="0093089D">
      <w:r w:rsidRPr="0093089D">
        <w:t>Diese Unterscheidung ist entscheidend für die später möglichen mathematischen Folgerungen.</w:t>
      </w:r>
    </w:p>
    <w:p w14:paraId="2C3D2E70" w14:textId="77777777" w:rsidR="0093089D" w:rsidRPr="0093089D" w:rsidRDefault="0093089D" w:rsidP="0093089D">
      <w:r w:rsidRPr="0093089D">
        <w:t>Eine orthogonale Ausgangsdarstellung kann beispielsweise eine zweckmäßige Koordinatenkonvention sein. In diesem Fall folgt aus ihrer Verwendung keine allgemeine Eigenschaft der dargestellten mathematischen Objekte.</w:t>
      </w:r>
    </w:p>
    <w:p w14:paraId="422B38E8" w14:textId="77777777" w:rsidR="0093089D" w:rsidRPr="0093089D" w:rsidRDefault="0093089D" w:rsidP="0093089D">
      <w:r w:rsidRPr="0093089D">
        <w:t>Soll die Orthogonalität dagegen als mathematische Eigenschaft einer bestimmten Ausgangsstruktur gelten, müssen die zugehörigen Definitionen und Voraussetzungen angegeben werden.</w:t>
      </w:r>
    </w:p>
    <w:p w14:paraId="0F32FB4B" w14:textId="77777777" w:rsidR="0093089D" w:rsidRPr="0093089D" w:rsidRDefault="0093089D" w:rsidP="0093089D">
      <w:r w:rsidRPr="0093089D">
        <w:t>Dabei ist zu klären, welche Rolle ein Grenzparameter spielt und in welcher Weise der betreffende Grenzzustand erreicht beziehungsweise beschrieben wird.</w:t>
      </w:r>
    </w:p>
    <w:p w14:paraId="31DF2C03" w14:textId="77777777" w:rsidR="0093089D" w:rsidRPr="0093089D" w:rsidRDefault="0093089D" w:rsidP="0093089D">
      <w:r w:rsidRPr="0093089D">
        <w:t>Auch muss bestimmt werden, ob die Orthogonalität nur eine Ausgangsbedingung oder eine über den weiteren Konstruktionsprozess hinweg erhaltene Eigenschaft darstellen soll.</w:t>
      </w:r>
    </w:p>
    <w:p w14:paraId="59A838AB" w14:textId="77777777" w:rsidR="0093089D" w:rsidRPr="0093089D" w:rsidRDefault="0093089D" w:rsidP="0093089D">
      <w:r w:rsidRPr="0093089D">
        <w:t xml:space="preserve">Nach dem vorgesehenen FRZK-Anspruch soll die spätere Geometrie gerade nicht durch eine allgemeine </w:t>
      </w:r>
      <w:proofErr w:type="spellStart"/>
      <w:r w:rsidRPr="0093089D">
        <w:t>Orthogonalitätsforderung</w:t>
      </w:r>
      <w:proofErr w:type="spellEnd"/>
      <w:r w:rsidRPr="0093089D">
        <w:t xml:space="preserve"> festgelegt werden.</w:t>
      </w:r>
    </w:p>
    <w:p w14:paraId="2592E033" w14:textId="77777777" w:rsidR="0093089D" w:rsidRPr="0093089D" w:rsidRDefault="0093089D" w:rsidP="0093089D">
      <w:r w:rsidRPr="0093089D">
        <w:t>Für die mathematische Grundlegung ergibt sich deshalb die Anforderung, die Ausgangsorientierung und die später möglichen geometrischen Beziehungen ausdrücklich zu unterscheiden.</w:t>
      </w:r>
    </w:p>
    <w:p w14:paraId="0EAFC378" w14:textId="77777777" w:rsidR="0093089D" w:rsidRPr="0093089D" w:rsidRDefault="0093089D" w:rsidP="0093089D">
      <w:r w:rsidRPr="0093089D">
        <w:t>Dies schließt ein, dass aus einer orthogonalen Ausgangsstruktur nicht ohne zusätzliche Voraussetzungen auf die Orthogonalität, Linearität oder euklidische Gestalt späterer funktionaler Zusammenhänge geschlossen werden darf.</w:t>
      </w:r>
    </w:p>
    <w:p w14:paraId="07EA9C41" w14:textId="77777777" w:rsidR="0093089D" w:rsidRPr="0093089D" w:rsidRDefault="0093089D" w:rsidP="0093089D">
      <w:r w:rsidRPr="0093089D">
        <w:t>Eine weitergehende geometrische Interpretation müsste aus den jeweils eingeführten mathematischen Beziehungen hervorgehen.</w:t>
      </w:r>
    </w:p>
    <w:p w14:paraId="4E790BEE" w14:textId="77777777" w:rsidR="0093089D" w:rsidRPr="0093089D" w:rsidRDefault="0093089D" w:rsidP="0093089D">
      <w:r w:rsidRPr="0093089D">
        <w:t>Die siebte Forschungsfrage betrifft den Zusammenhang zwischen mathematischen Definitionen, Operationen und ihren Darstellungen.</w:t>
      </w:r>
    </w:p>
    <w:p w14:paraId="14CB8AA5" w14:textId="77777777" w:rsidR="0093089D" w:rsidRPr="0093089D" w:rsidRDefault="0093089D" w:rsidP="0093089D">
      <w:r w:rsidRPr="0093089D">
        <w:t>Für das FRZK ist nicht ausreichend, eine Menge zusätzlicher Symbole einzuführen und ihre Verwendung anhand ausgewählter Beispiele zu erläutern.</w:t>
      </w:r>
    </w:p>
    <w:p w14:paraId="5F92A5F8" w14:textId="77777777" w:rsidR="0093089D" w:rsidRPr="0093089D" w:rsidRDefault="0093089D" w:rsidP="0093089D">
      <w:r w:rsidRPr="0093089D">
        <w:t>Es muss vielmehr ein Zusammenhang zwischen der formalen Struktur und ihrer mathematischen Interpretation hergestellt werden.</w:t>
      </w:r>
    </w:p>
    <w:p w14:paraId="17F6069E" w14:textId="77777777" w:rsidR="0093089D" w:rsidRPr="0093089D" w:rsidRDefault="0093089D" w:rsidP="0093089D">
      <w:r w:rsidRPr="0093089D">
        <w:t xml:space="preserve">Die Modelltheorie bietet dafür grundlegende begriffliche Unterscheidungen. Hodges behandelt in </w:t>
      </w:r>
      <w:r w:rsidRPr="0093089D">
        <w:rPr>
          <w:i/>
          <w:iCs/>
        </w:rPr>
        <w:t>A Shorter Model Theory</w:t>
      </w:r>
      <w:r w:rsidRPr="0093089D">
        <w:t xml:space="preserve"> unter anderem die Beziehungen zwischen formalen Sprachen, Strukturen, Interpretationen und mathematischen Modellen. Die entsprechenden Begriffe verdeutlichen, wie mathematische Aussagen innerhalb ausdrücklich bestimmter Strukturen interpretiert und untersucht werden können. {[Hodges, Wilfrid (1997). A Shorter Model Theory. Cambridge: Cambridge University Press.</w:t>
      </w:r>
      <w:proofErr w:type="gramStart"/>
      <w:r w:rsidRPr="0093089D">
        <w:t>]}[</w:t>
      </w:r>
      <w:proofErr w:type="gramEnd"/>
      <w:r w:rsidRPr="0093089D">
        <w:t>[144]]</w:t>
      </w:r>
    </w:p>
    <w:p w14:paraId="5468A7F9" w14:textId="77777777" w:rsidR="0093089D" w:rsidRPr="0093089D" w:rsidRDefault="0093089D" w:rsidP="0093089D">
      <w:r w:rsidRPr="0093089D">
        <w:t>Für meine Untersuchung ergibt sich daraus, dass die FRZK-Symbolik nicht allein durch eine intuitive Bedeutungserklärung bestimmt werden sollte.</w:t>
      </w:r>
    </w:p>
    <w:p w14:paraId="4E00EDB9" w14:textId="77777777" w:rsidR="0093089D" w:rsidRPr="0093089D" w:rsidRDefault="0093089D" w:rsidP="0093089D">
      <w:r w:rsidRPr="0093089D">
        <w:lastRenderedPageBreak/>
        <w:t>Es muss festgelegt werden, welche mathematischen Objekte die verwendeten Zeichen bezeichnen und welche Wahrheits- beziehungsweise Gültigkeitsbedingungen für darauf bezogene Aussagen bestehen.</w:t>
      </w:r>
    </w:p>
    <w:p w14:paraId="14ACAC20" w14:textId="77777777" w:rsidR="0093089D" w:rsidRPr="0093089D" w:rsidRDefault="0093089D" w:rsidP="0093089D">
      <w:r w:rsidRPr="0093089D">
        <w:t>Eine besondere Bedeutung besitzt dabei die Unterscheidung zwischen einer Definition und einer Behauptung über die definierten Gegenstände.</w:t>
      </w:r>
    </w:p>
    <w:p w14:paraId="3F53F9E7" w14:textId="77777777" w:rsidR="0093089D" w:rsidRPr="0093089D" w:rsidRDefault="0093089D" w:rsidP="0093089D">
      <w:r w:rsidRPr="0093089D">
        <w:t>Eine Definition legt zunächst fest, wie ein bestimmter Begriff verwendet werden soll. Eine mathematische Behauptung muss dagegen aus geeigneten Voraussetzungen begründet werden.</w:t>
      </w:r>
    </w:p>
    <w:p w14:paraId="13A6E830" w14:textId="77777777" w:rsidR="0093089D" w:rsidRPr="0093089D" w:rsidRDefault="0093089D" w:rsidP="0093089D">
      <w:r w:rsidRPr="0093089D">
        <w:t>Wenn das FRZK beispielsweise einen orientierungserhaltenden Zustand definiert, ist damit zunächst die Existenz einer bestimmten Beschreibungskonvention oder mathematischen Konstruktion festgelegt.</w:t>
      </w:r>
    </w:p>
    <w:p w14:paraId="0526480B" w14:textId="77777777" w:rsidR="0093089D" w:rsidRPr="0093089D" w:rsidRDefault="0093089D" w:rsidP="0093089D">
      <w:r w:rsidRPr="0093089D">
        <w:t>Daraus folgt aber noch nicht, dass alle gewünschten Rechenregeln miteinander vereinbar sind.</w:t>
      </w:r>
    </w:p>
    <w:p w14:paraId="28A66FDE" w14:textId="77777777" w:rsidR="0093089D" w:rsidRPr="0093089D" w:rsidRDefault="0093089D" w:rsidP="0093089D">
      <w:r w:rsidRPr="0093089D">
        <w:t>Diese Vereinbarkeit muss aus den jeweiligen Definitionen und Voraussetzungen nachgewiesen werden.</w:t>
      </w:r>
    </w:p>
    <w:p w14:paraId="141E4F06" w14:textId="77777777" w:rsidR="0093089D" w:rsidRPr="0093089D" w:rsidRDefault="0093089D" w:rsidP="0093089D">
      <w:r w:rsidRPr="0093089D">
        <w:t>Ebenso darf aus der bloßen Einführung eines Symbols für einen gerichteten Nullzustand nicht bereits geschlossen werden, dass jede vorgesehene Rechenoperation ein eindeutig bestimmtes Ergebnis besitzt.</w:t>
      </w:r>
    </w:p>
    <w:p w14:paraId="69CA5592" w14:textId="77777777" w:rsidR="0093089D" w:rsidRPr="0093089D" w:rsidRDefault="0093089D" w:rsidP="0093089D">
      <w:r w:rsidRPr="0093089D">
        <w:t>Der Nachweis solcher Eigenschaften bildet einen eigenständigen Teil der mathematischen Grundlegung.</w:t>
      </w:r>
    </w:p>
    <w:p w14:paraId="1241AB51" w14:textId="77777777" w:rsidR="0093089D" w:rsidRPr="0093089D" w:rsidRDefault="0093089D" w:rsidP="0093089D">
      <w:r w:rsidRPr="0093089D">
        <w:t>Eine weitere Anforderung ergibt sich aus der Frage, wie sich unterschiedliche mathematische Darstellungen miteinander verbinden lassen.</w:t>
      </w:r>
    </w:p>
    <w:p w14:paraId="7C55FDC4" w14:textId="77777777" w:rsidR="0093089D" w:rsidRPr="0093089D" w:rsidRDefault="0093089D" w:rsidP="0093089D">
      <w:r w:rsidRPr="0093089D">
        <w:t xml:space="preserve">Mac Lane untersucht in </w:t>
      </w:r>
      <w:proofErr w:type="spellStart"/>
      <w:r w:rsidRPr="0093089D">
        <w:rPr>
          <w:i/>
          <w:iCs/>
        </w:rPr>
        <w:t>Categories</w:t>
      </w:r>
      <w:proofErr w:type="spellEnd"/>
      <w:r w:rsidRPr="0093089D">
        <w:rPr>
          <w:i/>
          <w:iCs/>
        </w:rPr>
        <w:t xml:space="preserve"> </w:t>
      </w:r>
      <w:proofErr w:type="spellStart"/>
      <w:r w:rsidRPr="0093089D">
        <w:rPr>
          <w:i/>
          <w:iCs/>
        </w:rPr>
        <w:t>for</w:t>
      </w:r>
      <w:proofErr w:type="spellEnd"/>
      <w:r w:rsidRPr="0093089D">
        <w:rPr>
          <w:i/>
          <w:iCs/>
        </w:rPr>
        <w:t xml:space="preserve"> </w:t>
      </w:r>
      <w:proofErr w:type="spellStart"/>
      <w:r w:rsidRPr="0093089D">
        <w:rPr>
          <w:i/>
          <w:iCs/>
        </w:rPr>
        <w:t>the</w:t>
      </w:r>
      <w:proofErr w:type="spellEnd"/>
      <w:r w:rsidRPr="0093089D">
        <w:rPr>
          <w:i/>
          <w:iCs/>
        </w:rPr>
        <w:t xml:space="preserve"> Working </w:t>
      </w:r>
      <w:proofErr w:type="spellStart"/>
      <w:r w:rsidRPr="0093089D">
        <w:rPr>
          <w:i/>
          <w:iCs/>
        </w:rPr>
        <w:t>Mathematician</w:t>
      </w:r>
      <w:proofErr w:type="spellEnd"/>
      <w:r w:rsidRPr="0093089D">
        <w:t xml:space="preserve"> allgemeine Möglichkeiten, mathematische Strukturen und ihre Beziehungen mithilfe ausdrücklich definierter Abbildungen zu untersuchen. Seine Darstellung verdeutlicht die Bedeutung strukturverträglicher Zuordnungen für die Verbindung unterschiedlicher mathematischer Gegenstandsbereiche. {[Mac Lane, Saunders (1998). </w:t>
      </w:r>
      <w:proofErr w:type="spellStart"/>
      <w:r w:rsidRPr="0093089D">
        <w:t>Categories</w:t>
      </w:r>
      <w:proofErr w:type="spellEnd"/>
      <w:r w:rsidRPr="0093089D">
        <w:t xml:space="preserve"> </w:t>
      </w:r>
      <w:proofErr w:type="spellStart"/>
      <w:r w:rsidRPr="0093089D">
        <w:t>for</w:t>
      </w:r>
      <w:proofErr w:type="spellEnd"/>
      <w:r w:rsidRPr="0093089D">
        <w:t xml:space="preserve"> </w:t>
      </w:r>
      <w:proofErr w:type="spellStart"/>
      <w:r w:rsidRPr="0093089D">
        <w:t>the</w:t>
      </w:r>
      <w:proofErr w:type="spellEnd"/>
      <w:r w:rsidRPr="0093089D">
        <w:t xml:space="preserve"> Working </w:t>
      </w:r>
      <w:proofErr w:type="spellStart"/>
      <w:r w:rsidRPr="0093089D">
        <w:t>Mathematician</w:t>
      </w:r>
      <w:proofErr w:type="spellEnd"/>
      <w:r w:rsidRPr="0093089D">
        <w:t xml:space="preserve">. 2. Auflage. Graduate Texts in </w:t>
      </w:r>
      <w:proofErr w:type="spellStart"/>
      <w:r w:rsidRPr="0093089D">
        <w:t>Mathematics</w:t>
      </w:r>
      <w:proofErr w:type="spellEnd"/>
      <w:r w:rsidRPr="0093089D">
        <w:t>, Bd. 5. New York: Springer. DOI: 10.1007/978-1-4757-4721-8.</w:t>
      </w:r>
      <w:proofErr w:type="gramStart"/>
      <w:r w:rsidRPr="0093089D">
        <w:t>]}[</w:t>
      </w:r>
      <w:proofErr w:type="gramEnd"/>
      <w:r w:rsidRPr="0093089D">
        <w:t>[145]]</w:t>
      </w:r>
    </w:p>
    <w:p w14:paraId="09F54304" w14:textId="77777777" w:rsidR="0093089D" w:rsidRPr="0093089D" w:rsidRDefault="0093089D" w:rsidP="0093089D">
      <w:r w:rsidRPr="0093089D">
        <w:t>Für das FRZK ergibt sich daraus keine Notwendigkeit, seine gesamte Grundlegung auf Kategorientheorie aufzubauen.</w:t>
      </w:r>
    </w:p>
    <w:p w14:paraId="211898D7" w14:textId="77777777" w:rsidR="0093089D" w:rsidRPr="0093089D" w:rsidRDefault="0093089D" w:rsidP="0093089D">
      <w:r w:rsidRPr="0093089D">
        <w:t>Der relevante methodische Gedanke besteht vielmehr darin, dass Beziehungen zwischen unterschiedlichen mathematischen Strukturen nicht allein durch eine gemeinsame Darstellung begründet werden.</w:t>
      </w:r>
    </w:p>
    <w:p w14:paraId="47AC4646" w14:textId="77777777" w:rsidR="0093089D" w:rsidRPr="0093089D" w:rsidRDefault="0093089D" w:rsidP="0093089D">
      <w:r w:rsidRPr="0093089D">
        <w:t>Soll beispielsweise ein gewöhnlicher reeller Zahlenwert in eine erweiterte FRZK-Struktur überführt werden, muss festgelegt werden, wie diese Zuordnung erfolgt und welche mathematischen Eigenschaften dabei erhalten bleiben.</w:t>
      </w:r>
    </w:p>
    <w:p w14:paraId="3710C0EC" w14:textId="77777777" w:rsidR="0093089D" w:rsidRPr="0093089D" w:rsidRDefault="0093089D" w:rsidP="0093089D">
      <w:r w:rsidRPr="0093089D">
        <w:t>Eine entsprechende Zuordnung kann bestimmte Operationen respektieren, während andere Operationen nur innerhalb eines eingeschränkten Bereichs zulässig sind.</w:t>
      </w:r>
    </w:p>
    <w:p w14:paraId="18C6013E" w14:textId="77777777" w:rsidR="0093089D" w:rsidRPr="0093089D" w:rsidRDefault="0093089D" w:rsidP="0093089D">
      <w:r w:rsidRPr="0093089D">
        <w:t>Die mathematische Grundlegung muss diese Unterschiede ausdrücklich erfassen.</w:t>
      </w:r>
    </w:p>
    <w:p w14:paraId="7F2A6363" w14:textId="77777777" w:rsidR="0093089D" w:rsidRPr="0093089D" w:rsidRDefault="0093089D" w:rsidP="0093089D">
      <w:r w:rsidRPr="0093089D">
        <w:lastRenderedPageBreak/>
        <w:t>Besonders wichtig ist deshalb die Frage, ob die FRZK-Struktur eine Erweiterung bereits vorhandener mathematischer Gegenstände darstellt oder ob sie bestimmte bekannte Zusammenhänge lediglich in einer zusätzlichen Schreibweise repräsentiert.</w:t>
      </w:r>
    </w:p>
    <w:p w14:paraId="1833D231" w14:textId="77777777" w:rsidR="0093089D" w:rsidRPr="0093089D" w:rsidRDefault="0093089D" w:rsidP="0093089D">
      <w:r w:rsidRPr="0093089D">
        <w:t>Eine solche Unterscheidung kann nicht allein aus einer grafischen Gegenüberstellung gewonnen werden.</w:t>
      </w:r>
    </w:p>
    <w:p w14:paraId="171353C8" w14:textId="77777777" w:rsidR="0093089D" w:rsidRPr="0093089D" w:rsidRDefault="0093089D" w:rsidP="0093089D">
      <w:r w:rsidRPr="0093089D">
        <w:t>Erforderlich ist vielmehr eine mathematisch bestimmte Zuordnung zwischen den jeweiligen Zuständen und Operationen.</w:t>
      </w:r>
    </w:p>
    <w:p w14:paraId="5B81D90D" w14:textId="77777777" w:rsidR="0093089D" w:rsidRPr="0093089D" w:rsidRDefault="0093089D" w:rsidP="0093089D">
      <w:r w:rsidRPr="0093089D">
        <w:t>Dabei muss geprüft werden, ob eine Aussage über gewöhnliche mathematische Gegenstände durch die zusätzliche FRZK-Symbolik verändert wird oder lediglich eine andere Darstellung erhält.</w:t>
      </w:r>
    </w:p>
    <w:p w14:paraId="1F70A6CF" w14:textId="77777777" w:rsidR="0093089D" w:rsidRPr="0093089D" w:rsidRDefault="0093089D" w:rsidP="0093089D">
      <w:r w:rsidRPr="0093089D">
        <w:t>Daraus entsteht eine achte Forschungsfrage, die die logische Verträglichkeit der Erweiterung betrifft.</w:t>
      </w:r>
    </w:p>
    <w:p w14:paraId="3FBC19EF" w14:textId="77777777" w:rsidR="0093089D" w:rsidRPr="0093089D" w:rsidRDefault="0093089D" w:rsidP="0093089D">
      <w:r w:rsidRPr="0093089D">
        <w:t>In der mathematischen Logik wird zwischen unterschiedlichen Arten der Erweiterung formaler Theorien unterschieden. Von besonderer Bedeutung sind dabei definitorische Erweiterungen, bei denen neue Symbole durch geeignete Definitionen eingeführt werden, ohne dass dadurch notwendig neue Aussagen über die ursprüngliche Struktur entstehen.</w:t>
      </w:r>
    </w:p>
    <w:p w14:paraId="2E3BAB49" w14:textId="77777777" w:rsidR="0093089D" w:rsidRPr="0093089D" w:rsidRDefault="0093089D" w:rsidP="0093089D">
      <w:proofErr w:type="spellStart"/>
      <w:r w:rsidRPr="0093089D">
        <w:t>Gengelbach</w:t>
      </w:r>
      <w:proofErr w:type="spellEnd"/>
      <w:r w:rsidRPr="0093089D">
        <w:t xml:space="preserve"> und Weber untersuchen in ihrer Arbeit </w:t>
      </w:r>
      <w:r w:rsidRPr="0093089D">
        <w:rPr>
          <w:i/>
          <w:iCs/>
        </w:rPr>
        <w:t>Model-</w:t>
      </w:r>
      <w:proofErr w:type="spellStart"/>
      <w:r w:rsidRPr="0093089D">
        <w:rPr>
          <w:i/>
          <w:iCs/>
        </w:rPr>
        <w:t>Theoretic</w:t>
      </w:r>
      <w:proofErr w:type="spellEnd"/>
      <w:r w:rsidRPr="0093089D">
        <w:rPr>
          <w:i/>
          <w:iCs/>
        </w:rPr>
        <w:t xml:space="preserve"> </w:t>
      </w:r>
      <w:proofErr w:type="spellStart"/>
      <w:r w:rsidRPr="0093089D">
        <w:rPr>
          <w:i/>
          <w:iCs/>
        </w:rPr>
        <w:t>Conservative</w:t>
      </w:r>
      <w:proofErr w:type="spellEnd"/>
      <w:r w:rsidRPr="0093089D">
        <w:rPr>
          <w:i/>
          <w:iCs/>
        </w:rPr>
        <w:t xml:space="preserve"> Extension </w:t>
      </w:r>
      <w:proofErr w:type="spellStart"/>
      <w:r w:rsidRPr="0093089D">
        <w:rPr>
          <w:i/>
          <w:iCs/>
        </w:rPr>
        <w:t>for</w:t>
      </w:r>
      <w:proofErr w:type="spellEnd"/>
      <w:r w:rsidRPr="0093089D">
        <w:rPr>
          <w:i/>
          <w:iCs/>
        </w:rPr>
        <w:t xml:space="preserve"> </w:t>
      </w:r>
      <w:proofErr w:type="spellStart"/>
      <w:r w:rsidRPr="0093089D">
        <w:rPr>
          <w:i/>
          <w:iCs/>
        </w:rPr>
        <w:t>Definitional</w:t>
      </w:r>
      <w:proofErr w:type="spellEnd"/>
      <w:r w:rsidRPr="0093089D">
        <w:rPr>
          <w:i/>
          <w:iCs/>
        </w:rPr>
        <w:t xml:space="preserve"> </w:t>
      </w:r>
      <w:proofErr w:type="spellStart"/>
      <w:r w:rsidRPr="0093089D">
        <w:rPr>
          <w:i/>
          <w:iCs/>
        </w:rPr>
        <w:t>Theories</w:t>
      </w:r>
      <w:proofErr w:type="spellEnd"/>
      <w:r w:rsidRPr="0093089D">
        <w:t xml:space="preserve"> die Bedingungen, unter denen bestimmte definitorische Erweiterungen in einem formalen logischen Rahmen als konservativ behandelt werden können. Sie analysieren hierzu insbesondere die Bedeutung geeigneter definitorischer Beschränkungen und der Erhaltung modelltheoretischer Eigenschaften. {[</w:t>
      </w:r>
      <w:proofErr w:type="spellStart"/>
      <w:r w:rsidRPr="0093089D">
        <w:t>Gengelbach</w:t>
      </w:r>
      <w:proofErr w:type="spellEnd"/>
      <w:r w:rsidRPr="0093089D">
        <w:t>, Arve; Weber, Tjark (2018). Model-</w:t>
      </w:r>
      <w:proofErr w:type="spellStart"/>
      <w:r w:rsidRPr="0093089D">
        <w:t>Theoretic</w:t>
      </w:r>
      <w:proofErr w:type="spellEnd"/>
      <w:r w:rsidRPr="0093089D">
        <w:t xml:space="preserve"> </w:t>
      </w:r>
      <w:proofErr w:type="spellStart"/>
      <w:r w:rsidRPr="0093089D">
        <w:t>Conservative</w:t>
      </w:r>
      <w:proofErr w:type="spellEnd"/>
      <w:r w:rsidRPr="0093089D">
        <w:t xml:space="preserve"> Extension </w:t>
      </w:r>
      <w:proofErr w:type="spellStart"/>
      <w:r w:rsidRPr="0093089D">
        <w:t>for</w:t>
      </w:r>
      <w:proofErr w:type="spellEnd"/>
      <w:r w:rsidRPr="0093089D">
        <w:t xml:space="preserve"> </w:t>
      </w:r>
      <w:proofErr w:type="spellStart"/>
      <w:r w:rsidRPr="0093089D">
        <w:t>Definitional</w:t>
      </w:r>
      <w:proofErr w:type="spellEnd"/>
      <w:r w:rsidRPr="0093089D">
        <w:t xml:space="preserve"> </w:t>
      </w:r>
      <w:proofErr w:type="spellStart"/>
      <w:r w:rsidRPr="0093089D">
        <w:t>Theories</w:t>
      </w:r>
      <w:proofErr w:type="spellEnd"/>
      <w:r w:rsidRPr="0093089D">
        <w:t xml:space="preserve">. Electronic Notes in </w:t>
      </w:r>
      <w:proofErr w:type="spellStart"/>
      <w:r w:rsidRPr="0093089D">
        <w:t>Theoretical</w:t>
      </w:r>
      <w:proofErr w:type="spellEnd"/>
      <w:r w:rsidRPr="0093089D">
        <w:t xml:space="preserve"> Computer Science, 338, S. 133–145. DOI: 10.1016/j.entcs.2018.10.009.</w:t>
      </w:r>
      <w:proofErr w:type="gramStart"/>
      <w:r w:rsidRPr="0093089D">
        <w:t>]}[</w:t>
      </w:r>
      <w:proofErr w:type="gramEnd"/>
      <w:r w:rsidRPr="0093089D">
        <w:t>[146]]</w:t>
      </w:r>
    </w:p>
    <w:p w14:paraId="4226D19B" w14:textId="77777777" w:rsidR="0093089D" w:rsidRPr="0093089D" w:rsidRDefault="0093089D" w:rsidP="0093089D">
      <w:r w:rsidRPr="0093089D">
        <w:t xml:space="preserve">Für das FRZK ist daran besonders wichtig, dass die Einführung zusätzlicher Symbole nicht automatisch die </w:t>
      </w:r>
      <w:proofErr w:type="spellStart"/>
      <w:r w:rsidRPr="0093089D">
        <w:t>Unverändertheit</w:t>
      </w:r>
      <w:proofErr w:type="spellEnd"/>
      <w:r w:rsidRPr="0093089D">
        <w:t xml:space="preserve"> sämtlicher mathematischer Aussagen gewährleistet.</w:t>
      </w:r>
    </w:p>
    <w:p w14:paraId="66440917" w14:textId="77777777" w:rsidR="0093089D" w:rsidRPr="0093089D" w:rsidRDefault="0093089D" w:rsidP="0093089D">
      <w:r w:rsidRPr="0093089D">
        <w:t>Wenn eine zusätzliche Rechenregel eingeführt wird, muss ausdrücklich untersucht werden, ob sie mit den bereits verwendeten Regeln vereinbar ist.</w:t>
      </w:r>
    </w:p>
    <w:p w14:paraId="5B1D92C4" w14:textId="77777777" w:rsidR="0093089D" w:rsidRPr="0093089D" w:rsidRDefault="0093089D" w:rsidP="0093089D">
      <w:r w:rsidRPr="0093089D">
        <w:t>Eine Erweiterung darf nicht stillschweigend dazu führen, dass ein gewöhnlicher mathematischer Ausdruck innerhalb derselben Voraussetzungen zwei widersprüchliche Ergebnisse erhält.</w:t>
      </w:r>
    </w:p>
    <w:p w14:paraId="18945A1F" w14:textId="77777777" w:rsidR="0093089D" w:rsidRPr="0093089D" w:rsidRDefault="0093089D" w:rsidP="0093089D">
      <w:r w:rsidRPr="0093089D">
        <w:t>Für die mathematische Grundlegung ergibt sich daher die Anforderung, die FRZK-spezifischen Operationen eindeutig von den etablierten Operationen abzugrenzen.</w:t>
      </w:r>
    </w:p>
    <w:p w14:paraId="0E5226D7" w14:textId="77777777" w:rsidR="0093089D" w:rsidRPr="0093089D" w:rsidRDefault="0093089D" w:rsidP="0093089D">
      <w:r w:rsidRPr="0093089D">
        <w:t>Wenn der gewöhnliche Nullvektor weiterhin das Ergebnis einer Skalarmultiplikation mit null innerhalb eines üblichen Vektorraums ist, darf eine zusätzliche orientierungserhaltende FRZK-Operation dieses Ergebnis nicht unbemerkt ersetzen.</w:t>
      </w:r>
    </w:p>
    <w:p w14:paraId="00A8B5D7" w14:textId="77777777" w:rsidR="0093089D" w:rsidRPr="0093089D" w:rsidRDefault="0093089D" w:rsidP="0093089D">
      <w:r w:rsidRPr="0093089D">
        <w:t>Vielmehr muss erkennbar bleiben, dass gegebenenfalls ein anderer oder erweiterter mathematischer Gegenstand beschrieben wird.</w:t>
      </w:r>
    </w:p>
    <w:p w14:paraId="6354A144" w14:textId="77777777" w:rsidR="0093089D" w:rsidRPr="0093089D" w:rsidRDefault="0093089D" w:rsidP="0093089D">
      <w:r w:rsidRPr="0093089D">
        <w:t>Ebenso darf eine symbolische FRZK-Rechnung mit gerichteten Nullzuständen nicht ohne weitere Begründung als gewöhnliche Rechnung innerhalb des reellen Zahlensystems bezeichnet werden.</w:t>
      </w:r>
    </w:p>
    <w:p w14:paraId="40BB9555" w14:textId="77777777" w:rsidR="0093089D" w:rsidRPr="0093089D" w:rsidRDefault="0093089D" w:rsidP="0093089D">
      <w:r w:rsidRPr="0093089D">
        <w:t>Damit entsteht die Möglichkeit, mathematische Verträglichkeit ausdrücklich zu prüfen.</w:t>
      </w:r>
    </w:p>
    <w:p w14:paraId="775CA4D5" w14:textId="77777777" w:rsidR="0093089D" w:rsidRPr="0093089D" w:rsidRDefault="0093089D" w:rsidP="0093089D">
      <w:r w:rsidRPr="0093089D">
        <w:lastRenderedPageBreak/>
        <w:t>Zunächst muss festgestellt werden, welche bekannten Aussagen unverändert gelten sollen. Anschließend ist zu untersuchen, ob die zusätzlichen Definitionen und Operationen mit diesen Aussagen vereinbar sind.</w:t>
      </w:r>
    </w:p>
    <w:p w14:paraId="382C801B" w14:textId="77777777" w:rsidR="0093089D" w:rsidRPr="0093089D" w:rsidRDefault="0093089D" w:rsidP="0093089D">
      <w:r w:rsidRPr="0093089D">
        <w:t>Dabei ist zwischen der formalen Widerspruchsfreiheit einer Konstruktion und der stärkeren Frage ihrer konservativen Erweiterung einer bestehenden Theorie zu unterscheiden.</w:t>
      </w:r>
    </w:p>
    <w:p w14:paraId="1E3B680C" w14:textId="77777777" w:rsidR="0093089D" w:rsidRPr="0093089D" w:rsidRDefault="0093089D" w:rsidP="0093089D">
      <w:r w:rsidRPr="0093089D">
        <w:t>Eine formal konsistente Erweiterung muss nicht unter allen Bedingungen konservativ sein.</w:t>
      </w:r>
    </w:p>
    <w:p w14:paraId="68135ED6" w14:textId="77777777" w:rsidR="0093089D" w:rsidRPr="0093089D" w:rsidRDefault="0093089D" w:rsidP="0093089D">
      <w:r w:rsidRPr="0093089D">
        <w:t>Die Forschung zu definitorischen Erweiterungen zeigt vielmehr, dass entsprechende Eigenschaften an bestimmte Voraussetzungen gebunden sind.</w:t>
      </w:r>
    </w:p>
    <w:p w14:paraId="4A2A26B6" w14:textId="77777777" w:rsidR="0093089D" w:rsidRPr="0093089D" w:rsidRDefault="0093089D" w:rsidP="0093089D">
      <w:r w:rsidRPr="0093089D">
        <w:t>Ich darf deshalb nicht allein aufgrund der Bezeichnung Erweiterung voraussetzen, dass das FRZK die ursprünglichen mathematischen Strukturen in jeder Hinsicht unverändert erhält.</w:t>
      </w:r>
    </w:p>
    <w:p w14:paraId="4E1BEE55" w14:textId="77777777" w:rsidR="0093089D" w:rsidRPr="0093089D" w:rsidRDefault="0093089D" w:rsidP="0093089D">
      <w:r w:rsidRPr="0093089D">
        <w:t>Diese Eigenschaft müsste gegebenenfalls ausdrücklich nachgewiesen werden.</w:t>
      </w:r>
    </w:p>
    <w:p w14:paraId="20930108" w14:textId="77777777" w:rsidR="0093089D" w:rsidRPr="0093089D" w:rsidRDefault="0093089D" w:rsidP="0093089D">
      <w:r w:rsidRPr="0093089D">
        <w:t>Für die weitere Entwicklung des FRZK erscheint mir allerdings nicht erforderlich, eine möglichst umfassende neue mathematische Theorie zu formulieren.</w:t>
      </w:r>
    </w:p>
    <w:p w14:paraId="429B54B1" w14:textId="77777777" w:rsidR="0093089D" w:rsidRPr="0093089D" w:rsidRDefault="0093089D" w:rsidP="0093089D">
      <w:r w:rsidRPr="0093089D">
        <w:t>Vorrangig ist die Definition einer ausreichend präzisen und begrenzten Struktur, in der die tatsächlich benötigten zusätzlichen Zustände und Operationen eindeutig untersucht werden können.</w:t>
      </w:r>
    </w:p>
    <w:p w14:paraId="5C0CDA66" w14:textId="77777777" w:rsidR="0093089D" w:rsidRPr="0093089D" w:rsidRDefault="0093089D" w:rsidP="0093089D">
      <w:r w:rsidRPr="0093089D">
        <w:t>Eine solche Begrenzung würde auch dazu beitragen, die mathematischen Nachweise auf einen klar bestimmten Gegenstandsbereich zu konzentrieren.</w:t>
      </w:r>
    </w:p>
    <w:p w14:paraId="74235B8F" w14:textId="77777777" w:rsidR="0093089D" w:rsidRPr="0093089D" w:rsidRDefault="0093089D" w:rsidP="0093089D">
      <w:r w:rsidRPr="0093089D">
        <w:t>Die neunte Forschungsfrage betrifft die Überprüfbarkeit der mathematischen Konstruktion.</w:t>
      </w:r>
    </w:p>
    <w:p w14:paraId="0B7C7B5B" w14:textId="77777777" w:rsidR="0093089D" w:rsidRPr="0093089D" w:rsidRDefault="0093089D" w:rsidP="0093089D">
      <w:r w:rsidRPr="0093089D">
        <w:t>Mathematische Konsistenz kann nicht durch die bloße Durchführung einer großen Zahl rechnerisch erfolgreicher Beispiele nachgewiesen werden.</w:t>
      </w:r>
    </w:p>
    <w:p w14:paraId="41951605" w14:textId="77777777" w:rsidR="0093089D" w:rsidRPr="0093089D" w:rsidRDefault="0093089D" w:rsidP="0093089D">
      <w:r w:rsidRPr="0093089D">
        <w:t>Eine Sammlung widerspruchsfreier Beispielrechnungen kann Hinweise auf mögliche Eigenschaften geben. Sie schließt aber nicht aus, dass in einem bislang nicht betrachteten Fall ein Widerspruch auftritt.</w:t>
      </w:r>
    </w:p>
    <w:p w14:paraId="0F7A8DFE" w14:textId="77777777" w:rsidR="0093089D" w:rsidRPr="0093089D" w:rsidRDefault="0093089D" w:rsidP="0093089D">
      <w:r w:rsidRPr="0093089D">
        <w:t>Für die mathematische Grundlegung ist deshalb zwischen exemplarischer Prüfung und allgemeiner Begründung zu unterscheiden.</w:t>
      </w:r>
    </w:p>
    <w:p w14:paraId="6BA60A62" w14:textId="77777777" w:rsidR="0093089D" w:rsidRPr="0093089D" w:rsidRDefault="0093089D" w:rsidP="0093089D">
      <w:proofErr w:type="spellStart"/>
      <w:r w:rsidRPr="0093089D">
        <w:t>Lamport</w:t>
      </w:r>
      <w:proofErr w:type="spellEnd"/>
      <w:r w:rsidRPr="0093089D">
        <w:t xml:space="preserve"> entwickelt in </w:t>
      </w:r>
      <w:proofErr w:type="spellStart"/>
      <w:r w:rsidRPr="0093089D">
        <w:rPr>
          <w:i/>
          <w:iCs/>
        </w:rPr>
        <w:t>Specifying</w:t>
      </w:r>
      <w:proofErr w:type="spellEnd"/>
      <w:r w:rsidRPr="0093089D">
        <w:rPr>
          <w:i/>
          <w:iCs/>
        </w:rPr>
        <w:t xml:space="preserve"> Systems</w:t>
      </w:r>
      <w:r w:rsidRPr="0093089D">
        <w:t xml:space="preserve"> einen formalisierten Rahmen zur Beschreibung und Überprüfung technischer Systeme. Seine Arbeit zeigt, wie ausdrücklich formulierte Zustände, Operationen und Invarianten genutzt werden können, um bestimmte Eigenschaften systematisch zu prüfen. Die entsprechenden Verfahren sind auf technische Systembeschreibungen ausgerichtet, liefern aber auch eine methodische Anregung für die sorgfältige Trennung von Spezifikation und Prüfung. {[</w:t>
      </w:r>
      <w:proofErr w:type="spellStart"/>
      <w:r w:rsidRPr="0093089D">
        <w:t>Lamport</w:t>
      </w:r>
      <w:proofErr w:type="spellEnd"/>
      <w:r w:rsidRPr="0093089D">
        <w:t xml:space="preserve">, Leslie (2002). </w:t>
      </w:r>
      <w:proofErr w:type="spellStart"/>
      <w:r w:rsidRPr="0093089D">
        <w:t>Specifying</w:t>
      </w:r>
      <w:proofErr w:type="spellEnd"/>
      <w:r w:rsidRPr="0093089D">
        <w:t xml:space="preserve"> Systems: The TLA+ Language and Tools </w:t>
      </w:r>
      <w:proofErr w:type="spellStart"/>
      <w:r w:rsidRPr="0093089D">
        <w:t>for</w:t>
      </w:r>
      <w:proofErr w:type="spellEnd"/>
      <w:r w:rsidRPr="0093089D">
        <w:t xml:space="preserve"> Hardware and Software Engineers. Boston: Addison-Wesley.</w:t>
      </w:r>
      <w:proofErr w:type="gramStart"/>
      <w:r w:rsidRPr="0093089D">
        <w:t>]}[</w:t>
      </w:r>
      <w:proofErr w:type="gramEnd"/>
      <w:r w:rsidRPr="0093089D">
        <w:t>[147]]</w:t>
      </w:r>
    </w:p>
    <w:p w14:paraId="5BE94BE2" w14:textId="77777777" w:rsidR="0093089D" w:rsidRPr="0093089D" w:rsidRDefault="0093089D" w:rsidP="0093089D">
      <w:r w:rsidRPr="0093089D">
        <w:t>Für meine Untersuchung ist daran die Notwendigkeit einer nachvollziehbaren Prüfreihenfolge bedeutsam.</w:t>
      </w:r>
    </w:p>
    <w:p w14:paraId="201107BA" w14:textId="77777777" w:rsidR="0093089D" w:rsidRPr="0093089D" w:rsidRDefault="0093089D" w:rsidP="0093089D">
      <w:r w:rsidRPr="0093089D">
        <w:t>Zunächst müssen die mathematischen Zustände und Operationen definiert werden. Anschließend ist zu bestimmen, welche Eigenschaften für diese Operationen gefordert werden. Erst danach können geeignete Beispiele, Gegenbeispiele und gegebenenfalls technische Prüfverfahren eingesetzt werden.</w:t>
      </w:r>
    </w:p>
    <w:p w14:paraId="48623041" w14:textId="77777777" w:rsidR="0093089D" w:rsidRPr="0093089D" w:rsidRDefault="0093089D" w:rsidP="0093089D">
      <w:r w:rsidRPr="0093089D">
        <w:t>Eine technische Prüfung kann dabei helfen, bestimmte Fehler oder unzulässige Kombinationen zu erkennen.</w:t>
      </w:r>
    </w:p>
    <w:p w14:paraId="79E2049A" w14:textId="77777777" w:rsidR="0093089D" w:rsidRPr="0093089D" w:rsidRDefault="0093089D" w:rsidP="0093089D">
      <w:r w:rsidRPr="0093089D">
        <w:lastRenderedPageBreak/>
        <w:t>Sie ersetzt jedoch nicht ohne Weiteres einen mathematischen Beweis für sämtliche möglichen Zustände.</w:t>
      </w:r>
    </w:p>
    <w:p w14:paraId="6ED783B9" w14:textId="77777777" w:rsidR="0093089D" w:rsidRPr="0093089D" w:rsidRDefault="0093089D" w:rsidP="0093089D">
      <w:r w:rsidRPr="0093089D">
        <w:t>Besonders wichtig ist die ausdrückliche Prüfung von Grenzfällen.</w:t>
      </w:r>
    </w:p>
    <w:p w14:paraId="5CE5531B" w14:textId="77777777" w:rsidR="0093089D" w:rsidRPr="0093089D" w:rsidRDefault="0093089D" w:rsidP="0093089D">
      <w:r w:rsidRPr="0093089D">
        <w:t>Dazu gehören Operationen mit gerichteten Nullzuständen, Kombinationen positiver und negativer symbolischer Unendlichkeiten sowie Fälle, in denen eine Vektororientierung nicht eindeutig bestimmt werden kann.</w:t>
      </w:r>
    </w:p>
    <w:p w14:paraId="64B2193C" w14:textId="77777777" w:rsidR="0093089D" w:rsidRPr="0093089D" w:rsidRDefault="0093089D" w:rsidP="0093089D">
      <w:r w:rsidRPr="0093089D">
        <w:t>Ebenso müssen verschiedene zulässige Auswertungsreihenfolgen berücksichtigt werden, sofern die entsprechenden algebraischen Eigenschaften innerhalb der FRZK-Struktur gelten sollen.</w:t>
      </w:r>
    </w:p>
    <w:p w14:paraId="1F7EF841" w14:textId="77777777" w:rsidR="0093089D" w:rsidRPr="0093089D" w:rsidRDefault="0093089D" w:rsidP="0093089D">
      <w:r w:rsidRPr="0093089D">
        <w:t>Eine Struktur darf nicht allein deshalb als konsistent betrachtet werden, weil jeder einzelne Rechenschritt für sich plausibel erscheint.</w:t>
      </w:r>
    </w:p>
    <w:p w14:paraId="650686D7" w14:textId="77777777" w:rsidR="0093089D" w:rsidRPr="0093089D" w:rsidRDefault="0093089D" w:rsidP="0093089D">
      <w:r w:rsidRPr="0093089D">
        <w:t>Entscheidend ist vielmehr, ob die verschiedenen definierten Operationen innerhalb ihres gemeinsamen Gültigkeitsbereichs miteinander vereinbar sind.</w:t>
      </w:r>
    </w:p>
    <w:p w14:paraId="466FCCE8" w14:textId="77777777" w:rsidR="0093089D" w:rsidRPr="0093089D" w:rsidRDefault="0093089D" w:rsidP="0093089D">
      <w:r w:rsidRPr="0093089D">
        <w:t>Hieraus leite ich die Forderung ab, den vorgesehenen mathematischen Eigenschaften jeweils eindeutig bezeichnete Prüfbedingungen zuzuordnen.</w:t>
      </w:r>
    </w:p>
    <w:p w14:paraId="4A14C236" w14:textId="77777777" w:rsidR="0093089D" w:rsidRPr="0093089D" w:rsidRDefault="0093089D" w:rsidP="0093089D">
      <w:r w:rsidRPr="0093089D">
        <w:t>Diese Bedingungen sollten sowohl allgemein begründete Aussagen als auch ausdrücklich bestimmte Gegenbeispiele und Ausschlussfälle berücksichtigen.</w:t>
      </w:r>
    </w:p>
    <w:p w14:paraId="196B7AF8" w14:textId="77777777" w:rsidR="0093089D" w:rsidRPr="0093089D" w:rsidRDefault="0093089D" w:rsidP="0093089D">
      <w:r w:rsidRPr="0093089D">
        <w:t>Eine mathematische Regel ist erst dann ausreichend beschrieben, wenn erkennbar wird, unter welchen Voraussetzungen sie angewendet werden darf und welche Schlussfolgerungen sie tatsächlich erlaubt.</w:t>
      </w:r>
    </w:p>
    <w:p w14:paraId="4B593E68" w14:textId="77777777" w:rsidR="0093089D" w:rsidRPr="0093089D" w:rsidRDefault="0093089D" w:rsidP="0093089D">
      <w:r w:rsidRPr="0093089D">
        <w:t>Die zehnte Forschungsfrage betrifft die didaktische Bedeutung mathematischer Begründungen.</w:t>
      </w:r>
    </w:p>
    <w:p w14:paraId="39BBEC1B" w14:textId="77777777" w:rsidR="0093089D" w:rsidRPr="0093089D" w:rsidRDefault="0093089D" w:rsidP="0093089D">
      <w:r w:rsidRPr="0093089D">
        <w:t>Eine formal konsistente Struktur kann für Lernende zunächst schwer zugänglich sein. Ebenso kann eine anschauliche Erklärung mathematisch unzureichend sein, wenn sie wesentliche Voraussetzungen verdeckt.</w:t>
      </w:r>
    </w:p>
    <w:p w14:paraId="795D96DB" w14:textId="77777777" w:rsidR="0093089D" w:rsidRPr="0093089D" w:rsidRDefault="0093089D" w:rsidP="0093089D">
      <w:r w:rsidRPr="0093089D">
        <w:t>Für die Untersuchung des FRZK müssen deshalb mathematische Gültigkeit und didaktische Verständlichkeit getrennt, aber aufeinander bezogen betrachtet werden.</w:t>
      </w:r>
    </w:p>
    <w:p w14:paraId="1671419A" w14:textId="77777777" w:rsidR="0093089D" w:rsidRPr="0093089D" w:rsidRDefault="0093089D" w:rsidP="0093089D">
      <w:r w:rsidRPr="0093089D">
        <w:t xml:space="preserve">Hanna untersucht in ihrer Arbeit </w:t>
      </w:r>
      <w:r w:rsidRPr="0093089D">
        <w:rPr>
          <w:i/>
          <w:iCs/>
        </w:rPr>
        <w:t>Proof, Explanation and Exploration</w:t>
      </w:r>
      <w:r w:rsidRPr="0093089D">
        <w:t xml:space="preserve"> unterschiedliche Funktionen mathematischer Beweise im Unterricht. Sie behandelt insbesondere die Beziehung zwischen der Gültigkeit mathematischer Aussagen, ihrer Erklärung und der Bedeutung von Visualisierungen für das mathematische Verständnis. Ihre Untersuchung verdeutlicht, dass eine mathematische Begründung sowohl der Absicherung einer Aussage als auch ihrer fachlichen Verständlichkeit dienen kann. {[Hanna, Gila (2000). Proof, Explanation and Exploration: An </w:t>
      </w:r>
      <w:proofErr w:type="spellStart"/>
      <w:r w:rsidRPr="0093089D">
        <w:t>Overview</w:t>
      </w:r>
      <w:proofErr w:type="spellEnd"/>
      <w:r w:rsidRPr="0093089D">
        <w:t xml:space="preserve">. Educational Studies in </w:t>
      </w:r>
      <w:proofErr w:type="spellStart"/>
      <w:r w:rsidRPr="0093089D">
        <w:t>Mathematics</w:t>
      </w:r>
      <w:proofErr w:type="spellEnd"/>
      <w:r w:rsidRPr="0093089D">
        <w:t>, 44(1–2), S. 5–23. DOI: 10.1023/A:1012737223465.</w:t>
      </w:r>
      <w:proofErr w:type="gramStart"/>
      <w:r w:rsidRPr="0093089D">
        <w:t>]}[</w:t>
      </w:r>
      <w:proofErr w:type="gramEnd"/>
      <w:r w:rsidRPr="0093089D">
        <w:t>[148]]</w:t>
      </w:r>
    </w:p>
    <w:p w14:paraId="11EE761B" w14:textId="77777777" w:rsidR="0093089D" w:rsidRPr="0093089D" w:rsidRDefault="0093089D" w:rsidP="0093089D">
      <w:r w:rsidRPr="0093089D">
        <w:t>Für das FRZK folgt daraus, dass die spätere mathematische Grundlegung nicht ausschließlich eine Sammlung formal formulierter Regeln bereitstellen sollte.</w:t>
      </w:r>
    </w:p>
    <w:p w14:paraId="0435B664" w14:textId="77777777" w:rsidR="0093089D" w:rsidRPr="0093089D" w:rsidRDefault="0093089D" w:rsidP="0093089D">
      <w:r w:rsidRPr="0093089D">
        <w:t>Die zugrunde liegenden Begriffe müssen auch so erklärt werden können, dass ihre Bedeutung und ihre Anwendungsgrenzen nachvollziehbar werden.</w:t>
      </w:r>
    </w:p>
    <w:p w14:paraId="1BA2BFDF" w14:textId="77777777" w:rsidR="0093089D" w:rsidRPr="0093089D" w:rsidRDefault="0093089D" w:rsidP="0093089D">
      <w:r w:rsidRPr="0093089D">
        <w:t>Dies ist insbesondere bei den gerichteten Nullzuständen wichtig.</w:t>
      </w:r>
    </w:p>
    <w:p w14:paraId="4DA78190" w14:textId="77777777" w:rsidR="0093089D" w:rsidRPr="0093089D" w:rsidRDefault="0093089D" w:rsidP="0093089D">
      <w:r w:rsidRPr="0093089D">
        <w:t>Ein Lernender muss erkennen können, weshalb eine zusätzliche Kennzeichnung der Annäherungsrichtung verwendet wird und welche Aussagen dadurch ermöglicht werden.</w:t>
      </w:r>
    </w:p>
    <w:p w14:paraId="2E2249F4" w14:textId="77777777" w:rsidR="0093089D" w:rsidRPr="0093089D" w:rsidRDefault="0093089D" w:rsidP="0093089D">
      <w:r w:rsidRPr="0093089D">
        <w:lastRenderedPageBreak/>
        <w:t>Dabei darf nicht der Eindruck entstehen, die gewöhnliche reelle null besitze bereits zwei unterschiedliche Werte.</w:t>
      </w:r>
    </w:p>
    <w:p w14:paraId="747BEAE8" w14:textId="77777777" w:rsidR="0093089D" w:rsidRPr="0093089D" w:rsidRDefault="0093089D" w:rsidP="0093089D">
      <w:r w:rsidRPr="0093089D">
        <w:t>Ebenso muss die Bedeutung des Orientierungserhalts bei der Skalarmultiplikation mit null so vermittelt werden, dass der Unterschied zwischen dem gewöhnlichen Nullvektor und einer zusätzlichen Zustandsinformation erkennbar bleibt.</w:t>
      </w:r>
    </w:p>
    <w:p w14:paraId="50EFBB3E" w14:textId="77777777" w:rsidR="0093089D" w:rsidRPr="0093089D" w:rsidRDefault="0093089D" w:rsidP="0093089D">
      <w:r w:rsidRPr="0093089D">
        <w:t>Eine solche Erklärung kann durch geeignete grafische Darstellungen unterstützt werden.</w:t>
      </w:r>
    </w:p>
    <w:p w14:paraId="17EF2832" w14:textId="77777777" w:rsidR="0093089D" w:rsidRPr="0093089D" w:rsidRDefault="0093089D" w:rsidP="0093089D">
      <w:r w:rsidRPr="0093089D">
        <w:t>Sie darf jedoch nicht an die Stelle der mathematischen Definition treten.</w:t>
      </w:r>
    </w:p>
    <w:p w14:paraId="4CE5C481" w14:textId="77777777" w:rsidR="0093089D" w:rsidRPr="0093089D" w:rsidRDefault="0093089D" w:rsidP="0093089D">
      <w:r w:rsidRPr="0093089D">
        <w:t>Auch die orthogonale Ausgangsorientierung muss didaktisch so erläutert werden, dass sie nicht als allgemeine geometrische Eigenschaft aller späteren funktionalen Zusammenhänge missverstanden wird.</w:t>
      </w:r>
    </w:p>
    <w:p w14:paraId="25B06780" w14:textId="77777777" w:rsidR="0093089D" w:rsidRPr="0093089D" w:rsidRDefault="0093089D" w:rsidP="0093089D">
      <w:r w:rsidRPr="0093089D">
        <w:t>Die mathematische Grundlegung muss hierfür hinreichend präzise Begriffe bereitstellen.</w:t>
      </w:r>
    </w:p>
    <w:p w14:paraId="7B7F5CC8" w14:textId="77777777" w:rsidR="0093089D" w:rsidRPr="0093089D" w:rsidRDefault="0093089D" w:rsidP="0093089D">
      <w:r w:rsidRPr="0093089D">
        <w:t>Erst auf dieser Grundlage kann die didaktische Darstellung sachgerecht entwickelt werden.</w:t>
      </w:r>
    </w:p>
    <w:p w14:paraId="60176934" w14:textId="77777777" w:rsidR="0093089D" w:rsidRPr="0093089D" w:rsidRDefault="0093089D" w:rsidP="0093089D">
      <w:r w:rsidRPr="0093089D">
        <w:t>Die elfte Forschungsfrage betrifft die wissenschaftliche Reichweite der vorgesehenen Konstruktion.</w:t>
      </w:r>
    </w:p>
    <w:p w14:paraId="7D2BD62A" w14:textId="77777777" w:rsidR="0093089D" w:rsidRPr="0093089D" w:rsidRDefault="0093089D" w:rsidP="0093089D">
      <w:r w:rsidRPr="0093089D">
        <w:t>Die mathematische Grundlegung des FRZK soll zunächst bestimmen, welche formalen Aussagen innerhalb der definierten Struktur gültig sind.</w:t>
      </w:r>
    </w:p>
    <w:p w14:paraId="15C40724" w14:textId="77777777" w:rsidR="0093089D" w:rsidRPr="0093089D" w:rsidRDefault="0093089D" w:rsidP="0093089D">
      <w:r w:rsidRPr="0093089D">
        <w:t>Daraus folgt noch keine Aussage über die physikalische Existenz entsprechender Zustände.</w:t>
      </w:r>
    </w:p>
    <w:p w14:paraId="1C52A98D" w14:textId="77777777" w:rsidR="0093089D" w:rsidRPr="0093089D" w:rsidRDefault="0093089D" w:rsidP="0093089D">
      <w:r w:rsidRPr="0093089D">
        <w:t>Eine physikalische Interpretation würde zusätzliche Modellannahmen verlangen.</w:t>
      </w:r>
    </w:p>
    <w:p w14:paraId="2A3F45EA" w14:textId="77777777" w:rsidR="0093089D" w:rsidRPr="0093089D" w:rsidRDefault="0093089D" w:rsidP="0093089D">
      <w:r w:rsidRPr="0093089D">
        <w:t>Ebenso wenig folgt aus einer mathematisch konsistenten Struktur, dass ihre Verwendung im Unterricht zu besseren Lernleistungen führt.</w:t>
      </w:r>
    </w:p>
    <w:p w14:paraId="5869E49E" w14:textId="77777777" w:rsidR="0093089D" w:rsidRPr="0093089D" w:rsidRDefault="0093089D" w:rsidP="0093089D">
      <w:r w:rsidRPr="0093089D">
        <w:t>Die verschiedenen wissenschaftlichen Anspruchsebenen müssen deshalb ausdrücklich getrennt bleiben.</w:t>
      </w:r>
    </w:p>
    <w:p w14:paraId="71746D98" w14:textId="77777777" w:rsidR="0093089D" w:rsidRPr="0093089D" w:rsidRDefault="0093089D" w:rsidP="0093089D">
      <w:r w:rsidRPr="0093089D">
        <w:t xml:space="preserve">Bunge behandelt in </w:t>
      </w:r>
      <w:r w:rsidRPr="0093089D">
        <w:rPr>
          <w:i/>
          <w:iCs/>
        </w:rPr>
        <w:t>Scientific Research I</w:t>
      </w:r>
      <w:r w:rsidRPr="0093089D">
        <w:t xml:space="preserve"> die begrifflichen und methodischen Grundlagen systematischer wissenschaftlicher Forschung. Dabei untersucht er unter anderem die Rolle von Begriffen, theoretischen Systemen und der geordneten Entwicklung wissenschaftlicher Aussagen. Seine Arbeit verdeutlicht die Bedeutung einer klar bestimmten theoretischen Struktur für die Formulierung und Prüfung wissenschaftlicher Behauptungen. {[Bunge, Mario (1967). Scientific Research I: The Search </w:t>
      </w:r>
      <w:proofErr w:type="spellStart"/>
      <w:r w:rsidRPr="0093089D">
        <w:t>for</w:t>
      </w:r>
      <w:proofErr w:type="spellEnd"/>
      <w:r w:rsidRPr="0093089D">
        <w:t xml:space="preserve"> System. Studies in </w:t>
      </w:r>
      <w:proofErr w:type="spellStart"/>
      <w:r w:rsidRPr="0093089D">
        <w:t>the</w:t>
      </w:r>
      <w:proofErr w:type="spellEnd"/>
      <w:r w:rsidRPr="0093089D">
        <w:t xml:space="preserve"> Foundations, </w:t>
      </w:r>
      <w:proofErr w:type="spellStart"/>
      <w:r w:rsidRPr="0093089D">
        <w:t>Methodology</w:t>
      </w:r>
      <w:proofErr w:type="spellEnd"/>
      <w:r w:rsidRPr="0093089D">
        <w:t xml:space="preserve"> and Philosophy </w:t>
      </w:r>
      <w:proofErr w:type="spellStart"/>
      <w:r w:rsidRPr="0093089D">
        <w:t>of</w:t>
      </w:r>
      <w:proofErr w:type="spellEnd"/>
      <w:r w:rsidRPr="0093089D">
        <w:t xml:space="preserve"> Science, Bd. 3/1. Berlin/Heidelberg: Springer.</w:t>
      </w:r>
      <w:proofErr w:type="gramStart"/>
      <w:r w:rsidRPr="0093089D">
        <w:t>]}[</w:t>
      </w:r>
      <w:proofErr w:type="gramEnd"/>
      <w:r w:rsidRPr="0093089D">
        <w:t>[149]]</w:t>
      </w:r>
    </w:p>
    <w:p w14:paraId="1A9D4526" w14:textId="77777777" w:rsidR="0093089D" w:rsidRPr="0093089D" w:rsidRDefault="0093089D" w:rsidP="0093089D">
      <w:r w:rsidRPr="0093089D">
        <w:t>Für meine Untersuchung ergibt sich daraus die Anforderung, die mathematische Grundlegung des FRZK nicht mit einer empirischen Bestätigung oder einer allgemeinen physikalischen Erklärung zu verwechseln.</w:t>
      </w:r>
    </w:p>
    <w:p w14:paraId="1E72900F" w14:textId="77777777" w:rsidR="0093089D" w:rsidRPr="0093089D" w:rsidRDefault="0093089D" w:rsidP="0093089D">
      <w:r w:rsidRPr="0093089D">
        <w:t>Eine mathematische Definition kann einen klar abgegrenzten Gegenstandsbereich eröffnen.</w:t>
      </w:r>
    </w:p>
    <w:p w14:paraId="2C0D4D57" w14:textId="77777777" w:rsidR="0093089D" w:rsidRPr="0093089D" w:rsidRDefault="0093089D" w:rsidP="0093089D">
      <w:r w:rsidRPr="0093089D">
        <w:t>Eine daraus abgeleitete Aussage besitzt zunächst Gültigkeit innerhalb der zugrunde gelegten mathematischen Voraussetzungen.</w:t>
      </w:r>
    </w:p>
    <w:p w14:paraId="155CDDCC" w14:textId="77777777" w:rsidR="0093089D" w:rsidRPr="0093089D" w:rsidRDefault="0093089D" w:rsidP="0093089D">
      <w:r w:rsidRPr="0093089D">
        <w:t>Soll diese Aussage auf einen physikalischen Sachverhalt übertragen werden, muss die entsprechende Modellzuordnung begründet werden.</w:t>
      </w:r>
    </w:p>
    <w:p w14:paraId="26B590C3" w14:textId="77777777" w:rsidR="0093089D" w:rsidRPr="0093089D" w:rsidRDefault="0093089D" w:rsidP="0093089D">
      <w:r w:rsidRPr="0093089D">
        <w:t>Soll dagegen eine didaktische Wirkung behauptet werden, ist eine geeignete Untersuchung mathematischer Lernleistungen erforderlich.</w:t>
      </w:r>
    </w:p>
    <w:p w14:paraId="1E7F3E6A" w14:textId="77777777" w:rsidR="0093089D" w:rsidRPr="0093089D" w:rsidRDefault="0093089D" w:rsidP="0093089D">
      <w:r w:rsidRPr="0093089D">
        <w:t xml:space="preserve">Damit ergeben sich für das FRZK drei voneinander unterscheidbare </w:t>
      </w:r>
      <w:proofErr w:type="spellStart"/>
      <w:r w:rsidRPr="0093089D">
        <w:t>Prüfwege</w:t>
      </w:r>
      <w:proofErr w:type="spellEnd"/>
      <w:r w:rsidRPr="0093089D">
        <w:t>.</w:t>
      </w:r>
    </w:p>
    <w:p w14:paraId="128A3D7B" w14:textId="77777777" w:rsidR="0093089D" w:rsidRPr="0093089D" w:rsidRDefault="0093089D" w:rsidP="0093089D">
      <w:r w:rsidRPr="0093089D">
        <w:lastRenderedPageBreak/>
        <w:t>Der erste betrifft die formale mathematische Tragfähigkeit. Hier sind die zugrunde gelegten Objekte, Operationen und Gültigkeitsbedingungen zu definieren und ihre Eigenschaften zu untersuchen.</w:t>
      </w:r>
    </w:p>
    <w:p w14:paraId="5C654A69" w14:textId="77777777" w:rsidR="0093089D" w:rsidRPr="0093089D" w:rsidRDefault="0093089D" w:rsidP="0093089D">
      <w:r w:rsidRPr="0093089D">
        <w:t>Der zweite betrifft die didaktische Verwendbarkeit. Hier ist zu prüfen, ob die vorgesehenen Darstellungen für geeignete mathematische Aufgaben verständlich und praktisch einsetzbar sind.</w:t>
      </w:r>
    </w:p>
    <w:p w14:paraId="34E476DC" w14:textId="77777777" w:rsidR="0093089D" w:rsidRPr="0093089D" w:rsidRDefault="0093089D" w:rsidP="0093089D">
      <w:r w:rsidRPr="0093089D">
        <w:t>Der dritte betrifft einen möglichen zusätzlichen Lernnutzen. Hier sind unter nachvollziehbaren Bedingungen Leistungen zu untersuchen, die sich auf Aufgabenverständnis, mathematische Beziehungen, Begründungsqualität oder Transfer beziehen.</w:t>
      </w:r>
    </w:p>
    <w:p w14:paraId="3BB0B229" w14:textId="77777777" w:rsidR="0093089D" w:rsidRPr="0093089D" w:rsidRDefault="0093089D" w:rsidP="0093089D">
      <w:r w:rsidRPr="0093089D">
        <w:t>Eine Aussage über einen dieser Bereiche darf nicht ohne weitere Begründung auf einen anderen übertragen werden.</w:t>
      </w:r>
    </w:p>
    <w:p w14:paraId="04AF9961" w14:textId="77777777" w:rsidR="0093089D" w:rsidRPr="0093089D" w:rsidRDefault="0093089D" w:rsidP="0093089D">
      <w:r w:rsidRPr="0093089D">
        <w:t>Besonders wichtig ist dies für die Bewertung möglicher Unterrichtsbeobachtungen.</w:t>
      </w:r>
    </w:p>
    <w:p w14:paraId="5F9BC07B" w14:textId="77777777" w:rsidR="0093089D" w:rsidRPr="0093089D" w:rsidRDefault="0093089D" w:rsidP="0093089D">
      <w:r w:rsidRPr="0093089D">
        <w:t>Wenn Lernende eine bestimmte Aufgabe unter Verwendung gerichteter Nullzustände leichter bearbeiten, kann dies ein Hinweis auf eine didaktisch geeignete Darstellung sein.</w:t>
      </w:r>
    </w:p>
    <w:p w14:paraId="753408E5" w14:textId="77777777" w:rsidR="0093089D" w:rsidRPr="0093089D" w:rsidRDefault="0093089D" w:rsidP="0093089D">
      <w:r w:rsidRPr="0093089D">
        <w:t>Es beweist jedoch nicht, dass sämtliche vorgesehenen FRZK-Rechenregeln mathematisch widerspruchsfrei sind.</w:t>
      </w:r>
    </w:p>
    <w:p w14:paraId="68462DB4" w14:textId="77777777" w:rsidR="0093089D" w:rsidRPr="0093089D" w:rsidRDefault="0093089D" w:rsidP="0093089D">
      <w:r w:rsidRPr="0093089D">
        <w:t>Wenn umgekehrt ein formaler Nachweis zeigt, dass eine bestimmte zusätzliche Operation innerhalb ihrer definierten Struktur eindeutig ist, folgt daraus nicht, dass ihre Einführung die mathematische Lernleistung verbessert.</w:t>
      </w:r>
    </w:p>
    <w:p w14:paraId="67543D9C" w14:textId="77777777" w:rsidR="0093089D" w:rsidRPr="0093089D" w:rsidRDefault="0093089D" w:rsidP="0093089D">
      <w:r w:rsidRPr="0093089D">
        <w:t>Ein solcher Vorteil müsste gesondert untersucht werden.</w:t>
      </w:r>
    </w:p>
    <w:p w14:paraId="25CC871B" w14:textId="77777777" w:rsidR="0093089D" w:rsidRPr="0093089D" w:rsidRDefault="0093089D" w:rsidP="0093089D">
      <w:r w:rsidRPr="0093089D">
        <w:t>Die zwölfte Forschungsfrage betrifft deshalb die Operationalisierung des möglichen didaktischen Mehrwerts.</w:t>
      </w:r>
    </w:p>
    <w:p w14:paraId="3267CCD5" w14:textId="77777777" w:rsidR="0093089D" w:rsidRPr="0093089D" w:rsidRDefault="0093089D" w:rsidP="0093089D">
      <w:r w:rsidRPr="0093089D">
        <w:t>Die bisher betrachtete Forschung zeigt, dass mathematisches Lernen nicht allein anhand richtiger Endergebnisse beurteilt werden sollte.</w:t>
      </w:r>
    </w:p>
    <w:p w14:paraId="5329DFCB" w14:textId="77777777" w:rsidR="0093089D" w:rsidRPr="0093089D" w:rsidRDefault="0093089D" w:rsidP="0093089D">
      <w:r w:rsidRPr="0093089D">
        <w:t xml:space="preserve">Insbesondere </w:t>
      </w:r>
      <w:proofErr w:type="gramStart"/>
      <w:r w:rsidRPr="0093089D">
        <w:t>sind</w:t>
      </w:r>
      <w:proofErr w:type="gramEnd"/>
      <w:r w:rsidRPr="0093089D">
        <w:t xml:space="preserve"> die Entwicklung begrifflichen Verständnisses, die Auswahl geeigneter Beziehungen, die Begründung eines Lösungswegs und die Fähigkeit zur Übertragung auf neue Aufgaben zu berücksichtigen.</w:t>
      </w:r>
    </w:p>
    <w:p w14:paraId="087B557A" w14:textId="77777777" w:rsidR="0093089D" w:rsidRPr="0093089D" w:rsidRDefault="0093089D" w:rsidP="0093089D">
      <w:r w:rsidRPr="0093089D">
        <w:t>Für das FRZK sind bereits vier entsprechende Bewertungsbereiche vorgesehen: die Identifikation gegebener und gesuchter Größen, die Beschreibung funktionaler Beziehungen, die Begründung des Lösungswegs und der Transfer auf neue Aufgaben.</w:t>
      </w:r>
    </w:p>
    <w:p w14:paraId="7E8ADDEB" w14:textId="77777777" w:rsidR="0093089D" w:rsidRPr="0093089D" w:rsidRDefault="0093089D" w:rsidP="0093089D">
      <w:r w:rsidRPr="0093089D">
        <w:t>Diese Bereiche können eine Grundlage für die spätere Evaluation bilden.</w:t>
      </w:r>
    </w:p>
    <w:p w14:paraId="30706DD8" w14:textId="77777777" w:rsidR="0093089D" w:rsidRPr="0093089D" w:rsidRDefault="0093089D" w:rsidP="0093089D">
      <w:r w:rsidRPr="0093089D">
        <w:t>Sie müssen jedoch unabhängig von der bloßen Einhaltung des FRZK-Darstellungsschemas beurteilt werden können.</w:t>
      </w:r>
    </w:p>
    <w:p w14:paraId="6432B97B" w14:textId="77777777" w:rsidR="0093089D" w:rsidRPr="0093089D" w:rsidRDefault="0093089D" w:rsidP="0093089D">
      <w:r w:rsidRPr="0093089D">
        <w:t>Ein Lernender, der eine mathematische Aufgabe mit etablierten Verfahren vollständig und fachlich richtig löst, darf nicht allein deshalb schlechter bewertet werden, weil er keine FRZK-Kennzeichnungen verwendet.</w:t>
      </w:r>
    </w:p>
    <w:p w14:paraId="09027E80" w14:textId="77777777" w:rsidR="0093089D" w:rsidRPr="0093089D" w:rsidRDefault="0093089D" w:rsidP="0093089D">
      <w:r w:rsidRPr="0093089D">
        <w:t>Umgekehrt darf eine vollständig ausgefüllte FRZK-Darstellung nicht automatisch als mathematisch richtige Lösung gelten.</w:t>
      </w:r>
    </w:p>
    <w:p w14:paraId="3FBBADAC" w14:textId="77777777" w:rsidR="0093089D" w:rsidRPr="0093089D" w:rsidRDefault="0093089D" w:rsidP="0093089D">
      <w:r w:rsidRPr="0093089D">
        <w:t>Die Bewertung muss sich auf die tatsächlich nachgewiesenen mathematischen Fähigkeiten beziehen.</w:t>
      </w:r>
    </w:p>
    <w:p w14:paraId="1E0269AA" w14:textId="77777777" w:rsidR="0093089D" w:rsidRPr="0093089D" w:rsidRDefault="0093089D" w:rsidP="0093089D">
      <w:r w:rsidRPr="0093089D">
        <w:lastRenderedPageBreak/>
        <w:t>Darüber hinaus muss der Umfang der Unterstützung berücksichtigt werden.</w:t>
      </w:r>
    </w:p>
    <w:p w14:paraId="5D9C71DA" w14:textId="77777777" w:rsidR="0093089D" w:rsidRPr="0093089D" w:rsidRDefault="0093089D" w:rsidP="0093089D">
      <w:r w:rsidRPr="0093089D">
        <w:t>Ein richtiges Ergebnis nach einer ausführlichen Erklärung der Lehrkraft ist nicht mit einem selbstständig entwickelten Lösungsweg gleichzusetzen.</w:t>
      </w:r>
    </w:p>
    <w:p w14:paraId="55C8A2E4" w14:textId="77777777" w:rsidR="0093089D" w:rsidRPr="0093089D" w:rsidRDefault="0093089D" w:rsidP="0093089D">
      <w:r w:rsidRPr="0093089D">
        <w:t>Beide Leistungen können innerhalb eines individuellen Lernprozesses bedeutsam sein. Für die empirische Untersuchung müssen sie jedoch unterscheidbar bleiben.</w:t>
      </w:r>
    </w:p>
    <w:p w14:paraId="0D1DF7D9" w14:textId="77777777" w:rsidR="0093089D" w:rsidRPr="0093089D" w:rsidRDefault="0093089D" w:rsidP="0093089D">
      <w:r w:rsidRPr="0093089D">
        <w:t>Daraus ergibt sich die Anforderung, fachliche Leistung und Unterstützungsbedarf getrennt zu dokumentieren.</w:t>
      </w:r>
    </w:p>
    <w:p w14:paraId="51B9EC57" w14:textId="77777777" w:rsidR="0093089D" w:rsidRPr="0093089D" w:rsidRDefault="0093089D" w:rsidP="0093089D">
      <w:r w:rsidRPr="0093089D">
        <w:t>Auch die Art der verwendeten Aufgaben muss berücksichtigt werden.</w:t>
      </w:r>
    </w:p>
    <w:p w14:paraId="64AC9B65" w14:textId="77777777" w:rsidR="0093089D" w:rsidRPr="0093089D" w:rsidRDefault="0093089D" w:rsidP="0093089D">
      <w:r w:rsidRPr="0093089D">
        <w:t>Ein besonders enger Transfer liegt beispielsweise vor, wenn ein bekanntes Verfahren lediglich auf andere Zahlenwerte angewendet wird.</w:t>
      </w:r>
    </w:p>
    <w:p w14:paraId="4CD27112" w14:textId="77777777" w:rsidR="0093089D" w:rsidRPr="0093089D" w:rsidRDefault="0093089D" w:rsidP="0093089D">
      <w:r w:rsidRPr="0093089D">
        <w:t>Ein weitergehender Transfer verlangt dagegen die Wiedererkennung relevanter mathematischer Beziehungen in einer veränderten Aufgabenstruktur.</w:t>
      </w:r>
    </w:p>
    <w:p w14:paraId="40489149" w14:textId="77777777" w:rsidR="0093089D" w:rsidRPr="0093089D" w:rsidRDefault="0093089D" w:rsidP="0093089D">
      <w:r w:rsidRPr="0093089D">
        <w:t>Die vorgesehene Evaluation muss deshalb ausdrücklich bestimmen, welche Transferleistung untersucht werden soll.</w:t>
      </w:r>
    </w:p>
    <w:p w14:paraId="3AFA7DE1" w14:textId="77777777" w:rsidR="0093089D" w:rsidRPr="0093089D" w:rsidRDefault="0093089D" w:rsidP="0093089D">
      <w:r w:rsidRPr="0093089D">
        <w:t>Die bloße Bezeichnung einer Aufgabe als neu reicht hierfür nicht aus.</w:t>
      </w:r>
    </w:p>
    <w:p w14:paraId="36BBEAD8" w14:textId="77777777" w:rsidR="0093089D" w:rsidRPr="0093089D" w:rsidRDefault="0093089D" w:rsidP="0093089D">
      <w:r w:rsidRPr="0093089D">
        <w:t>Ein weiterer Prüfpunkt betrifft die Bearbeitungszeit.</w:t>
      </w:r>
    </w:p>
    <w:p w14:paraId="622D2C98" w14:textId="77777777" w:rsidR="0093089D" w:rsidRPr="0093089D" w:rsidRDefault="0093089D" w:rsidP="0093089D">
      <w:r w:rsidRPr="0093089D">
        <w:t>Eine zusätzliche Darstellung kann zwar zu einer längeren Bearbeitungszeit führen, gleichzeitig aber die Begründungsqualität verbessern.</w:t>
      </w:r>
    </w:p>
    <w:p w14:paraId="7A14B209" w14:textId="77777777" w:rsidR="0093089D" w:rsidRPr="0093089D" w:rsidRDefault="0093089D" w:rsidP="0093089D">
      <w:r w:rsidRPr="0093089D">
        <w:t>Ebenso kann eine kürzere Bearbeitung ein Zeichen zunehmender Sicherheit sein, ohne dass das zugrunde liegende mathematische Verständnis tatsächlich gewachsen ist.</w:t>
      </w:r>
    </w:p>
    <w:p w14:paraId="06FEF5EA" w14:textId="77777777" w:rsidR="0093089D" w:rsidRPr="0093089D" w:rsidRDefault="0093089D" w:rsidP="0093089D">
      <w:r w:rsidRPr="0093089D">
        <w:t>Deshalb darf die Bearbeitungszeit nicht isoliert als Maß des didaktischen Erfolgs verwendet werden.</w:t>
      </w:r>
    </w:p>
    <w:p w14:paraId="7E2CC22F" w14:textId="77777777" w:rsidR="0093089D" w:rsidRPr="0093089D" w:rsidRDefault="0093089D" w:rsidP="0093089D">
      <w:r w:rsidRPr="0093089D">
        <w:t>Ihre Bedeutung muss im Zusammenhang mit der fachlichen Qualität und der Selbstständigkeit der Aufgabenbearbeitung beurteilt werden.</w:t>
      </w:r>
    </w:p>
    <w:p w14:paraId="16227D69" w14:textId="77777777" w:rsidR="0093089D" w:rsidRPr="0093089D" w:rsidRDefault="0093089D" w:rsidP="0093089D">
      <w:r w:rsidRPr="0093089D">
        <w:t>Die dreizehnte Forschungsfrage betrifft die geeignete empirische Untersuchungsform.</w:t>
      </w:r>
    </w:p>
    <w:p w14:paraId="4431F432" w14:textId="77777777" w:rsidR="0093089D" w:rsidRPr="0093089D" w:rsidRDefault="0093089D" w:rsidP="0093089D">
      <w:r w:rsidRPr="0093089D">
        <w:t>Die bisher vorgesehene Untersuchung mit ungefähr 25 Lernenden kann einen geeigneten Ausgangspunkt für eine entwicklungsorientierte Erprobung bilden.</w:t>
      </w:r>
    </w:p>
    <w:p w14:paraId="4B71EDD7" w14:textId="77777777" w:rsidR="0093089D" w:rsidRPr="0093089D" w:rsidRDefault="0093089D" w:rsidP="0093089D">
      <w:r w:rsidRPr="0093089D">
        <w:t>Sie kann dazu dienen, die Verständlichkeit der Darstellungen zu untersuchen, wiederkehrende Schwierigkeiten zu identifizieren und die vorgesehenen Bewertungsverfahren zu erproben.</w:t>
      </w:r>
    </w:p>
    <w:p w14:paraId="6CBE3C7A" w14:textId="77777777" w:rsidR="0093089D" w:rsidRPr="0093089D" w:rsidRDefault="0093089D" w:rsidP="0093089D">
      <w:r w:rsidRPr="0093089D">
        <w:t>Ein allgemeiner kausaler Wirksamkeitsnachweis lässt sich daraus jedoch nicht allein durch die Gegenüberstellung von Leistungen vor und nach einer Lernphase ableiten.</w:t>
      </w:r>
    </w:p>
    <w:p w14:paraId="5922F953" w14:textId="77777777" w:rsidR="0093089D" w:rsidRPr="0093089D" w:rsidRDefault="0093089D" w:rsidP="0093089D">
      <w:r w:rsidRPr="0093089D">
        <w:t>Eine solche Untersuchung müsste die bereits in Abschnitt 2.6 beschriebenen methodischen Grenzen berücksichtigen.</w:t>
      </w:r>
    </w:p>
    <w:p w14:paraId="2DC3B94C" w14:textId="77777777" w:rsidR="0093089D" w:rsidRPr="0093089D" w:rsidRDefault="0093089D" w:rsidP="0093089D">
      <w:r w:rsidRPr="0093089D">
        <w:t xml:space="preserve">Insbesondere </w:t>
      </w:r>
      <w:proofErr w:type="gramStart"/>
      <w:r w:rsidRPr="0093089D">
        <w:t>sind</w:t>
      </w:r>
      <w:proofErr w:type="gramEnd"/>
      <w:r w:rsidRPr="0093089D">
        <w:t xml:space="preserve"> die Rolle der betreuenden Lehrkraft, die Ausgangsleistungen der Lernenden, die Schwierigkeit der Aufgaben und die Art der gegebenen Unterstützung zu dokumentieren.</w:t>
      </w:r>
    </w:p>
    <w:p w14:paraId="48A871C6" w14:textId="77777777" w:rsidR="0093089D" w:rsidRPr="0093089D" w:rsidRDefault="0093089D" w:rsidP="0093089D">
      <w:r w:rsidRPr="0093089D">
        <w:t>Daraus folgt, dass eine erste Erprobung und eine weiterführende Wirksamkeitsuntersuchung unterschiedliche Funktionen besitzen.</w:t>
      </w:r>
    </w:p>
    <w:p w14:paraId="0121989E" w14:textId="77777777" w:rsidR="0093089D" w:rsidRPr="0093089D" w:rsidRDefault="0093089D" w:rsidP="0093089D">
      <w:r w:rsidRPr="0093089D">
        <w:t>Die erste kann zur Entwicklung des Verfahrens beitragen.</w:t>
      </w:r>
    </w:p>
    <w:p w14:paraId="00E89728" w14:textId="77777777" w:rsidR="0093089D" w:rsidRPr="0093089D" w:rsidRDefault="0093089D" w:rsidP="0093089D">
      <w:r w:rsidRPr="0093089D">
        <w:lastRenderedPageBreak/>
        <w:t>Die zweite müsste unter geeigneten Vergleichsbedingungen prüfen, ob sich ein spezifischer zusätzlicher Beitrag des FRZK nachweisen lässt.</w:t>
      </w:r>
    </w:p>
    <w:p w14:paraId="75FB7E05" w14:textId="77777777" w:rsidR="0093089D" w:rsidRPr="0093089D" w:rsidRDefault="0093089D" w:rsidP="0093089D">
      <w:r w:rsidRPr="0093089D">
        <w:t>Dabei ist besonders wichtig, dass die Vergleichsbedingung fachlich angemessen ist.</w:t>
      </w:r>
    </w:p>
    <w:p w14:paraId="4C1E7CC3" w14:textId="77777777" w:rsidR="0093089D" w:rsidRPr="0093089D" w:rsidRDefault="0093089D" w:rsidP="0093089D">
      <w:r w:rsidRPr="0093089D">
        <w:t>Eine FRZK-Darstellung darf nicht mit einer unzureichend erklärten oder absichtlich ungeordneten Aufgabenbearbeitung verglichen werden, wenn daraus Aussagen über ihre Überlegenheit gegenüber etablierten Verfahren abgeleitet werden sollen.</w:t>
      </w:r>
    </w:p>
    <w:p w14:paraId="48A52892" w14:textId="77777777" w:rsidR="0093089D" w:rsidRPr="0093089D" w:rsidRDefault="0093089D" w:rsidP="0093089D">
      <w:r w:rsidRPr="0093089D">
        <w:t>Vielmehr müsste ein Vergleich mit einer geeigneten bereits vorhandenen Darstellungs- oder Problemlösemethode erfolgen.</w:t>
      </w:r>
    </w:p>
    <w:p w14:paraId="031239D1" w14:textId="77777777" w:rsidR="0093089D" w:rsidRPr="0093089D" w:rsidRDefault="0093089D" w:rsidP="0093089D">
      <w:r w:rsidRPr="0093089D">
        <w:t>Die Untersuchung sollte darüber hinaus zwischen dem allgemeinen FRZK-Ordnungsrahmen und seiner besonderen symbolischen Rechnung unterscheiden.</w:t>
      </w:r>
    </w:p>
    <w:p w14:paraId="6D40B30E" w14:textId="77777777" w:rsidR="0093089D" w:rsidRPr="0093089D" w:rsidRDefault="0093089D" w:rsidP="0093089D">
      <w:r w:rsidRPr="0093089D">
        <w:t>Ein möglicher Vorteil beim Erkennen gegebener und gesuchter Größen wäre zunächst ein Befund zur allgemeinen Aufgabenstrukturierung.</w:t>
      </w:r>
    </w:p>
    <w:p w14:paraId="66221FC4" w14:textId="77777777" w:rsidR="0093089D" w:rsidRPr="0093089D" w:rsidRDefault="0093089D" w:rsidP="0093089D">
      <w:r w:rsidRPr="0093089D">
        <w:t>Er würde nicht automatisch den zusätzlichen Einsatz gerichteter Null- oder Unendlichkeitszustände rechtfertigen.</w:t>
      </w:r>
    </w:p>
    <w:p w14:paraId="4629808A" w14:textId="77777777" w:rsidR="0093089D" w:rsidRPr="0093089D" w:rsidRDefault="0093089D" w:rsidP="0093089D">
      <w:r w:rsidRPr="0093089D">
        <w:t>Deren didaktischer Nutzen müsste vielmehr anhand geeigneter Aufgaben gesondert untersucht werden.</w:t>
      </w:r>
    </w:p>
    <w:p w14:paraId="4134FBE9" w14:textId="77777777" w:rsidR="0093089D" w:rsidRPr="0093089D" w:rsidRDefault="0093089D" w:rsidP="0093089D">
      <w:r w:rsidRPr="0093089D">
        <w:t>Auch das Ergebnis einer solchen Untersuchung muss offenbleiben.</w:t>
      </w:r>
    </w:p>
    <w:p w14:paraId="28B0E1F4" w14:textId="77777777" w:rsidR="0093089D" w:rsidRPr="0093089D" w:rsidRDefault="0093089D" w:rsidP="0093089D">
      <w:r w:rsidRPr="0093089D">
        <w:t>Es könnte sich zeigen, dass die allgemeine Strukturierung mathematischer Aufgaben hilfreich ist, während die besondere Symbolik keinen zusätzlichen Nutzen besitzt.</w:t>
      </w:r>
    </w:p>
    <w:p w14:paraId="24D90BFC" w14:textId="77777777" w:rsidR="0093089D" w:rsidRPr="0093089D" w:rsidRDefault="0093089D" w:rsidP="0093089D">
      <w:r w:rsidRPr="0093089D">
        <w:t>Ebenso könnte sich ergeben, dass die gerichteten Nullzustände bei ausgewählten Grenzwertaufgaben bestimmte Fehler reduzieren, während sie bei anderen Aufgaben unnötige Schwierigkeiten verursachen.</w:t>
      </w:r>
    </w:p>
    <w:p w14:paraId="35AD7AD2" w14:textId="77777777" w:rsidR="0093089D" w:rsidRPr="0093089D" w:rsidRDefault="0093089D" w:rsidP="0093089D">
      <w:r w:rsidRPr="0093089D">
        <w:t>Ein weiteres mögliches Ergebnis wäre, dass die Wirkung wesentlich von der Qualität der betreuenden Erklärungen abhängt.</w:t>
      </w:r>
    </w:p>
    <w:p w14:paraId="5B4D8D93" w14:textId="77777777" w:rsidR="0093089D" w:rsidRPr="0093089D" w:rsidRDefault="0093089D" w:rsidP="0093089D">
      <w:r w:rsidRPr="0093089D">
        <w:t>In diesem Fall müsste der Beitrag des FRZK entsprechend eingeschränkt werden.</w:t>
      </w:r>
    </w:p>
    <w:p w14:paraId="493D1E96" w14:textId="77777777" w:rsidR="0093089D" w:rsidRPr="0093089D" w:rsidRDefault="0093089D" w:rsidP="0093089D">
      <w:r w:rsidRPr="0093089D">
        <w:t>Eine wissenschaftlich angemessene Evaluation soll solche Unterschiede sichtbar machen und nicht durch eine einzige allgemeine Erfolgsbehauptung verdecken.</w:t>
      </w:r>
    </w:p>
    <w:p w14:paraId="48CB46B2" w14:textId="77777777" w:rsidR="0093089D" w:rsidRPr="0093089D" w:rsidRDefault="0093089D" w:rsidP="0093089D">
      <w:r w:rsidRPr="0093089D">
        <w:t>Die vierzehnte Forschungsfrage betrifft die genaue Formulierung der verbleibenden Forschungslücke.</w:t>
      </w:r>
    </w:p>
    <w:p w14:paraId="3963EB36" w14:textId="77777777" w:rsidR="0093089D" w:rsidRPr="0093089D" w:rsidRDefault="0093089D" w:rsidP="0093089D">
      <w:r w:rsidRPr="0093089D">
        <w:t>Aus der bisherigen Literatur lässt sich nicht begründen, dass ein umfassender Mangel an Verfahren zur mathematischen Strukturierung oder zur Darstellung gerichteter Grenzprozesse besteht.</w:t>
      </w:r>
    </w:p>
    <w:p w14:paraId="49435A92" w14:textId="77777777" w:rsidR="0093089D" w:rsidRPr="0093089D" w:rsidRDefault="0093089D" w:rsidP="0093089D">
      <w:r w:rsidRPr="0093089D">
        <w:t>Ebenso wenig lässt sich aus der Literaturuntersuchung folgern, dass das FRZK bereits eine mathematisch neue oder didaktisch überlegene Struktur darstellt.</w:t>
      </w:r>
    </w:p>
    <w:p w14:paraId="37F678B8" w14:textId="77777777" w:rsidR="0093089D" w:rsidRPr="0093089D" w:rsidRDefault="0093089D" w:rsidP="0093089D">
      <w:r w:rsidRPr="0093089D">
        <w:t>Eine wissenschaftlich tragfähige Forschungslücke muss deshalb als konkret überprüfbare Frage formuliert werden.</w:t>
      </w:r>
    </w:p>
    <w:p w14:paraId="0581F0FB" w14:textId="77777777" w:rsidR="0093089D" w:rsidRPr="0093089D" w:rsidRDefault="0093089D" w:rsidP="0093089D">
      <w:r w:rsidRPr="0093089D">
        <w:t>Für die mathematische Ebene besteht sie darin, zu klären, ob die vorgesehenen FRZK-Zustände und Operationen innerhalb eines begrenzten formalen Rahmens eindeutig und miteinander verträglich definiert werden können.</w:t>
      </w:r>
    </w:p>
    <w:p w14:paraId="65068142" w14:textId="77777777" w:rsidR="0093089D" w:rsidRPr="0093089D" w:rsidRDefault="0093089D" w:rsidP="0093089D">
      <w:r w:rsidRPr="0093089D">
        <w:lastRenderedPageBreak/>
        <w:t>Hierzu gehören insbesondere die symbolischen Unendlichkeitszustände, die gerichteten Nullzustände, die orientierungserhaltende Behandlung der Skalarmultiplikation mit null und die orthogonale Ausgangsorientierung im Grenzzustand null.</w:t>
      </w:r>
    </w:p>
    <w:p w14:paraId="4599A408" w14:textId="77777777" w:rsidR="0093089D" w:rsidRPr="0093089D" w:rsidRDefault="0093089D" w:rsidP="0093089D">
      <w:r w:rsidRPr="0093089D">
        <w:t>Ein wesentlicher Teil dieser Frage betrifft die Beziehung zu bereits vorhandenen mathematischen Strukturen.</w:t>
      </w:r>
    </w:p>
    <w:p w14:paraId="3236A5B1" w14:textId="77777777" w:rsidR="0093089D" w:rsidRPr="0093089D" w:rsidRDefault="0093089D" w:rsidP="0093089D">
      <w:r w:rsidRPr="0093089D">
        <w:t>Es muss untersucht werden, ob die vorgesehenen zusätzlichen Objekte tatsächlich neue mathematische Eigenschaften besitzen oder ob sie bestimmte bereits verfügbare Informationen in einer anderen Form repräsentieren.</w:t>
      </w:r>
    </w:p>
    <w:p w14:paraId="757F4885" w14:textId="77777777" w:rsidR="0093089D" w:rsidRPr="0093089D" w:rsidRDefault="0093089D" w:rsidP="0093089D">
      <w:r w:rsidRPr="0093089D">
        <w:t>Eine solche Untersuchung kann auch zu dem Ergebnis führen, dass einzelne FRZK-Eigenschaften als alternative Notation oder als Kombination bekannter mathematischer Konzepte einzuordnen sind.</w:t>
      </w:r>
    </w:p>
    <w:p w14:paraId="2F0E12A0" w14:textId="77777777" w:rsidR="0093089D" w:rsidRPr="0093089D" w:rsidRDefault="0093089D" w:rsidP="0093089D">
      <w:r w:rsidRPr="0093089D">
        <w:t>Dies würde ihre mögliche didaktische Bedeutung nicht grundsätzlich ausschließen.</w:t>
      </w:r>
    </w:p>
    <w:p w14:paraId="49ED44CA" w14:textId="77777777" w:rsidR="0093089D" w:rsidRPr="0093089D" w:rsidRDefault="0093089D" w:rsidP="0093089D">
      <w:r w:rsidRPr="0093089D">
        <w:t>Es würde jedoch den Anspruch einer eigenständigen mathematischen Neuerung entsprechend begrenzen.</w:t>
      </w:r>
    </w:p>
    <w:p w14:paraId="2E74C9DB" w14:textId="77777777" w:rsidR="0093089D" w:rsidRPr="0093089D" w:rsidRDefault="0093089D" w:rsidP="0093089D">
      <w:r w:rsidRPr="0093089D">
        <w:t>Für die didaktische Ebene besteht die Forschungslücke dagegen darin, zu prüfen, ob die konkrete FRZK-Darstellung unter bestimmten Lernbedingungen gegenüber geeigneten vorhandenen Verfahren einen zusätzlichen Nutzen besitzt.</w:t>
      </w:r>
    </w:p>
    <w:p w14:paraId="5170B38B" w14:textId="77777777" w:rsidR="0093089D" w:rsidRPr="0093089D" w:rsidRDefault="0093089D" w:rsidP="0093089D">
      <w:r w:rsidRPr="0093089D">
        <w:t>Dieser Nutzen müsste anhand ausdrücklich bestimmter mathematischer Leistungen untersucht werden.</w:t>
      </w:r>
    </w:p>
    <w:p w14:paraId="6BA4C54B" w14:textId="77777777" w:rsidR="0093089D" w:rsidRPr="0093089D" w:rsidRDefault="0093089D" w:rsidP="0093089D">
      <w:r w:rsidRPr="0093089D">
        <w:t>Dazu gehören insbesondere das Erkennen relevanter Größen und funktionaler Beziehungen, die Beachtung von Gültigkeitsbedingungen, die Begründung mathematischer Lösungswege und die Übertragung erworbener Kenntnisse auf neue Aufgaben.</w:t>
      </w:r>
    </w:p>
    <w:p w14:paraId="2B31BA5F" w14:textId="77777777" w:rsidR="0093089D" w:rsidRPr="0093089D" w:rsidRDefault="0093089D" w:rsidP="0093089D">
      <w:r w:rsidRPr="0093089D">
        <w:t>Eine solche Untersuchung darf nicht voraussetzen, dass die mathematische Eigenständigkeit einer zusätzlichen Symbolik bereits ihren didaktischen Nutzen begründet.</w:t>
      </w:r>
    </w:p>
    <w:p w14:paraId="2DC7862F" w14:textId="77777777" w:rsidR="0093089D" w:rsidRPr="0093089D" w:rsidRDefault="0093089D" w:rsidP="0093089D">
      <w:r w:rsidRPr="0093089D">
        <w:t>Ebenso darf eine positive Unterrichtsbeobachtung nicht als Ersatz für die mathematische Prüfung der betreffenden Regeln verwendet werden.</w:t>
      </w:r>
    </w:p>
    <w:p w14:paraId="5A739157" w14:textId="77777777" w:rsidR="0093089D" w:rsidRPr="0093089D" w:rsidRDefault="0093089D" w:rsidP="0093089D">
      <w:r w:rsidRPr="0093089D">
        <w:t>Die fünfzehnte Forschungsfrage betrifft die Reihenfolge der weiteren wissenschaftlichen Arbeit.</w:t>
      </w:r>
    </w:p>
    <w:p w14:paraId="1E9B8F66" w14:textId="77777777" w:rsidR="0093089D" w:rsidRPr="0093089D" w:rsidRDefault="0093089D" w:rsidP="0093089D">
      <w:r w:rsidRPr="0093089D">
        <w:t>Aus den bisherigen Ergebnissen ergibt sich für mich, dass die mathematische Grundlegung des FRZK vor einer umfassenden empirischen Untersuchung seiner besonderen symbolischen Operationen abgeschlossen beziehungsweise ausreichend präzisiert sein muss.</w:t>
      </w:r>
    </w:p>
    <w:p w14:paraId="50D8F8E5" w14:textId="77777777" w:rsidR="0093089D" w:rsidRPr="0093089D" w:rsidRDefault="0093089D" w:rsidP="0093089D">
      <w:r w:rsidRPr="0093089D">
        <w:t>Eine empirische Untersuchung kann nur dann eindeutig interpretierbare Ergebnisse liefern, wenn klar bestimmt ist, welches mathematische Verfahren tatsächlich eingesetzt wurde.</w:t>
      </w:r>
    </w:p>
    <w:p w14:paraId="2ED155EA" w14:textId="77777777" w:rsidR="0093089D" w:rsidRPr="0093089D" w:rsidRDefault="0093089D" w:rsidP="0093089D">
      <w:r w:rsidRPr="0093089D">
        <w:t>Werden während einer Untersuchung wesentliche Rechenregeln verändert, beziehen sich die einzelnen Beobachtungen möglicherweise auf unterschiedliche mathematische Strukturen.</w:t>
      </w:r>
    </w:p>
    <w:p w14:paraId="2FD9BAFD" w14:textId="77777777" w:rsidR="0093089D" w:rsidRPr="0093089D" w:rsidRDefault="0093089D" w:rsidP="0093089D">
      <w:r w:rsidRPr="0093089D">
        <w:t>Eine gemeinsame Bewertung wäre dann nur unter ausdrücklicher Berücksichtigung dieser Änderungen möglich.</w:t>
      </w:r>
    </w:p>
    <w:p w14:paraId="4EE7529A" w14:textId="77777777" w:rsidR="0093089D" w:rsidRPr="0093089D" w:rsidRDefault="0093089D" w:rsidP="0093089D">
      <w:r w:rsidRPr="0093089D">
        <w:t>Für die weitere Entwicklung erscheint mir deshalb eine klare Abfolge erforderlich.</w:t>
      </w:r>
    </w:p>
    <w:p w14:paraId="1B58BDDB" w14:textId="77777777" w:rsidR="0093089D" w:rsidRPr="0093089D" w:rsidRDefault="0093089D" w:rsidP="0093089D">
      <w:r w:rsidRPr="0093089D">
        <w:t>Zunächst sind die grundlegenden mathematischen Gegenstände und Zustände des FRZK zu definieren.</w:t>
      </w:r>
    </w:p>
    <w:p w14:paraId="36784138" w14:textId="77777777" w:rsidR="0093089D" w:rsidRPr="0093089D" w:rsidRDefault="0093089D" w:rsidP="0093089D">
      <w:r w:rsidRPr="0093089D">
        <w:lastRenderedPageBreak/>
        <w:t>Anschließend müssen die zulässigen Operationen, ihre Voraussetzungen und ihre Gültigkeitsgrenzen festgelegt werden.</w:t>
      </w:r>
    </w:p>
    <w:p w14:paraId="3E6ABFD6" w14:textId="77777777" w:rsidR="0093089D" w:rsidRPr="0093089D" w:rsidRDefault="0093089D" w:rsidP="0093089D">
      <w:r w:rsidRPr="0093089D">
        <w:t>Darauf aufbauend ist zu untersuchen, welche Eigenschaften sich aus diesen Definitionen nachweisen lassen und welche Eigenschaften ausdrücklich ausgeschlossen werden müssen.</w:t>
      </w:r>
    </w:p>
    <w:p w14:paraId="204E3AF4" w14:textId="77777777" w:rsidR="0093089D" w:rsidRPr="0093089D" w:rsidRDefault="0093089D" w:rsidP="0093089D">
      <w:r w:rsidRPr="0093089D">
        <w:t>Erst danach sollten die besonderen symbolischen Regeln in einer stabilen didaktischen Fassung für geeignete Aufgaben verwendet werden.</w:t>
      </w:r>
    </w:p>
    <w:p w14:paraId="74385DAE" w14:textId="77777777" w:rsidR="0093089D" w:rsidRPr="0093089D" w:rsidRDefault="0093089D" w:rsidP="0093089D">
      <w:r w:rsidRPr="0093089D">
        <w:t>Diese Abfolge schließt eine wechselseitige Rückwirkung zwischen mathematischer und didaktischer Entwicklung nicht aus.</w:t>
      </w:r>
    </w:p>
    <w:p w14:paraId="316EE182" w14:textId="77777777" w:rsidR="0093089D" w:rsidRPr="0093089D" w:rsidRDefault="0093089D" w:rsidP="0093089D">
      <w:r w:rsidRPr="0093089D">
        <w:t>Wenn eine Erprobung zeigt, dass eine Definition missverständlich ist, kann dies Anlass für eine präzisere mathematische oder sprachliche Formulierung sein.</w:t>
      </w:r>
    </w:p>
    <w:p w14:paraId="05CE1777" w14:textId="77777777" w:rsidR="0093089D" w:rsidRPr="0093089D" w:rsidRDefault="0093089D" w:rsidP="0093089D">
      <w:r w:rsidRPr="0093089D">
        <w:t>Dabei muss jedoch unterschieden werden, ob lediglich die Erklärung verbessert oder die mathematische Struktur selbst verändert wird.</w:t>
      </w:r>
    </w:p>
    <w:p w14:paraId="4E66DE89" w14:textId="77777777" w:rsidR="0093089D" w:rsidRPr="0093089D" w:rsidRDefault="0093089D" w:rsidP="0093089D">
      <w:r w:rsidRPr="0093089D">
        <w:t>Eine Veränderung der mathematischen Struktur verlangt gegebenenfalls eine erneute Prüfung ihrer Eigenschaften.</w:t>
      </w:r>
    </w:p>
    <w:p w14:paraId="5B741159" w14:textId="77777777" w:rsidR="0093089D" w:rsidRPr="0093089D" w:rsidRDefault="0093089D" w:rsidP="0093089D">
      <w:r w:rsidRPr="0093089D">
        <w:t>Damit wird die Bedeutung einer nachvollziehbaren Dokumentation sichtbar.</w:t>
      </w:r>
    </w:p>
    <w:p w14:paraId="0ECA6C89" w14:textId="77777777" w:rsidR="0093089D" w:rsidRPr="0093089D" w:rsidRDefault="0093089D" w:rsidP="0093089D">
      <w:r w:rsidRPr="0093089D">
        <w:t>Für jede mathematische Definition muss erkennbar sein, auf welchen Voraussetzungen sie beruht und welche weiteren Aussagen aus ihr abgeleitet werden.</w:t>
      </w:r>
    </w:p>
    <w:p w14:paraId="06B27826" w14:textId="77777777" w:rsidR="0093089D" w:rsidRPr="0093089D" w:rsidRDefault="0093089D" w:rsidP="0093089D">
      <w:r w:rsidRPr="0093089D">
        <w:t>Gleiches gilt für Änderungen am Darstellungsverfahren.</w:t>
      </w:r>
    </w:p>
    <w:p w14:paraId="07B7FC03" w14:textId="77777777" w:rsidR="0093089D" w:rsidRPr="0093089D" w:rsidRDefault="0093089D" w:rsidP="0093089D">
      <w:r w:rsidRPr="0093089D">
        <w:t>Diese Dokumentation dient nicht allein der technischen Nachvollziehbarkeit. Sie ermöglicht auch eine wissenschaftlich überprüfbare Trennung zwischen ursprünglichen Annahmen, neu gewonnenen Erkenntnissen und späteren Entwicklungsentscheidungen.</w:t>
      </w:r>
    </w:p>
    <w:p w14:paraId="384BA707" w14:textId="77777777" w:rsidR="0093089D" w:rsidRPr="0093089D" w:rsidRDefault="0093089D" w:rsidP="0093089D">
      <w:r w:rsidRPr="0093089D">
        <w:t>Die sechzehnte Forschungsfrage betrifft die Anforderungen an den methodisch-didaktischen Darstellungsrahmen selbst.</w:t>
      </w:r>
    </w:p>
    <w:p w14:paraId="49538A43" w14:textId="77777777" w:rsidR="0093089D" w:rsidRPr="0093089D" w:rsidRDefault="0093089D" w:rsidP="0093089D">
      <w:r w:rsidRPr="0093089D">
        <w:t>Das FRZK soll mathematische Aufgaben nicht unnötig verkomplizieren.</w:t>
      </w:r>
    </w:p>
    <w:p w14:paraId="24EC1A90" w14:textId="77777777" w:rsidR="0093089D" w:rsidRPr="0093089D" w:rsidRDefault="0093089D" w:rsidP="0093089D">
      <w:r w:rsidRPr="0093089D">
        <w:t>Eine gemeinsame Struktur ist nur dann zweckmäßig, wenn sie die für eine Aufgabe relevanten Informationen erkennbar macht, ohne zusätzliche und fachlich nicht benötigte Festlegungen einzuführen.</w:t>
      </w:r>
    </w:p>
    <w:p w14:paraId="10C3C136" w14:textId="77777777" w:rsidR="0093089D" w:rsidRPr="0093089D" w:rsidRDefault="0093089D" w:rsidP="0093089D">
      <w:r w:rsidRPr="0093089D">
        <w:t>Daraus ergibt sich die Anforderung, den Darstellungsrahmen ausreichend flexibel zu gestalten.</w:t>
      </w:r>
    </w:p>
    <w:p w14:paraId="40D7DF40" w14:textId="77777777" w:rsidR="0093089D" w:rsidRPr="0093089D" w:rsidRDefault="0093089D" w:rsidP="0093089D">
      <w:r w:rsidRPr="0093089D">
        <w:t>Nicht jede Aufgabe benötigt sämtliche vorgesehenen Darstellungsmerkmale.</w:t>
      </w:r>
    </w:p>
    <w:p w14:paraId="349C81A7" w14:textId="77777777" w:rsidR="0093089D" w:rsidRPr="0093089D" w:rsidRDefault="0093089D" w:rsidP="0093089D">
      <w:r w:rsidRPr="0093089D">
        <w:t>Bei einer einfachen algebraischen Beziehung kann eine knappe gewöhnliche Rechnung vollständig ausreichen.</w:t>
      </w:r>
    </w:p>
    <w:p w14:paraId="7326B09E" w14:textId="77777777" w:rsidR="0093089D" w:rsidRPr="0093089D" w:rsidRDefault="0093089D" w:rsidP="0093089D">
      <w:r w:rsidRPr="0093089D">
        <w:t>Bei einer komplexeren Modellierungsaufgabe kann dagegen eine zusätzliche Ordnung gegebener und gesuchter Größen, funktionaler Beziehungen und Gültigkeitsbedingungen hilfreich sein.</w:t>
      </w:r>
    </w:p>
    <w:p w14:paraId="2E528C25" w14:textId="77777777" w:rsidR="0093089D" w:rsidRPr="0093089D" w:rsidRDefault="0093089D" w:rsidP="0093089D">
      <w:r w:rsidRPr="0093089D">
        <w:t>Die Verwendung des FRZK muss deshalb aus den Anforderungen der jeweiligen Aufgabe begründet werden können.</w:t>
      </w:r>
    </w:p>
    <w:p w14:paraId="2FD72CE7" w14:textId="77777777" w:rsidR="0093089D" w:rsidRPr="0093089D" w:rsidRDefault="0093089D" w:rsidP="0093089D">
      <w:r w:rsidRPr="0093089D">
        <w:t>Dabei darf die gemeinsame Struktur nicht dazu führen, dass unterschiedliche mathematische Gegenstandsbereiche unbemerkt gleichgesetzt werden.</w:t>
      </w:r>
    </w:p>
    <w:p w14:paraId="6CE25C01" w14:textId="77777777" w:rsidR="0093089D" w:rsidRPr="0093089D" w:rsidRDefault="0093089D" w:rsidP="0093089D">
      <w:r w:rsidRPr="0093089D">
        <w:lastRenderedPageBreak/>
        <w:t>Eine Funktion, ein Grenzprozess, eine Vektoroperation und ein physikalisches Messmodell besitzen unterschiedliche Voraussetzungen.</w:t>
      </w:r>
    </w:p>
    <w:p w14:paraId="42F07425" w14:textId="77777777" w:rsidR="0093089D" w:rsidRPr="0093089D" w:rsidRDefault="0093089D" w:rsidP="0093089D">
      <w:r w:rsidRPr="0093089D">
        <w:t>Die Darstellung muss diese Unterschiede erhalten.</w:t>
      </w:r>
    </w:p>
    <w:p w14:paraId="1DA48AEE" w14:textId="77777777" w:rsidR="0093089D" w:rsidRPr="0093089D" w:rsidRDefault="0093089D" w:rsidP="0093089D">
      <w:r w:rsidRPr="0093089D">
        <w:t>Die zusätzliche FRZK-Symbolik sollte deshalb nicht als verpflichtender Bestandteil sämtlicher mathematischer Bearbeitungen behandelt werden.</w:t>
      </w:r>
    </w:p>
    <w:p w14:paraId="4C729DFC" w14:textId="77777777" w:rsidR="0093089D" w:rsidRPr="0093089D" w:rsidRDefault="0093089D" w:rsidP="0093089D">
      <w:r w:rsidRPr="0093089D">
        <w:t>Sie ist vielmehr dort einzusetzen, wo ihre Bedeutung eindeutig bestimmt ist und ein sachlich begründeter Anwendungszweck besteht.</w:t>
      </w:r>
    </w:p>
    <w:p w14:paraId="642397FF" w14:textId="77777777" w:rsidR="0093089D" w:rsidRPr="0093089D" w:rsidRDefault="0093089D" w:rsidP="0093089D">
      <w:r w:rsidRPr="0093089D">
        <w:t>Auch die orthogonale Ausgangsorientierung darf nicht dazu führen, dass funktionale Beziehungen in eine geometrische Struktur gezwungen werden, die aus ihren eigenen mathematischen Eigenschaften nicht hervorgeht.</w:t>
      </w:r>
    </w:p>
    <w:p w14:paraId="448B0E78" w14:textId="77777777" w:rsidR="0093089D" w:rsidRPr="0093089D" w:rsidRDefault="0093089D" w:rsidP="0093089D">
      <w:r w:rsidRPr="0093089D">
        <w:t>Die spätere Geometrie muss innerhalb des FRZK von den jeweils konstruierten Beziehungen abhängen können.</w:t>
      </w:r>
    </w:p>
    <w:p w14:paraId="25B6DC99" w14:textId="77777777" w:rsidR="0093089D" w:rsidRPr="0093089D" w:rsidRDefault="0093089D" w:rsidP="0093089D">
      <w:r w:rsidRPr="0093089D">
        <w:t>Daraus folgt eine weitere wichtige Abgrenzung.</w:t>
      </w:r>
    </w:p>
    <w:p w14:paraId="7339AC9A" w14:textId="77777777" w:rsidR="0093089D" w:rsidRPr="0093089D" w:rsidRDefault="0093089D" w:rsidP="0093089D">
      <w:r w:rsidRPr="0093089D">
        <w:t>Die gemeinsame Darstellbarkeit verschiedener mathematischer Aufgaben bedeutet nicht, dass diese Aufgaben eine gemeinsame physikalische Geometrie besitzen.</w:t>
      </w:r>
    </w:p>
    <w:p w14:paraId="069F73AE" w14:textId="77777777" w:rsidR="0093089D" w:rsidRPr="0093089D" w:rsidRDefault="0093089D" w:rsidP="0093089D">
      <w:r w:rsidRPr="0093089D">
        <w:t>Ebenso begründet die Verwendung eines zeitlichen Parameters nicht automatisch eine physikalische Dynamik.</w:t>
      </w:r>
    </w:p>
    <w:p w14:paraId="2E2584B2" w14:textId="77777777" w:rsidR="0093089D" w:rsidRPr="0093089D" w:rsidRDefault="0093089D" w:rsidP="0093089D">
      <w:r w:rsidRPr="0093089D">
        <w:t>Die mathematische Bedeutung jeder Größe und Beziehung muss aus ihrer Definition beziehungsweise aus der Aufgabenstellung hervorgehen.</w:t>
      </w:r>
    </w:p>
    <w:p w14:paraId="70607A20" w14:textId="77777777" w:rsidR="0093089D" w:rsidRPr="0093089D" w:rsidRDefault="0093089D" w:rsidP="0093089D">
      <w:r w:rsidRPr="0093089D">
        <w:t>Die siebzehnte Forschungsfrage betrifft den wissenschaftlichen Abschluss der mathematischen Grundlegung.</w:t>
      </w:r>
    </w:p>
    <w:p w14:paraId="403A192F" w14:textId="77777777" w:rsidR="0093089D" w:rsidRPr="0093089D" w:rsidRDefault="0093089D" w:rsidP="0093089D">
      <w:r w:rsidRPr="0093089D">
        <w:t>Ein mathematisches System kann nicht bereits deshalb als vollständig begründet gelten, weil sämtliche vorgesehenen Symbole eingeführt und anhand einiger Beispiele erläutert wurden.</w:t>
      </w:r>
    </w:p>
    <w:p w14:paraId="0FE4E7C9" w14:textId="77777777" w:rsidR="0093089D" w:rsidRPr="0093089D" w:rsidRDefault="0093089D" w:rsidP="0093089D">
      <w:r w:rsidRPr="0093089D">
        <w:t>Es muss vielmehr erkennbar sein, welche Aussagen tatsächlich bewiesen sind, welche nur unter zusätzlichen Voraussetzungen gelten und welche weiterhin offenbleiben.</w:t>
      </w:r>
    </w:p>
    <w:p w14:paraId="5B9CB6FA" w14:textId="77777777" w:rsidR="0093089D" w:rsidRPr="0093089D" w:rsidRDefault="0093089D" w:rsidP="0093089D">
      <w:r w:rsidRPr="0093089D">
        <w:t>Ein wissenschaftlich angemessener Abschluss verlangt deshalb eine systematische Prüfung der definierten Struktur.</w:t>
      </w:r>
    </w:p>
    <w:p w14:paraId="26246E10" w14:textId="77777777" w:rsidR="0093089D" w:rsidRPr="0093089D" w:rsidRDefault="0093089D" w:rsidP="0093089D">
      <w:r w:rsidRPr="0093089D">
        <w:t>Dabei müssen auch unerwünschte oder negative Ergebnisse berücksichtigt werden.</w:t>
      </w:r>
    </w:p>
    <w:p w14:paraId="5E9F1C19" w14:textId="77777777" w:rsidR="0093089D" w:rsidRPr="0093089D" w:rsidRDefault="0093089D" w:rsidP="0093089D">
      <w:r w:rsidRPr="0093089D">
        <w:t>Wenn eine vorgesehene Operation nicht eindeutig definiert werden kann, muss dies ausdrücklich festgestellt werden.</w:t>
      </w:r>
    </w:p>
    <w:p w14:paraId="1905E571" w14:textId="77777777" w:rsidR="0093089D" w:rsidRPr="0093089D" w:rsidRDefault="0093089D" w:rsidP="0093089D">
      <w:r w:rsidRPr="0093089D">
        <w:t>Wenn eine mathematische Eigenschaft nur innerhalb eines eingeschränkten Bereichs gilt, muss dieser Bereich Bestandteil der entsprechenden Aussage sein.</w:t>
      </w:r>
    </w:p>
    <w:p w14:paraId="123FEB48" w14:textId="77777777" w:rsidR="0093089D" w:rsidRPr="0093089D" w:rsidRDefault="0093089D" w:rsidP="0093089D">
      <w:r w:rsidRPr="0093089D">
        <w:t>Wenn zwei gewünschte Regeln miteinander unvereinbar sind, darf der Widerspruch nicht durch eine unbegründete Ausnahme verdeckt werden.</w:t>
      </w:r>
    </w:p>
    <w:p w14:paraId="3931EAB8" w14:textId="77777777" w:rsidR="0093089D" w:rsidRPr="0093089D" w:rsidRDefault="0093089D" w:rsidP="0093089D">
      <w:r w:rsidRPr="0093089D">
        <w:t>Vielmehr muss entschieden werden, welche Regel verändert, eingeschränkt oder verworfen werden muss.</w:t>
      </w:r>
    </w:p>
    <w:p w14:paraId="4B066C36" w14:textId="77777777" w:rsidR="0093089D" w:rsidRPr="0093089D" w:rsidRDefault="0093089D" w:rsidP="0093089D">
      <w:r w:rsidRPr="0093089D">
        <w:t>Ebenso muss der Unterschied zwischen einer mathematisch bewiesenen Eigenschaft und einer lediglich durch Beispiele gestützten Vermutung erhalten bleiben.</w:t>
      </w:r>
    </w:p>
    <w:p w14:paraId="50722583" w14:textId="77777777" w:rsidR="0093089D" w:rsidRPr="0093089D" w:rsidRDefault="0093089D" w:rsidP="0093089D">
      <w:r w:rsidRPr="0093089D">
        <w:t>Die mathematische Grundlegung soll damit nicht eine im Voraus festgelegte Gesamtheit von FRZK-Annahmen bestätigen.</w:t>
      </w:r>
    </w:p>
    <w:p w14:paraId="461600E2" w14:textId="77777777" w:rsidR="0093089D" w:rsidRPr="0093089D" w:rsidRDefault="0093089D" w:rsidP="0093089D">
      <w:r w:rsidRPr="0093089D">
        <w:lastRenderedPageBreak/>
        <w:t>Sie soll untersuchen, welche der vorgesehenen Festlegungen innerhalb einer klar definierten Struktur tragfähig sind.</w:t>
      </w:r>
    </w:p>
    <w:p w14:paraId="552CC653" w14:textId="77777777" w:rsidR="0093089D" w:rsidRPr="0093089D" w:rsidRDefault="0093089D" w:rsidP="0093089D">
      <w:r w:rsidRPr="0093089D">
        <w:t>Gerade darin liegt ihre wissenschaftliche Bedeutung.</w:t>
      </w:r>
    </w:p>
    <w:p w14:paraId="31C15165" w14:textId="77777777" w:rsidR="0093089D" w:rsidRPr="0093089D" w:rsidRDefault="0093089D" w:rsidP="0093089D">
      <w:r w:rsidRPr="0093089D">
        <w:t>Aus der Literaturuntersuchung ergeben sich damit mehrere verbindliche Anforderungen an den weiteren Aufbau des FRZK.</w:t>
      </w:r>
    </w:p>
    <w:p w14:paraId="605C511A" w14:textId="77777777" w:rsidR="0093089D" w:rsidRPr="0093089D" w:rsidRDefault="0093089D" w:rsidP="0093089D">
      <w:r w:rsidRPr="0093089D">
        <w:t>Der mathematische Gegenstandsbereich muss eindeutig bestimmt werden. Gewöhnliche mathematische Objekte und zusätzliche FRZK-Zustände müssen unterscheidbar bleiben. Alle neu eingeführten Operationen benötigen ausdrücklich festgelegte Definitions- und Gültigkeitsbereiche.</w:t>
      </w:r>
    </w:p>
    <w:p w14:paraId="50A0423D" w14:textId="77777777" w:rsidR="0093089D" w:rsidRPr="0093089D" w:rsidRDefault="0093089D" w:rsidP="0093089D">
      <w:r w:rsidRPr="0093089D">
        <w:t>Die gerichteten Nullzustände müssen in ihrer Bedeutung gegenüber der gewöhnlichen reellen null und den etablierten einseitigen Grenzwertbegriffen abgegrenzt werden.</w:t>
      </w:r>
    </w:p>
    <w:p w14:paraId="2F19F84D" w14:textId="77777777" w:rsidR="0093089D" w:rsidRPr="0093089D" w:rsidRDefault="0093089D" w:rsidP="0093089D">
      <w:r w:rsidRPr="0093089D">
        <w:t>Die symbolischen Unendlichkeitszustände müssen so behandelt werden, dass mathematisch unbestimmte oder nicht zulässige Ausdrücke nicht durch eine pauschale Rechenregel scheinbar eindeutig werden.</w:t>
      </w:r>
    </w:p>
    <w:p w14:paraId="12576928" w14:textId="77777777" w:rsidR="0093089D" w:rsidRPr="0093089D" w:rsidRDefault="0093089D" w:rsidP="0093089D">
      <w:r w:rsidRPr="0093089D">
        <w:t>Der Orientierungserhalt bei einer Skalarmultiplikation mit null muss als ausdrücklich definierte zusätzliche Zustandsinformation oder als Bestandteil einer eigenständigen mathematischen Struktur beschrieben werden. Der gewöhnliche Nullvektor darf dabei nicht stillschweigend eine aus ihm allein nicht rekonstruierbare Orientierung erhalten.</w:t>
      </w:r>
    </w:p>
    <w:p w14:paraId="3E69EC70" w14:textId="77777777" w:rsidR="0093089D" w:rsidRPr="0093089D" w:rsidRDefault="0093089D" w:rsidP="0093089D">
      <w:r w:rsidRPr="0093089D">
        <w:t xml:space="preserve">Die orthogonale Ausgangsorientierung im Grenzzustand null muss unter Angabe des verwendeten mathematischen Raums, der Ausgangsrichtungen, des Grenzbegriffs und des </w:t>
      </w:r>
      <w:proofErr w:type="spellStart"/>
      <w:r w:rsidRPr="0093089D">
        <w:t>Orthogonalitätsbegriffs</w:t>
      </w:r>
      <w:proofErr w:type="spellEnd"/>
      <w:r w:rsidRPr="0093089D">
        <w:t xml:space="preserve"> definiert werden. Die spätere Geometrie funktionaler Beziehungen darf daraus nicht ohne zusätzliche Voraussetzungen festgelegt werden.</w:t>
      </w:r>
    </w:p>
    <w:p w14:paraId="00A0546A" w14:textId="77777777" w:rsidR="0093089D" w:rsidRPr="0093089D" w:rsidRDefault="0093089D" w:rsidP="0093089D">
      <w:r w:rsidRPr="0093089D">
        <w:t>Darüber hinaus müssen die Beziehungen zwischen den einzelnen FRZK-Zuständen und Operationen auf ihre mathematische Verträglichkeit untersucht werden. Dazu gehören insbesondere die Prüfung zulässiger Umformungen, die Eindeutigkeit von Ergebnissen und die Behandlung von Grenz- und Ausschlussfällen.</w:t>
      </w:r>
    </w:p>
    <w:p w14:paraId="21D3242D" w14:textId="77777777" w:rsidR="0093089D" w:rsidRPr="0093089D" w:rsidRDefault="0093089D" w:rsidP="0093089D">
      <w:r w:rsidRPr="0093089D">
        <w:t>Die jeweilige mathematische Struktur ist ausdrücklich von ihrer grafischen Darstellung und ihrer möglichen physikalischen Interpretation zu unterscheiden.</w:t>
      </w:r>
    </w:p>
    <w:p w14:paraId="3C1F98A2" w14:textId="77777777" w:rsidR="0093089D" w:rsidRPr="0093089D" w:rsidRDefault="0093089D" w:rsidP="0093089D">
      <w:r w:rsidRPr="0093089D">
        <w:t>Der methodisch-didaktische Einsatz des FRZK muss schließlich an den Anforderungen der konkreten Aufgabe und den Voraussetzungen des Lernenden ausgerichtet bleiben.</w:t>
      </w:r>
    </w:p>
    <w:p w14:paraId="232F4C5E" w14:textId="77777777" w:rsidR="0093089D" w:rsidRPr="0093089D" w:rsidRDefault="0093089D" w:rsidP="0093089D">
      <w:r w:rsidRPr="0093089D">
        <w:t>Ein möglicher didaktischer Vorteil ist unter geeigneten Vergleichsbedingungen gesondert zu untersuchen. Dabei sind fachliche Leistung, Selbstständigkeit und Unterstützungsbedarf voneinander unterscheidbar zu erfassen.</w:t>
      </w:r>
    </w:p>
    <w:p w14:paraId="68917548" w14:textId="77777777" w:rsidR="0093089D" w:rsidRPr="0093089D" w:rsidRDefault="0093089D" w:rsidP="0093089D">
      <w:r w:rsidRPr="0093089D">
        <w:t>Diese Anforderungen bestimmen zugleich die Reichweite der verbleibenden Forschungslücke.</w:t>
      </w:r>
    </w:p>
    <w:p w14:paraId="2F4D41C5" w14:textId="77777777" w:rsidR="0093089D" w:rsidRPr="0093089D" w:rsidRDefault="0093089D" w:rsidP="0093089D">
      <w:r w:rsidRPr="0093089D">
        <w:t>Die Forschungslücke besteht nicht darin, dass die Mathematik keine Verfahren zur Beschreibung von Grenzwerten, Vektoren, geometrischen Beziehungen oder funktionalen Zusammenhängen besitzt.</w:t>
      </w:r>
    </w:p>
    <w:p w14:paraId="41E0EAA6" w14:textId="77777777" w:rsidR="0093089D" w:rsidRPr="0093089D" w:rsidRDefault="0093089D" w:rsidP="0093089D">
      <w:r w:rsidRPr="0093089D">
        <w:t>Sie besteht vielmehr in der noch offenen Frage, ob die spezifisch vorgesehene mathematische Konstruktion des FRZK innerhalb eines begrenzten Gegenstandsbereichs konsistent definiert werden kann und welche Eigenschaften sie im Vergleich zu etablierten mathematischen Strukturen besitzt.</w:t>
      </w:r>
    </w:p>
    <w:p w14:paraId="6C96B21A" w14:textId="77777777" w:rsidR="0093089D" w:rsidRPr="0093089D" w:rsidRDefault="0093089D" w:rsidP="0093089D">
      <w:r w:rsidRPr="0093089D">
        <w:lastRenderedPageBreak/>
        <w:t>Eine davon getrennte didaktische Forschungslücke betrifft die Frage, ob die Verwendung dieser Konstruktion beziehungsweise des zugehörigen Darstellungsrahmens bei ausgewählten mathematischen Aufgaben einen zusätzlichen, empirisch nachweisbaren Lernnutzen ermöglicht.</w:t>
      </w:r>
    </w:p>
    <w:p w14:paraId="6C3B7A71" w14:textId="77777777" w:rsidR="0093089D" w:rsidRPr="0093089D" w:rsidRDefault="0093089D" w:rsidP="0093089D">
      <w:r w:rsidRPr="0093089D">
        <w:t>Beide Fragen sind wissenschaftlich untersuchbar, ohne dass eine neue physikalische Theorie vorausgesetzt werden muss.</w:t>
      </w:r>
    </w:p>
    <w:p w14:paraId="40D52993" w14:textId="77777777" w:rsidR="0093089D" w:rsidRPr="0093089D" w:rsidRDefault="0093089D" w:rsidP="0093089D">
      <w:r w:rsidRPr="0093089D">
        <w:t>Für die weitere Entwicklung ist dies von grundlegender Bedeutung.</w:t>
      </w:r>
    </w:p>
    <w:p w14:paraId="4CA8D53A" w14:textId="77777777" w:rsidR="0093089D" w:rsidRPr="0093089D" w:rsidRDefault="0093089D" w:rsidP="0093089D">
      <w:r w:rsidRPr="0093089D">
        <w:t>Das FRZK muss seinen wissenschaftlichen Wert nicht durch die Behauptung einer allgemeinen Erklärung von Raum, Zeit oder physikalischer Wirklichkeit begründen.</w:t>
      </w:r>
    </w:p>
    <w:p w14:paraId="0408F056" w14:textId="77777777" w:rsidR="0093089D" w:rsidRPr="0093089D" w:rsidRDefault="0093089D" w:rsidP="0093089D">
      <w:r w:rsidRPr="0093089D">
        <w:t>Sein ursprünglicher Anspruch besteht darin, mathematische und physikalische Aufgaben in einer methodisch nachvollziehbaren Weise zu strukturieren, zu bearbeiten und zu erklären.</w:t>
      </w:r>
    </w:p>
    <w:p w14:paraId="65F8B3AF" w14:textId="77777777" w:rsidR="0093089D" w:rsidRPr="0093089D" w:rsidRDefault="0093089D" w:rsidP="0093089D">
      <w:r w:rsidRPr="0093089D">
        <w:t>Eine mathematisch tragfähige Erweiterung der dabei verwendeten Zustände könnte diesen Anspruch ergänzen.</w:t>
      </w:r>
    </w:p>
    <w:p w14:paraId="1112335E" w14:textId="77777777" w:rsidR="0093089D" w:rsidRPr="0093089D" w:rsidRDefault="0093089D" w:rsidP="0093089D">
      <w:r w:rsidRPr="0093089D">
        <w:t>Ein didaktischer Nutzen müsste jedoch unabhängig davon untersucht werden.</w:t>
      </w:r>
    </w:p>
    <w:p w14:paraId="02495B1E" w14:textId="77777777" w:rsidR="0093089D" w:rsidRPr="0093089D" w:rsidRDefault="0093089D" w:rsidP="0093089D">
      <w:r w:rsidRPr="0093089D">
        <w:t>Daraus ergibt sich für mich eine klare Schlussfolgerung.</w:t>
      </w:r>
    </w:p>
    <w:p w14:paraId="533949B1" w14:textId="77777777" w:rsidR="0093089D" w:rsidRPr="0093089D" w:rsidRDefault="0093089D" w:rsidP="0093089D">
      <w:r w:rsidRPr="0093089D">
        <w:t>Ich kann den wissenschaftlichen Forschungsstand nicht als Beleg dafür verwenden, dass das FRZK bereits eine mathematisch konsistente oder didaktisch überlegene Struktur darstellt.</w:t>
      </w:r>
    </w:p>
    <w:p w14:paraId="57CCE331" w14:textId="77777777" w:rsidR="0093089D" w:rsidRPr="0093089D" w:rsidRDefault="0093089D" w:rsidP="0093089D">
      <w:r w:rsidRPr="0093089D">
        <w:t>Ich kann ihn jedoch verwenden, um die Anforderungen an eine solche Struktur zu bestimmen und geeignete Verfahren zu ihrer Prüfung auszuwählen.</w:t>
      </w:r>
    </w:p>
    <w:p w14:paraId="6A34C21D" w14:textId="77777777" w:rsidR="0093089D" w:rsidRPr="0093089D" w:rsidRDefault="0093089D" w:rsidP="0093089D">
      <w:r w:rsidRPr="0093089D">
        <w:t>Gerade die kritische Gegenüberstellung mit etablierten mathematischen, didaktischen und physikalischen Ansätzen verhindert dabei eine unzureichend begründete Ausweitung des eigenen Anspruchs.</w:t>
      </w:r>
    </w:p>
    <w:p w14:paraId="0507C148" w14:textId="77777777" w:rsidR="0093089D" w:rsidRPr="0093089D" w:rsidRDefault="0093089D" w:rsidP="0093089D">
      <w:r w:rsidRPr="0093089D">
        <w:t>Die wesentlichen Gegenstände der weiteren Untersuchung sind nun bestimmt.</w:t>
      </w:r>
    </w:p>
    <w:p w14:paraId="158EAC78" w14:textId="77777777" w:rsidR="0093089D" w:rsidRPr="0093089D" w:rsidRDefault="0093089D" w:rsidP="0093089D">
      <w:r w:rsidRPr="0093089D">
        <w:t>Die allgemeinen didaktischen Ziele des FRZK können auf vorhandene Forschung zu mathematischen Repräsentationen, Modellierung, Problemlösen, Begriffsbildung und Lernförderung bezogen werden.</w:t>
      </w:r>
    </w:p>
    <w:p w14:paraId="1D7B2BBF" w14:textId="77777777" w:rsidR="0093089D" w:rsidRPr="0093089D" w:rsidRDefault="0093089D" w:rsidP="0093089D">
      <w:r w:rsidRPr="0093089D">
        <w:t>Die besonderen mathematischen Festlegungen verlangen dagegen eine eigenständige formale Konstruktion.</w:t>
      </w:r>
    </w:p>
    <w:p w14:paraId="194A020D" w14:textId="77777777" w:rsidR="0093089D" w:rsidRPr="0093089D" w:rsidRDefault="0093089D" w:rsidP="0093089D">
      <w:r w:rsidRPr="0093089D">
        <w:t>Ihre möglichen didaktischen Wirkungen sind anschließend mit geeigneten empirischen Verfahren zu untersuchen.</w:t>
      </w:r>
    </w:p>
    <w:p w14:paraId="473D6106" w14:textId="77777777" w:rsidR="0093089D" w:rsidRPr="0093089D" w:rsidRDefault="0093089D" w:rsidP="0093089D">
      <w:r w:rsidRPr="0093089D">
        <w:t>Damit schließe ich die Literaturuntersuchung von Kapitel 2 ab.</w:t>
      </w:r>
    </w:p>
    <w:p w14:paraId="18BFF4C8" w14:textId="77777777" w:rsidR="0093089D" w:rsidRPr="0093089D" w:rsidRDefault="0093089D" w:rsidP="0093089D">
      <w:r w:rsidRPr="0093089D">
        <w:t>Der untersuchte Forschungsstand liefert sowohl die fachlichen Grundlagen als auch die Maßstäbe, an denen die mathematische und didaktische Entwicklung des FRZK zu beurteilen ist.</w:t>
      </w:r>
    </w:p>
    <w:p w14:paraId="171E48B8" w14:textId="77777777" w:rsidR="0093089D" w:rsidRPr="0093089D" w:rsidRDefault="0093089D" w:rsidP="0093089D">
      <w:r w:rsidRPr="0093089D">
        <w:t>Er zeigt, welche allgemeinen Ziele bereits durch vorhandene Verfahren verfolgt werden und weshalb ein zusätzlicher wissenschaftlicher Anspruch nur durch eine eindeutig bestimmte mathematische oder empirische Leistung gerechtfertigt werden kann.</w:t>
      </w:r>
    </w:p>
    <w:p w14:paraId="7FD866D3" w14:textId="77777777" w:rsidR="0093089D" w:rsidRPr="0093089D" w:rsidRDefault="0093089D" w:rsidP="0093089D">
      <w:r w:rsidRPr="0093089D">
        <w:t>Für mich ergibt sich daraus nicht die Notwendigkeit, eine möglichst umfassende neue Theorie zu behaupten, sondern die Verpflichtung, einen klar begrenzten Gegenstandsbereich mathematisch vollständig und nachvollziehbar zu entwickeln.</w:t>
      </w:r>
    </w:p>
    <w:p w14:paraId="2BED9E65" w14:textId="77777777" w:rsidR="0093089D" w:rsidRPr="0093089D" w:rsidRDefault="0093089D" w:rsidP="0093089D">
      <w:r w:rsidRPr="0093089D">
        <w:lastRenderedPageBreak/>
        <w:t>Das folgende Kapitel muss deshalb bei den grundlegenden Definitionen ansetzen.</w:t>
      </w:r>
    </w:p>
    <w:p w14:paraId="55E25857" w14:textId="77777777" w:rsidR="0093089D" w:rsidRPr="0093089D" w:rsidRDefault="0093089D" w:rsidP="0093089D">
      <w:r w:rsidRPr="0093089D">
        <w:t>Zunächst sind die mathematischen Objekte, Zustände und Operationen des FRZK zu bestimmen. Anschließend müssen ihre Beziehungen, Gültigkeitsbedingungen und möglichen geometrischen Eigenschaften untersucht werden.</w:t>
      </w:r>
    </w:p>
    <w:p w14:paraId="6763DEAA" w14:textId="77777777" w:rsidR="0093089D" w:rsidRPr="0093089D" w:rsidRDefault="0093089D" w:rsidP="0093089D">
      <w:r w:rsidRPr="0093089D">
        <w:t>Dabei ist insbesondere nachzuweisen, wie die symbolischen Unendlichkeitszustände, die gerichteten Nullzustände, der Orientierungserhalt bei der Skalarmultiplikation mit null und die orthogonale Ausgangsorientierung innerhalb einer gemeinsamen mathematischen Konstruktion behandelt werden können.</w:t>
      </w:r>
    </w:p>
    <w:p w14:paraId="7D621085" w14:textId="77777777" w:rsidR="0093089D" w:rsidRPr="0093089D" w:rsidRDefault="0093089D" w:rsidP="0093089D">
      <w:r w:rsidRPr="0093089D">
        <w:t>Eine mathematische Eigenschaft darf dabei nur insoweit beansprucht werden, wie sie aus den ausdrücklich angegebenen Definitionen und Voraussetzungen folgt.</w:t>
      </w:r>
    </w:p>
    <w:p w14:paraId="3620CCAE" w14:textId="77777777" w:rsidR="0093089D" w:rsidRPr="0093089D" w:rsidRDefault="0093089D" w:rsidP="0093089D">
      <w:r w:rsidRPr="0093089D">
        <w:t>Das FRZK soll keine vorgegebene Geometrie sämtlicher funktionaler Zusammenhänge erzwingen und keine neue physikalische Gültigkeit allein aus seiner Darstellungsform ableiten.</w:t>
      </w:r>
    </w:p>
    <w:p w14:paraId="23590D8C" w14:textId="77777777" w:rsidR="0093089D" w:rsidRPr="0093089D" w:rsidRDefault="0093089D" w:rsidP="0093089D">
      <w:r w:rsidRPr="0093089D">
        <w:t>Sein mathematischer Aufbau muss vielmehr die Freiheit unterschiedlicher funktionaler Beziehungen mit der Eindeutigkeit der jeweils verwendeten Zustände und Operationen verbinden.</w:t>
      </w:r>
    </w:p>
    <w:p w14:paraId="2A6981A3" w14:textId="77777777" w:rsidR="0093089D" w:rsidRPr="0093089D" w:rsidRDefault="0093089D" w:rsidP="0093089D">
      <w:r w:rsidRPr="0093089D">
        <w:t>Erst auf dieser Grundlage kann die Frage nach einer eigenständigen didaktischen Leistung des FRZK sinnvoll und wissenschaftlich überprüfbar gestellt werden.</w:t>
      </w:r>
    </w:p>
    <w:p w14:paraId="2C9F1286" w14:textId="77777777" w:rsidR="0093089D" w:rsidRPr="0093089D" w:rsidRDefault="0093089D" w:rsidP="0093089D">
      <w:r w:rsidRPr="0093089D">
        <w:t>Der Übergang von Kapitel 2 zu Kapitel 3 besteht damit in einer klaren Schwerpunktverlagerung.</w:t>
      </w:r>
    </w:p>
    <w:p w14:paraId="6D965D04" w14:textId="77777777" w:rsidR="0093089D" w:rsidRPr="0093089D" w:rsidRDefault="0093089D" w:rsidP="0093089D">
      <w:r w:rsidRPr="0093089D">
        <w:t>Die bisherige Untersuchung hat geklärt, welche wissenschaftlichen Grundlagen bereits vorhanden sind, welche Überschneidungen mit dem FRZK bestehen und welche Fragen offenbleiben.</w:t>
      </w:r>
    </w:p>
    <w:p w14:paraId="3C7B6774" w14:textId="77777777" w:rsidR="0093089D" w:rsidRPr="0093089D" w:rsidRDefault="0093089D" w:rsidP="0093089D">
      <w:r w:rsidRPr="0093089D">
        <w:t>Die weitere Arbeit muss nun die mathematische Konstruktion selbst in den Mittelpunkt stellen.</w:t>
      </w:r>
    </w:p>
    <w:p w14:paraId="653C9080" w14:textId="77777777" w:rsidR="0093089D" w:rsidRPr="0093089D" w:rsidRDefault="0093089D" w:rsidP="0093089D">
      <w:r w:rsidRPr="0093089D">
        <w:t>Für mich bildet die formale Präzisierung des FRZK damit nicht die nachträgliche Rechtfertigung einer bereits bewiesenen neuen Mathematik, sondern den eigentlichen Beginn ihrer systematischen Prüfung.</w:t>
      </w:r>
    </w:p>
    <w:p w14:paraId="0AAB73CD" w14:textId="0D0E526B"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0B238AC"/>
    <w:multiLevelType w:val="multilevel"/>
    <w:tmpl w:val="CE6218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37C356B"/>
    <w:multiLevelType w:val="multilevel"/>
    <w:tmpl w:val="090C95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2411393">
    <w:abstractNumId w:val="0"/>
  </w:num>
  <w:num w:numId="2" w16cid:durableId="1218474956">
    <w:abstractNumId w:val="1"/>
  </w:num>
  <w:num w:numId="3" w16cid:durableId="450706133">
    <w:abstractNumId w:val="4"/>
  </w:num>
  <w:num w:numId="4" w16cid:durableId="390815564">
    <w:abstractNumId w:val="3"/>
  </w:num>
  <w:num w:numId="5" w16cid:durableId="8108239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5469144">
    <w:abstractNumId w:val="2"/>
  </w:num>
  <w:num w:numId="7" w16cid:durableId="3977520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AC4"/>
    <w:rsid w:val="00003048"/>
    <w:rsid w:val="00004AC4"/>
    <w:rsid w:val="00011636"/>
    <w:rsid w:val="000467F2"/>
    <w:rsid w:val="00082214"/>
    <w:rsid w:val="00106528"/>
    <w:rsid w:val="001830F2"/>
    <w:rsid w:val="0019229D"/>
    <w:rsid w:val="002B03D4"/>
    <w:rsid w:val="002D4202"/>
    <w:rsid w:val="00324306"/>
    <w:rsid w:val="00433ECB"/>
    <w:rsid w:val="00436FC4"/>
    <w:rsid w:val="0044266C"/>
    <w:rsid w:val="00446557"/>
    <w:rsid w:val="00465D91"/>
    <w:rsid w:val="00500020"/>
    <w:rsid w:val="00533796"/>
    <w:rsid w:val="005454E6"/>
    <w:rsid w:val="00560B17"/>
    <w:rsid w:val="005B5EFD"/>
    <w:rsid w:val="005E4CED"/>
    <w:rsid w:val="006016DC"/>
    <w:rsid w:val="00706409"/>
    <w:rsid w:val="007703BD"/>
    <w:rsid w:val="007A3369"/>
    <w:rsid w:val="007B7DE7"/>
    <w:rsid w:val="007E333F"/>
    <w:rsid w:val="00817FBD"/>
    <w:rsid w:val="00835222"/>
    <w:rsid w:val="008620DD"/>
    <w:rsid w:val="008871CF"/>
    <w:rsid w:val="008B0C43"/>
    <w:rsid w:val="008C4935"/>
    <w:rsid w:val="009032D7"/>
    <w:rsid w:val="0093089D"/>
    <w:rsid w:val="00954939"/>
    <w:rsid w:val="00997246"/>
    <w:rsid w:val="00A307C9"/>
    <w:rsid w:val="00A62181"/>
    <w:rsid w:val="00A9546A"/>
    <w:rsid w:val="00AA4222"/>
    <w:rsid w:val="00AF6392"/>
    <w:rsid w:val="00B04313"/>
    <w:rsid w:val="00B53EE0"/>
    <w:rsid w:val="00B7159B"/>
    <w:rsid w:val="00B873C2"/>
    <w:rsid w:val="00BA664A"/>
    <w:rsid w:val="00C2343F"/>
    <w:rsid w:val="00CD2089"/>
    <w:rsid w:val="00D33BDA"/>
    <w:rsid w:val="00D44FE7"/>
    <w:rsid w:val="00D542C6"/>
    <w:rsid w:val="00D67542"/>
    <w:rsid w:val="00D80CC8"/>
    <w:rsid w:val="00DA3165"/>
    <w:rsid w:val="00DC6128"/>
    <w:rsid w:val="00DD1936"/>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B56F8"/>
  <w15:chartTrackingRefBased/>
  <w15:docId w15:val="{1B5D02FF-E63D-4661-AE8E-1CEEFC18B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1936"/>
    <w:pPr>
      <w:spacing w:after="120"/>
    </w:pPr>
    <w:rPr>
      <w:rFonts w:eastAsia="Times New Roman"/>
      <w:sz w:val="24"/>
      <w:szCs w:val="24"/>
    </w:rPr>
  </w:style>
  <w:style w:type="paragraph" w:styleId="berschrift1">
    <w:name w:val="heading 1"/>
    <w:next w:val="Standard"/>
    <w:link w:val="berschrift1Zchn"/>
    <w:uiPriority w:val="9"/>
    <w:qFormat/>
    <w:rsid w:val="00DD1936"/>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DD1936"/>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DD1936"/>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DD1936"/>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DD1936"/>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DD1936"/>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rsid w:val="00DD193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DD1936"/>
  </w:style>
  <w:style w:type="paragraph" w:customStyle="1" w:styleId="Code">
    <w:name w:val="Code"/>
    <w:basedOn w:val="Standard"/>
    <w:link w:val="CodeZchn"/>
    <w:qFormat/>
    <w:rsid w:val="00DD1936"/>
    <w:rPr>
      <w:rFonts w:ascii="Courier New" w:hAnsi="Courier New"/>
    </w:rPr>
  </w:style>
  <w:style w:type="character" w:customStyle="1" w:styleId="CodeZchn">
    <w:name w:val="Code Zchn"/>
    <w:link w:val="Code"/>
    <w:rsid w:val="00DD1936"/>
    <w:rPr>
      <w:rFonts w:ascii="Courier New" w:eastAsia="Times New Roman" w:hAnsi="Courier New"/>
      <w:sz w:val="24"/>
      <w:szCs w:val="24"/>
    </w:rPr>
  </w:style>
  <w:style w:type="character" w:styleId="IntensiveHervorhebung">
    <w:name w:val="Intense Emphasis"/>
    <w:uiPriority w:val="21"/>
    <w:rsid w:val="00DD1936"/>
    <w:rPr>
      <w:i/>
      <w:iCs/>
      <w:color w:val="4472C4"/>
    </w:rPr>
  </w:style>
  <w:style w:type="character" w:customStyle="1" w:styleId="berschrift2Zchn">
    <w:name w:val="Überschrift 2 Zchn"/>
    <w:link w:val="berschrift2"/>
    <w:uiPriority w:val="9"/>
    <w:rsid w:val="00DD1936"/>
    <w:rPr>
      <w:rFonts w:ascii="Calibri Light" w:eastAsia="Times New Roman" w:hAnsi="Calibri Light"/>
      <w:b/>
      <w:sz w:val="32"/>
      <w:szCs w:val="26"/>
    </w:rPr>
  </w:style>
  <w:style w:type="character" w:customStyle="1" w:styleId="berschrift1Zchn">
    <w:name w:val="Überschrift 1 Zchn"/>
    <w:link w:val="berschrift1"/>
    <w:uiPriority w:val="9"/>
    <w:rsid w:val="00DD1936"/>
    <w:rPr>
      <w:rFonts w:ascii="Calibri Light" w:eastAsia="Times New Roman" w:hAnsi="Calibri Light"/>
      <w:b/>
      <w:sz w:val="40"/>
      <w:szCs w:val="32"/>
      <w:lang w:eastAsia="en-US"/>
    </w:rPr>
  </w:style>
  <w:style w:type="character" w:customStyle="1" w:styleId="berschrift3Zchn">
    <w:name w:val="Überschrift 3 Zchn"/>
    <w:link w:val="berschrift3"/>
    <w:uiPriority w:val="9"/>
    <w:rsid w:val="00DD1936"/>
    <w:rPr>
      <w:rFonts w:ascii="Calibri Light" w:eastAsia="Times New Roman" w:hAnsi="Calibri Light"/>
      <w:b/>
      <w:sz w:val="24"/>
      <w:szCs w:val="24"/>
    </w:rPr>
  </w:style>
  <w:style w:type="character" w:customStyle="1" w:styleId="berschrift4Zchn">
    <w:name w:val="Überschrift 4 Zchn"/>
    <w:link w:val="berschrift4"/>
    <w:uiPriority w:val="9"/>
    <w:semiHidden/>
    <w:rsid w:val="00DD1936"/>
    <w:rPr>
      <w:rFonts w:cs="Calibri"/>
      <w:i/>
      <w:color w:val="2F5496"/>
      <w:sz w:val="24"/>
      <w:szCs w:val="24"/>
    </w:rPr>
  </w:style>
  <w:style w:type="character" w:customStyle="1" w:styleId="berschrift5Zchn">
    <w:name w:val="Überschrift 5 Zchn"/>
    <w:link w:val="berschrift5"/>
    <w:uiPriority w:val="9"/>
    <w:semiHidden/>
    <w:rsid w:val="00DD1936"/>
    <w:rPr>
      <w:rFonts w:cs="Calibri"/>
      <w:b/>
      <w:sz w:val="22"/>
      <w:szCs w:val="24"/>
    </w:rPr>
  </w:style>
  <w:style w:type="character" w:customStyle="1" w:styleId="berschrift6Zchn">
    <w:name w:val="Überschrift 6 Zchn"/>
    <w:link w:val="berschrift6"/>
    <w:uiPriority w:val="9"/>
    <w:semiHidden/>
    <w:rsid w:val="00DD1936"/>
    <w:rPr>
      <w:rFonts w:cs="Calibri"/>
      <w:b/>
    </w:rPr>
  </w:style>
  <w:style w:type="table" w:customStyle="1" w:styleId="TableNormal">
    <w:name w:val="TableNormal"/>
    <w:rsid w:val="00DD1936"/>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DD1936"/>
    <w:pPr>
      <w:keepNext/>
      <w:keepLines/>
      <w:spacing w:before="480" w:line="259" w:lineRule="auto"/>
    </w:pPr>
    <w:rPr>
      <w:rFonts w:eastAsia="Calibri" w:cs="Calibri"/>
      <w:b/>
      <w:sz w:val="44"/>
      <w:szCs w:val="72"/>
    </w:rPr>
  </w:style>
  <w:style w:type="character" w:customStyle="1" w:styleId="TitelZchn">
    <w:name w:val="Titel Zchn"/>
    <w:link w:val="Titel"/>
    <w:uiPriority w:val="10"/>
    <w:rsid w:val="00DD1936"/>
    <w:rPr>
      <w:rFonts w:cs="Calibri"/>
      <w:b/>
      <w:sz w:val="44"/>
      <w:szCs w:val="72"/>
    </w:rPr>
  </w:style>
  <w:style w:type="paragraph" w:styleId="Untertitel">
    <w:name w:val="Subtitle"/>
    <w:basedOn w:val="Standard"/>
    <w:next w:val="Standard"/>
    <w:link w:val="UntertitelZchn"/>
    <w:uiPriority w:val="11"/>
    <w:qFormat/>
    <w:rsid w:val="00DD1936"/>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DD1936"/>
    <w:rPr>
      <w:rFonts w:ascii="Georgia" w:eastAsia="Georgia" w:hAnsi="Georgia" w:cs="Georgia"/>
      <w:i/>
      <w:color w:val="666666"/>
      <w:sz w:val="48"/>
      <w:szCs w:val="48"/>
    </w:rPr>
  </w:style>
  <w:style w:type="paragraph" w:customStyle="1" w:styleId="Aufzhlung">
    <w:name w:val="Aufzählung"/>
    <w:basedOn w:val="Standard"/>
    <w:link w:val="AufzhlungZchn"/>
    <w:qFormat/>
    <w:rsid w:val="00DD1936"/>
    <w:pPr>
      <w:numPr>
        <w:numId w:val="1"/>
      </w:numPr>
      <w:ind w:left="714" w:hanging="357"/>
    </w:pPr>
    <w:rPr>
      <w:rFonts w:eastAsia="Calibri" w:cs="Calibri"/>
    </w:rPr>
  </w:style>
  <w:style w:type="character" w:customStyle="1" w:styleId="AufzhlungZchn">
    <w:name w:val="Aufzählung Zchn"/>
    <w:link w:val="Aufzhlung"/>
    <w:rsid w:val="00DD1936"/>
    <w:rPr>
      <w:rFonts w:cs="Calibri"/>
      <w:sz w:val="24"/>
      <w:szCs w:val="24"/>
    </w:rPr>
  </w:style>
  <w:style w:type="paragraph" w:styleId="Zitat">
    <w:name w:val="Quote"/>
    <w:basedOn w:val="Standard"/>
    <w:next w:val="Standard"/>
    <w:link w:val="ZitatZchn"/>
    <w:autoRedefine/>
    <w:uiPriority w:val="29"/>
    <w:qFormat/>
    <w:rsid w:val="00DD1936"/>
    <w:pPr>
      <w:tabs>
        <w:tab w:val="left" w:pos="1134"/>
      </w:tabs>
      <w:spacing w:before="240" w:after="240"/>
      <w:ind w:left="1134" w:right="1134"/>
    </w:pPr>
    <w:rPr>
      <w:i/>
      <w:iCs/>
      <w:color w:val="404040"/>
    </w:rPr>
  </w:style>
  <w:style w:type="character" w:customStyle="1" w:styleId="ZitatZchn">
    <w:name w:val="Zitat Zchn"/>
    <w:link w:val="Zitat"/>
    <w:uiPriority w:val="29"/>
    <w:rsid w:val="00DD1936"/>
    <w:rPr>
      <w:rFonts w:eastAsia="Times New Roman"/>
      <w:i/>
      <w:iCs/>
      <w:color w:val="404040"/>
      <w:sz w:val="24"/>
      <w:szCs w:val="24"/>
    </w:rPr>
  </w:style>
  <w:style w:type="paragraph" w:customStyle="1" w:styleId="Abbildungsname">
    <w:name w:val="Abbildungsname"/>
    <w:basedOn w:val="Standard"/>
    <w:link w:val="AbbildungsnameZchn"/>
    <w:qFormat/>
    <w:rsid w:val="00DD1936"/>
    <w:pPr>
      <w:spacing w:after="240" w:line="259" w:lineRule="auto"/>
      <w:jc w:val="center"/>
    </w:pPr>
    <w:rPr>
      <w:i/>
      <w:sz w:val="22"/>
    </w:rPr>
  </w:style>
  <w:style w:type="paragraph" w:customStyle="1" w:styleId="Tabelleninhalt">
    <w:name w:val="Tabelleninhalt"/>
    <w:basedOn w:val="Standard"/>
    <w:link w:val="TabelleninhaltZchn"/>
    <w:qFormat/>
    <w:rsid w:val="00DD1936"/>
    <w:pPr>
      <w:spacing w:after="0" w:line="360" w:lineRule="auto"/>
    </w:pPr>
  </w:style>
  <w:style w:type="character" w:customStyle="1" w:styleId="AbbildungsnameZchn">
    <w:name w:val="Abbildungsname Zchn"/>
    <w:link w:val="Abbildungsname"/>
    <w:rsid w:val="00DD1936"/>
    <w:rPr>
      <w:rFonts w:eastAsia="Times New Roman"/>
      <w:i/>
      <w:sz w:val="22"/>
      <w:szCs w:val="24"/>
    </w:rPr>
  </w:style>
  <w:style w:type="paragraph" w:styleId="StandardWeb">
    <w:name w:val="Normal (Web)"/>
    <w:basedOn w:val="Standard"/>
    <w:uiPriority w:val="99"/>
    <w:semiHidden/>
    <w:unhideWhenUsed/>
    <w:rsid w:val="00DD1936"/>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D1936"/>
    <w:rPr>
      <w:rFonts w:eastAsia="Times New Roman"/>
      <w:sz w:val="24"/>
      <w:szCs w:val="24"/>
    </w:rPr>
  </w:style>
  <w:style w:type="character" w:styleId="Fett">
    <w:name w:val="Strong"/>
    <w:uiPriority w:val="22"/>
    <w:qFormat/>
    <w:rsid w:val="00DD1936"/>
    <w:rPr>
      <w:b/>
      <w:bCs/>
    </w:rPr>
  </w:style>
  <w:style w:type="paragraph" w:styleId="Listenabsatz">
    <w:name w:val="List Paragraph"/>
    <w:basedOn w:val="Standard"/>
    <w:uiPriority w:val="34"/>
    <w:rsid w:val="00DD1936"/>
    <w:pPr>
      <w:ind w:left="720"/>
      <w:contextualSpacing/>
    </w:pPr>
  </w:style>
  <w:style w:type="character" w:styleId="Platzhaltertext">
    <w:name w:val="Placeholder Text"/>
    <w:uiPriority w:val="99"/>
    <w:semiHidden/>
    <w:rsid w:val="00DD1936"/>
    <w:rPr>
      <w:color w:val="808080"/>
    </w:rPr>
  </w:style>
  <w:style w:type="paragraph" w:customStyle="1" w:styleId="Formel">
    <w:name w:val="Formel"/>
    <w:basedOn w:val="Standard"/>
    <w:link w:val="FormelZchn"/>
    <w:autoRedefine/>
    <w:qFormat/>
    <w:rsid w:val="00DD1936"/>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D1936"/>
    <w:rPr>
      <w:rFonts w:ascii="Cambria Math" w:hAnsi="Cambria Math"/>
      <w:i/>
      <w:iCs/>
      <w:sz w:val="24"/>
      <w:szCs w:val="24"/>
    </w:rPr>
  </w:style>
  <w:style w:type="paragraph" w:customStyle="1" w:styleId="Zahlenliste">
    <w:name w:val="Zahlenliste"/>
    <w:basedOn w:val="Listenabsatz"/>
    <w:link w:val="ZahlenlisteZchn"/>
    <w:autoRedefine/>
    <w:qFormat/>
    <w:rsid w:val="00DD1936"/>
    <w:pPr>
      <w:numPr>
        <w:numId w:val="85"/>
      </w:numPr>
      <w:tabs>
        <w:tab w:val="clear" w:pos="360"/>
      </w:tabs>
      <w:spacing w:line="360" w:lineRule="auto"/>
      <w:ind w:left="1077" w:hanging="357"/>
    </w:pPr>
  </w:style>
  <w:style w:type="character" w:customStyle="1" w:styleId="ZahlenlisteZchn">
    <w:name w:val="Zahlenliste Zchn"/>
    <w:link w:val="Zahlenliste"/>
    <w:rsid w:val="00DD1936"/>
    <w:rPr>
      <w:rFonts w:eastAsia="Times New Roman"/>
      <w:sz w:val="24"/>
      <w:szCs w:val="24"/>
    </w:rPr>
  </w:style>
  <w:style w:type="paragraph" w:customStyle="1" w:styleId="Tiefgestellt">
    <w:name w:val="Tiefgestellt"/>
    <w:link w:val="TiefgestelltZchn"/>
    <w:autoRedefine/>
    <w:qFormat/>
    <w:rsid w:val="00DD1936"/>
    <w:rPr>
      <w:rFonts w:eastAsia="Times New Roman"/>
      <w:sz w:val="24"/>
      <w:szCs w:val="24"/>
      <w:vertAlign w:val="subscript"/>
    </w:rPr>
  </w:style>
  <w:style w:type="character" w:customStyle="1" w:styleId="TiefgestelltZchn">
    <w:name w:val="Tiefgestellt Zchn"/>
    <w:link w:val="Tiefgestellt"/>
    <w:rsid w:val="00DD1936"/>
    <w:rPr>
      <w:rFonts w:eastAsia="Times New Roman"/>
      <w:sz w:val="24"/>
      <w:szCs w:val="24"/>
      <w:vertAlign w:val="subscript"/>
    </w:rPr>
  </w:style>
  <w:style w:type="paragraph" w:customStyle="1" w:styleId="Quellenverzeichnis">
    <w:name w:val="Quellenverzeichnis"/>
    <w:link w:val="QuellenverzeichnisZchn"/>
    <w:autoRedefine/>
    <w:qFormat/>
    <w:rsid w:val="00DD1936"/>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DD1936"/>
    <w:rPr>
      <w:i/>
      <w:sz w:val="22"/>
      <w:szCs w:val="22"/>
      <w:lang w:eastAsia="en-US"/>
    </w:rPr>
  </w:style>
  <w:style w:type="paragraph" w:customStyle="1" w:styleId="FormelEinzeln">
    <w:name w:val="FormelEinzeln"/>
    <w:basedOn w:val="Formel"/>
    <w:link w:val="FormelEinzelnZchn"/>
    <w:qFormat/>
    <w:rsid w:val="00DD1936"/>
    <w:pPr>
      <w:ind w:left="0" w:firstLine="0"/>
    </w:pPr>
    <w:rPr>
      <w:i w:val="0"/>
      <w:sz w:val="36"/>
      <w:szCs w:val="36"/>
    </w:rPr>
  </w:style>
  <w:style w:type="character" w:customStyle="1" w:styleId="FormelEinzelnZchn">
    <w:name w:val="FormelEinzeln Zchn"/>
    <w:link w:val="FormelEinzeln"/>
    <w:rsid w:val="00DD1936"/>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88357641">
      <w:bodyDiv w:val="1"/>
      <w:marLeft w:val="0"/>
      <w:marRight w:val="0"/>
      <w:marTop w:val="0"/>
      <w:marBottom w:val="0"/>
      <w:divBdr>
        <w:top w:val="none" w:sz="0" w:space="0" w:color="auto"/>
        <w:left w:val="none" w:sz="0" w:space="0" w:color="auto"/>
        <w:bottom w:val="none" w:sz="0" w:space="0" w:color="auto"/>
        <w:right w:val="none" w:sz="0" w:space="0" w:color="auto"/>
      </w:divBdr>
    </w:div>
    <w:div w:id="170535763">
      <w:bodyDiv w:val="1"/>
      <w:marLeft w:val="0"/>
      <w:marRight w:val="0"/>
      <w:marTop w:val="0"/>
      <w:marBottom w:val="0"/>
      <w:divBdr>
        <w:top w:val="none" w:sz="0" w:space="0" w:color="auto"/>
        <w:left w:val="none" w:sz="0" w:space="0" w:color="auto"/>
        <w:bottom w:val="none" w:sz="0" w:space="0" w:color="auto"/>
        <w:right w:val="none" w:sz="0" w:space="0" w:color="auto"/>
      </w:divBdr>
    </w:div>
    <w:div w:id="26562491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88437699">
      <w:bodyDiv w:val="1"/>
      <w:marLeft w:val="0"/>
      <w:marRight w:val="0"/>
      <w:marTop w:val="0"/>
      <w:marBottom w:val="0"/>
      <w:divBdr>
        <w:top w:val="none" w:sz="0" w:space="0" w:color="auto"/>
        <w:left w:val="none" w:sz="0" w:space="0" w:color="auto"/>
        <w:bottom w:val="none" w:sz="0" w:space="0" w:color="auto"/>
        <w:right w:val="none" w:sz="0" w:space="0" w:color="auto"/>
      </w:divBdr>
      <w:divsChild>
        <w:div w:id="219095933">
          <w:marLeft w:val="0"/>
          <w:marRight w:val="0"/>
          <w:marTop w:val="0"/>
          <w:marBottom w:val="0"/>
          <w:divBdr>
            <w:top w:val="none" w:sz="0" w:space="0" w:color="auto"/>
            <w:left w:val="none" w:sz="0" w:space="0" w:color="auto"/>
            <w:bottom w:val="none" w:sz="0" w:space="0" w:color="auto"/>
            <w:right w:val="none" w:sz="0" w:space="0" w:color="auto"/>
          </w:divBdr>
        </w:div>
      </w:divsChild>
    </w:div>
    <w:div w:id="327170840">
      <w:bodyDiv w:val="1"/>
      <w:marLeft w:val="0"/>
      <w:marRight w:val="0"/>
      <w:marTop w:val="0"/>
      <w:marBottom w:val="0"/>
      <w:divBdr>
        <w:top w:val="none" w:sz="0" w:space="0" w:color="auto"/>
        <w:left w:val="none" w:sz="0" w:space="0" w:color="auto"/>
        <w:bottom w:val="none" w:sz="0" w:space="0" w:color="auto"/>
        <w:right w:val="none" w:sz="0" w:space="0" w:color="auto"/>
      </w:divBdr>
    </w:div>
    <w:div w:id="445656800">
      <w:bodyDiv w:val="1"/>
      <w:marLeft w:val="0"/>
      <w:marRight w:val="0"/>
      <w:marTop w:val="0"/>
      <w:marBottom w:val="0"/>
      <w:divBdr>
        <w:top w:val="none" w:sz="0" w:space="0" w:color="auto"/>
        <w:left w:val="none" w:sz="0" w:space="0" w:color="auto"/>
        <w:bottom w:val="none" w:sz="0" w:space="0" w:color="auto"/>
        <w:right w:val="none" w:sz="0" w:space="0" w:color="auto"/>
      </w:divBdr>
    </w:div>
    <w:div w:id="523521233">
      <w:bodyDiv w:val="1"/>
      <w:marLeft w:val="0"/>
      <w:marRight w:val="0"/>
      <w:marTop w:val="0"/>
      <w:marBottom w:val="0"/>
      <w:divBdr>
        <w:top w:val="none" w:sz="0" w:space="0" w:color="auto"/>
        <w:left w:val="none" w:sz="0" w:space="0" w:color="auto"/>
        <w:bottom w:val="none" w:sz="0" w:space="0" w:color="auto"/>
        <w:right w:val="none" w:sz="0" w:space="0" w:color="auto"/>
      </w:divBdr>
    </w:div>
    <w:div w:id="545143238">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88312439">
      <w:bodyDiv w:val="1"/>
      <w:marLeft w:val="0"/>
      <w:marRight w:val="0"/>
      <w:marTop w:val="0"/>
      <w:marBottom w:val="0"/>
      <w:divBdr>
        <w:top w:val="none" w:sz="0" w:space="0" w:color="auto"/>
        <w:left w:val="none" w:sz="0" w:space="0" w:color="auto"/>
        <w:bottom w:val="none" w:sz="0" w:space="0" w:color="auto"/>
        <w:right w:val="none" w:sz="0" w:space="0" w:color="auto"/>
      </w:divBdr>
    </w:div>
    <w:div w:id="1154953750">
      <w:bodyDiv w:val="1"/>
      <w:marLeft w:val="0"/>
      <w:marRight w:val="0"/>
      <w:marTop w:val="0"/>
      <w:marBottom w:val="0"/>
      <w:divBdr>
        <w:top w:val="none" w:sz="0" w:space="0" w:color="auto"/>
        <w:left w:val="none" w:sz="0" w:space="0" w:color="auto"/>
        <w:bottom w:val="none" w:sz="0" w:space="0" w:color="auto"/>
        <w:right w:val="none" w:sz="0" w:space="0" w:color="auto"/>
      </w:divBdr>
    </w:div>
    <w:div w:id="1190726998">
      <w:bodyDiv w:val="1"/>
      <w:marLeft w:val="0"/>
      <w:marRight w:val="0"/>
      <w:marTop w:val="0"/>
      <w:marBottom w:val="0"/>
      <w:divBdr>
        <w:top w:val="none" w:sz="0" w:space="0" w:color="auto"/>
        <w:left w:val="none" w:sz="0" w:space="0" w:color="auto"/>
        <w:bottom w:val="none" w:sz="0" w:space="0" w:color="auto"/>
        <w:right w:val="none" w:sz="0" w:space="0" w:color="auto"/>
      </w:divBdr>
    </w:div>
    <w:div w:id="1191720072">
      <w:bodyDiv w:val="1"/>
      <w:marLeft w:val="0"/>
      <w:marRight w:val="0"/>
      <w:marTop w:val="0"/>
      <w:marBottom w:val="0"/>
      <w:divBdr>
        <w:top w:val="none" w:sz="0" w:space="0" w:color="auto"/>
        <w:left w:val="none" w:sz="0" w:space="0" w:color="auto"/>
        <w:bottom w:val="none" w:sz="0" w:space="0" w:color="auto"/>
        <w:right w:val="none" w:sz="0" w:space="0" w:color="auto"/>
      </w:divBdr>
    </w:div>
    <w:div w:id="1199005404">
      <w:bodyDiv w:val="1"/>
      <w:marLeft w:val="0"/>
      <w:marRight w:val="0"/>
      <w:marTop w:val="0"/>
      <w:marBottom w:val="0"/>
      <w:divBdr>
        <w:top w:val="none" w:sz="0" w:space="0" w:color="auto"/>
        <w:left w:val="none" w:sz="0" w:space="0" w:color="auto"/>
        <w:bottom w:val="none" w:sz="0" w:space="0" w:color="auto"/>
        <w:right w:val="none" w:sz="0" w:space="0" w:color="auto"/>
      </w:divBdr>
    </w:div>
    <w:div w:id="1225022493">
      <w:bodyDiv w:val="1"/>
      <w:marLeft w:val="0"/>
      <w:marRight w:val="0"/>
      <w:marTop w:val="0"/>
      <w:marBottom w:val="0"/>
      <w:divBdr>
        <w:top w:val="none" w:sz="0" w:space="0" w:color="auto"/>
        <w:left w:val="none" w:sz="0" w:space="0" w:color="auto"/>
        <w:bottom w:val="none" w:sz="0" w:space="0" w:color="auto"/>
        <w:right w:val="none" w:sz="0" w:space="0" w:color="auto"/>
      </w:divBdr>
    </w:div>
    <w:div w:id="1275332844">
      <w:bodyDiv w:val="1"/>
      <w:marLeft w:val="0"/>
      <w:marRight w:val="0"/>
      <w:marTop w:val="0"/>
      <w:marBottom w:val="0"/>
      <w:divBdr>
        <w:top w:val="none" w:sz="0" w:space="0" w:color="auto"/>
        <w:left w:val="none" w:sz="0" w:space="0" w:color="auto"/>
        <w:bottom w:val="none" w:sz="0" w:space="0" w:color="auto"/>
        <w:right w:val="none" w:sz="0" w:space="0" w:color="auto"/>
      </w:divBdr>
    </w:div>
    <w:div w:id="1381320354">
      <w:bodyDiv w:val="1"/>
      <w:marLeft w:val="0"/>
      <w:marRight w:val="0"/>
      <w:marTop w:val="0"/>
      <w:marBottom w:val="0"/>
      <w:divBdr>
        <w:top w:val="none" w:sz="0" w:space="0" w:color="auto"/>
        <w:left w:val="none" w:sz="0" w:space="0" w:color="auto"/>
        <w:bottom w:val="none" w:sz="0" w:space="0" w:color="auto"/>
        <w:right w:val="none" w:sz="0" w:space="0" w:color="auto"/>
      </w:divBdr>
    </w:div>
    <w:div w:id="1459836806">
      <w:bodyDiv w:val="1"/>
      <w:marLeft w:val="0"/>
      <w:marRight w:val="0"/>
      <w:marTop w:val="0"/>
      <w:marBottom w:val="0"/>
      <w:divBdr>
        <w:top w:val="none" w:sz="0" w:space="0" w:color="auto"/>
        <w:left w:val="none" w:sz="0" w:space="0" w:color="auto"/>
        <w:bottom w:val="none" w:sz="0" w:space="0" w:color="auto"/>
        <w:right w:val="none" w:sz="0" w:space="0" w:color="auto"/>
      </w:divBdr>
    </w:div>
    <w:div w:id="1525705796">
      <w:bodyDiv w:val="1"/>
      <w:marLeft w:val="0"/>
      <w:marRight w:val="0"/>
      <w:marTop w:val="0"/>
      <w:marBottom w:val="0"/>
      <w:divBdr>
        <w:top w:val="none" w:sz="0" w:space="0" w:color="auto"/>
        <w:left w:val="none" w:sz="0" w:space="0" w:color="auto"/>
        <w:bottom w:val="none" w:sz="0" w:space="0" w:color="auto"/>
        <w:right w:val="none" w:sz="0" w:space="0" w:color="auto"/>
      </w:divBdr>
    </w:div>
    <w:div w:id="1657682318">
      <w:bodyDiv w:val="1"/>
      <w:marLeft w:val="0"/>
      <w:marRight w:val="0"/>
      <w:marTop w:val="0"/>
      <w:marBottom w:val="0"/>
      <w:divBdr>
        <w:top w:val="none" w:sz="0" w:space="0" w:color="auto"/>
        <w:left w:val="none" w:sz="0" w:space="0" w:color="auto"/>
        <w:bottom w:val="none" w:sz="0" w:space="0" w:color="auto"/>
        <w:right w:val="none" w:sz="0" w:space="0" w:color="auto"/>
      </w:divBdr>
    </w:div>
    <w:div w:id="1663192558">
      <w:bodyDiv w:val="1"/>
      <w:marLeft w:val="0"/>
      <w:marRight w:val="0"/>
      <w:marTop w:val="0"/>
      <w:marBottom w:val="0"/>
      <w:divBdr>
        <w:top w:val="none" w:sz="0" w:space="0" w:color="auto"/>
        <w:left w:val="none" w:sz="0" w:space="0" w:color="auto"/>
        <w:bottom w:val="none" w:sz="0" w:space="0" w:color="auto"/>
        <w:right w:val="none" w:sz="0" w:space="0" w:color="auto"/>
      </w:divBdr>
    </w:div>
    <w:div w:id="1985625148">
      <w:bodyDiv w:val="1"/>
      <w:marLeft w:val="0"/>
      <w:marRight w:val="0"/>
      <w:marTop w:val="0"/>
      <w:marBottom w:val="0"/>
      <w:divBdr>
        <w:top w:val="none" w:sz="0" w:space="0" w:color="auto"/>
        <w:left w:val="none" w:sz="0" w:space="0" w:color="auto"/>
        <w:bottom w:val="none" w:sz="0" w:space="0" w:color="auto"/>
        <w:right w:val="none" w:sz="0" w:space="0" w:color="auto"/>
      </w:divBdr>
      <w:divsChild>
        <w:div w:id="1886142355">
          <w:marLeft w:val="0"/>
          <w:marRight w:val="0"/>
          <w:marTop w:val="0"/>
          <w:marBottom w:val="0"/>
          <w:divBdr>
            <w:top w:val="none" w:sz="0" w:space="0" w:color="auto"/>
            <w:left w:val="none" w:sz="0" w:space="0" w:color="auto"/>
            <w:bottom w:val="none" w:sz="0" w:space="0" w:color="auto"/>
            <w:right w:val="none" w:sz="0" w:space="0" w:color="auto"/>
          </w:divBdr>
        </w:div>
      </w:divsChild>
    </w:div>
    <w:div w:id="201788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175</Pages>
  <Words>78401</Words>
  <Characters>493933</Characters>
  <Application>Microsoft Office Word</Application>
  <DocSecurity>0</DocSecurity>
  <Lines>4116</Lines>
  <Paragraphs>1142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2026-10-19T06:16:00Z</dcterms:created>
  <dcterms:modified xsi:type="dcterms:W3CDTF">2026-10-20T07:40:00Z</dcterms:modified>
</cp:coreProperties>
</file>